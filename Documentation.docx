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B8920" w14:textId="44FD95B9" w:rsidR="00810D7B" w:rsidRDefault="00E17C86" w:rsidP="00CB5466">
      <w:pPr>
        <w:spacing w:before="1680" w:line="72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OBOR</w:t>
      </w:r>
    </w:p>
    <w:p w14:paraId="2A2C0509" w14:textId="77777777" w:rsidR="00643106" w:rsidRDefault="00643106" w:rsidP="00A26CEB">
      <w:pPr>
        <w:spacing w:line="276" w:lineRule="auto"/>
        <w:ind w:firstLine="0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18-20-M/01 INFORMAČNÍ TECHNOLOGIE</w:t>
      </w:r>
    </w:p>
    <w:p w14:paraId="05B15740" w14:textId="7B06FBD3" w:rsidR="00DB2059" w:rsidRDefault="00643106" w:rsidP="00810D7B">
      <w:pPr>
        <w:spacing w:after="1080" w:line="720" w:lineRule="auto"/>
        <w:ind w:firstLine="0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(ŠVP: Informační technologie)</w:t>
      </w:r>
      <w:bookmarkStart w:id="0" w:name="_Toc414892106"/>
      <w:bookmarkStart w:id="1" w:name="_Toc510602348"/>
      <w:bookmarkStart w:id="2" w:name="_Toc510602739"/>
    </w:p>
    <w:p w14:paraId="7F6CEFFD" w14:textId="77777777" w:rsidR="0071307D" w:rsidRPr="00F431E3" w:rsidRDefault="00E17C86" w:rsidP="00C262CB">
      <w:pPr>
        <w:ind w:firstLine="0"/>
        <w:jc w:val="center"/>
        <w:rPr>
          <w:b/>
          <w:sz w:val="40"/>
        </w:rPr>
      </w:pPr>
      <w:r w:rsidRPr="00F431E3">
        <w:rPr>
          <w:b/>
          <w:sz w:val="40"/>
        </w:rPr>
        <w:t>MATURITNÍ PROJEKT</w:t>
      </w:r>
      <w:bookmarkEnd w:id="0"/>
      <w:bookmarkEnd w:id="1"/>
      <w:bookmarkEnd w:id="2"/>
    </w:p>
    <w:p w14:paraId="3AEED3E2" w14:textId="3A02C590" w:rsidR="00E17C86" w:rsidRPr="009E0DFC" w:rsidRDefault="00E17C86" w:rsidP="00C262CB">
      <w:pPr>
        <w:ind w:firstLine="0"/>
        <w:jc w:val="center"/>
        <w:rPr>
          <w:rFonts w:cs="Arial"/>
        </w:rPr>
      </w:pPr>
      <w:r w:rsidRPr="009E0DFC">
        <w:rPr>
          <w:rFonts w:cs="Arial"/>
        </w:rPr>
        <w:t>TÉMA PRÁCE</w:t>
      </w:r>
    </w:p>
    <w:p w14:paraId="3342A404" w14:textId="34FD9E79" w:rsidR="00F64AA1" w:rsidRPr="00F64AA1" w:rsidRDefault="00580C14" w:rsidP="00F64AA1">
      <w:pPr>
        <w:ind w:firstLine="0"/>
        <w:jc w:val="center"/>
        <w:rPr>
          <w:b/>
          <w:sz w:val="40"/>
        </w:rPr>
        <w:sectPr w:rsidR="00F64AA1" w:rsidRPr="00F64AA1" w:rsidSect="00584DD9">
          <w:headerReference w:type="default" r:id="rId11"/>
          <w:footerReference w:type="default" r:id="rId12"/>
          <w:pgSz w:w="11906" w:h="16838"/>
          <w:pgMar w:top="1440" w:right="1080" w:bottom="1440" w:left="1080" w:header="680" w:footer="680" w:gutter="0"/>
          <w:cols w:space="708"/>
          <w:docGrid w:linePitch="381"/>
        </w:sectPr>
      </w:pPr>
      <w:r>
        <w:rPr>
          <w:b/>
          <w:sz w:val="40"/>
        </w:rPr>
        <w:t>DESKTOPOV</w:t>
      </w:r>
      <w:r w:rsidR="004D65C9">
        <w:rPr>
          <w:b/>
          <w:sz w:val="40"/>
        </w:rPr>
        <w:t xml:space="preserve">Á </w:t>
      </w:r>
      <w:r w:rsidR="002E3DAB">
        <w:rPr>
          <w:b/>
          <w:sz w:val="40"/>
        </w:rPr>
        <w:t>APLIKACE PRO SP</w:t>
      </w:r>
      <w:r w:rsidR="000369AE">
        <w:rPr>
          <w:b/>
          <w:sz w:val="40"/>
        </w:rPr>
        <w:t>R</w:t>
      </w:r>
      <w:r w:rsidR="002E3DAB">
        <w:rPr>
          <w:b/>
          <w:sz w:val="40"/>
        </w:rPr>
        <w:t>ÁVU REPOZITÁŘŮ</w:t>
      </w:r>
    </w:p>
    <w:p w14:paraId="52C179C9" w14:textId="189CA73E" w:rsidR="0003283D" w:rsidRDefault="00B141DE" w:rsidP="00ED3DDF">
      <w:pPr>
        <w:spacing w:line="600" w:lineRule="auto"/>
        <w:ind w:firstLine="0"/>
        <w:jc w:val="center"/>
      </w:pPr>
      <w:bookmarkStart w:id="3" w:name="_Toc414892108"/>
      <w:bookmarkStart w:id="4" w:name="_Toc510602350"/>
      <w:r>
        <w:lastRenderedPageBreak/>
        <w:br w:type="page"/>
      </w:r>
      <w:bookmarkStart w:id="5" w:name="_Toc510602742"/>
      <w:r w:rsidR="00E17C86" w:rsidRPr="00F431E3">
        <w:rPr>
          <w:b/>
          <w:sz w:val="32"/>
        </w:rPr>
        <w:lastRenderedPageBreak/>
        <w:t>PROHLÁŠENÍ</w:t>
      </w:r>
      <w:bookmarkEnd w:id="3"/>
      <w:bookmarkEnd w:id="4"/>
      <w:bookmarkEnd w:id="5"/>
    </w:p>
    <w:p w14:paraId="1E02D502" w14:textId="77777777" w:rsidR="0085443E" w:rsidRDefault="00E17C86" w:rsidP="0085443E">
      <w:pPr>
        <w:ind w:firstLine="708"/>
        <w:jc w:val="left"/>
      </w:pPr>
      <w:r>
        <w:t xml:space="preserve">Prohlašuji, že jsem svou maturitní práci vypracoval samostatně a použil jsem pouze podklady (literaturu, projekty, </w:t>
      </w:r>
      <w:r w:rsidR="00975D18">
        <w:t>SW</w:t>
      </w:r>
      <w:r>
        <w:t xml:space="preserve"> atd.) uvedené v seznamu.</w:t>
      </w:r>
    </w:p>
    <w:p w14:paraId="7FC80AD7" w14:textId="32C08032" w:rsidR="00E17C86" w:rsidRDefault="00E17C86" w:rsidP="0085443E">
      <w:pPr>
        <w:spacing w:before="600"/>
        <w:jc w:val="left"/>
      </w:pPr>
      <w:r>
        <w:t>Nemám závažný důvod proti užití tohoto školního díla ve smyslu § 60 zákona č. 121/2000 Sb., o právu autorském, o právech souvisejících s právem autorským a o změně některých zákonů (autorský zákon).</w:t>
      </w:r>
    </w:p>
    <w:p w14:paraId="3854C58E" w14:textId="77777777" w:rsidR="00E17C86" w:rsidRDefault="00E17C86" w:rsidP="00F64AA1">
      <w:pPr>
        <w:spacing w:line="276" w:lineRule="auto"/>
        <w:ind w:firstLine="0"/>
      </w:pPr>
    </w:p>
    <w:p w14:paraId="63625B14" w14:textId="0AD4FB50" w:rsidR="008437F7" w:rsidRDefault="00E17C86" w:rsidP="00D708FB">
      <w:pPr>
        <w:pStyle w:val="NormlnBEZODSAZEN"/>
      </w:pPr>
      <w:r>
        <w:t xml:space="preserve">V Praze dne </w:t>
      </w:r>
    </w:p>
    <w:p w14:paraId="39F75329" w14:textId="290734E5" w:rsidR="008437F7" w:rsidRDefault="00ED3DDF" w:rsidP="00D708FB">
      <w:pPr>
        <w:pStyle w:val="NormlnBEZODSAZEN"/>
      </w:pPr>
      <w:r>
        <w:ptab w:relativeTo="margin" w:alignment="right" w:leader="none"/>
      </w:r>
      <w:r w:rsidR="00E17C86">
        <w:t>……………………………………</w:t>
      </w:r>
    </w:p>
    <w:p w14:paraId="186EDD74" w14:textId="4F536C64" w:rsidR="00ED3DDF" w:rsidRDefault="00ED3DDF" w:rsidP="00ED3DDF">
      <w:pPr>
        <w:pStyle w:val="NormlnBEZODSAZEN"/>
        <w:ind w:left="7080"/>
      </w:pPr>
      <w:r>
        <w:t xml:space="preserve">    </w:t>
      </w:r>
      <w:r w:rsidR="00E3273E">
        <w:t xml:space="preserve">      </w:t>
      </w:r>
      <w:r>
        <w:t>P</w:t>
      </w:r>
      <w:r w:rsidR="00E17C86">
        <w:t>odpis</w:t>
      </w:r>
    </w:p>
    <w:p w14:paraId="755FE962" w14:textId="7556A7C3" w:rsidR="00F431E3" w:rsidRPr="00ED3DDF" w:rsidRDefault="00E17C86" w:rsidP="00ED3DDF">
      <w:pPr>
        <w:pStyle w:val="NormlnBEZODSAZEN"/>
      </w:pPr>
      <w:r>
        <w:br w:type="page"/>
      </w:r>
      <w:bookmarkStart w:id="6" w:name="_Toc414892109"/>
      <w:bookmarkStart w:id="7" w:name="_Toc510602351"/>
      <w:bookmarkStart w:id="8" w:name="_Toc510602743"/>
      <w:r w:rsidRPr="00F431E3">
        <w:rPr>
          <w:b/>
          <w:sz w:val="32"/>
        </w:rPr>
        <w:lastRenderedPageBreak/>
        <w:t>PODĚKOVÁNÍ</w:t>
      </w:r>
      <w:bookmarkEnd w:id="6"/>
      <w:bookmarkEnd w:id="7"/>
      <w:bookmarkEnd w:id="8"/>
    </w:p>
    <w:p w14:paraId="66C672B9" w14:textId="59DC8EB9" w:rsidR="009C0FB5" w:rsidRPr="009C0FB5" w:rsidRDefault="009C0FB5" w:rsidP="00407A29">
      <w:r>
        <w:t xml:space="preserve">Tímto bych chtěl poděkovat své rodině za průběžnou podporu během vytváření celého projektu a za celkovou zpětnou vazbu, která mi byla dána ohledně této práce. Dále bych chtěl poděkovat svému vedoucímu práce Ing. Přemyslu Vaculíkovi, a to za veškerý čas, který věnoval konzultacím ohledně mé práce a za odborné poznatky či připomínky, které mi dopomohly k vytvoření </w:t>
      </w:r>
      <w:r w:rsidR="00880141">
        <w:t xml:space="preserve">a vylepšení </w:t>
      </w:r>
      <w:r>
        <w:t>této práce.</w:t>
      </w:r>
      <w:r w:rsidR="00407A29">
        <w:t xml:space="preserve"> </w:t>
      </w:r>
      <w:r>
        <w:t>V poslední řadě bych chtěl poděkovat</w:t>
      </w:r>
      <w:r w:rsidR="006658A6">
        <w:t xml:space="preserve"> </w:t>
      </w:r>
      <w:r>
        <w:t xml:space="preserve">spolužákům a přátelům, kteří se jakkoli účastnili na testování mé aplikace nebo </w:t>
      </w:r>
      <w:r w:rsidR="000F3FA6">
        <w:t xml:space="preserve">mi </w:t>
      </w:r>
      <w:r w:rsidR="000F3FA6" w:rsidRPr="000F3FA6">
        <w:t>poskytli</w:t>
      </w:r>
      <w:r w:rsidR="00407A29">
        <w:t xml:space="preserve"> </w:t>
      </w:r>
      <w:r>
        <w:t>konstruktivní zpětnou vazbu.</w:t>
      </w:r>
    </w:p>
    <w:p w14:paraId="5FE02510" w14:textId="4B737D1D" w:rsidR="00F431E3" w:rsidRPr="00CB0373" w:rsidRDefault="00A26CEB" w:rsidP="00A26CEB">
      <w:pPr>
        <w:ind w:firstLine="0"/>
        <w:jc w:val="left"/>
      </w:pPr>
      <w:bookmarkStart w:id="9" w:name="_Toc414892110"/>
      <w:bookmarkStart w:id="10" w:name="_Toc510602352"/>
      <w:bookmarkStart w:id="11" w:name="_Toc510602744"/>
      <w:r>
        <w:rPr>
          <w:color w:val="FF0000"/>
        </w:rPr>
        <w:br w:type="page"/>
      </w:r>
      <w:r w:rsidR="00E17C86" w:rsidRPr="00F431E3">
        <w:rPr>
          <w:b/>
          <w:sz w:val="32"/>
        </w:rPr>
        <w:lastRenderedPageBreak/>
        <w:t>ANOTACE</w:t>
      </w:r>
      <w:bookmarkEnd w:id="9"/>
      <w:bookmarkEnd w:id="10"/>
      <w:bookmarkEnd w:id="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6"/>
        <w:gridCol w:w="6550"/>
      </w:tblGrid>
      <w:tr w:rsidR="00E17C86" w14:paraId="1A491B41" w14:textId="77777777" w:rsidTr="00A26CEB">
        <w:tc>
          <w:tcPr>
            <w:tcW w:w="3227" w:type="dxa"/>
            <w:shd w:val="clear" w:color="auto" w:fill="auto"/>
          </w:tcPr>
          <w:p w14:paraId="34FABB71" w14:textId="77777777" w:rsidR="00E17C86" w:rsidRDefault="00E17C86" w:rsidP="00D708FB">
            <w:pPr>
              <w:pStyle w:val="NormlnBEZODSAZEN"/>
            </w:pPr>
            <w:r>
              <w:t>Jméno autora</w:t>
            </w:r>
          </w:p>
        </w:tc>
        <w:tc>
          <w:tcPr>
            <w:tcW w:w="6662" w:type="dxa"/>
            <w:shd w:val="clear" w:color="auto" w:fill="auto"/>
          </w:tcPr>
          <w:p w14:paraId="11F5B5B8" w14:textId="77777777" w:rsidR="00E17C86" w:rsidRDefault="00DB2059" w:rsidP="00D708FB">
            <w:pPr>
              <w:pStyle w:val="NormlnBEZODSAZEN"/>
            </w:pPr>
            <w:r>
              <w:t>Dufek Jan</w:t>
            </w:r>
          </w:p>
        </w:tc>
      </w:tr>
      <w:tr w:rsidR="00E17C86" w14:paraId="3533C624" w14:textId="77777777" w:rsidTr="00A26CEB">
        <w:tc>
          <w:tcPr>
            <w:tcW w:w="3227" w:type="dxa"/>
            <w:shd w:val="clear" w:color="auto" w:fill="auto"/>
          </w:tcPr>
          <w:p w14:paraId="01A74410" w14:textId="77777777" w:rsidR="00E17C86" w:rsidRDefault="00E17C86" w:rsidP="00D708FB">
            <w:pPr>
              <w:pStyle w:val="NormlnBEZODSAZEN"/>
            </w:pPr>
            <w:r>
              <w:t>Název maturitní práce</w:t>
            </w:r>
          </w:p>
        </w:tc>
        <w:tc>
          <w:tcPr>
            <w:tcW w:w="6662" w:type="dxa"/>
            <w:shd w:val="clear" w:color="auto" w:fill="auto"/>
          </w:tcPr>
          <w:p w14:paraId="08EADD2D" w14:textId="1696F492" w:rsidR="00E17C86" w:rsidRPr="0058020F" w:rsidRDefault="0058020F" w:rsidP="0058020F">
            <w:pPr>
              <w:ind w:firstLine="0"/>
              <w:rPr>
                <w:bCs/>
                <w:szCs w:val="28"/>
              </w:rPr>
            </w:pPr>
            <w:r w:rsidRPr="0058020F">
              <w:rPr>
                <w:bCs/>
                <w:szCs w:val="28"/>
              </w:rPr>
              <w:t>D</w:t>
            </w:r>
            <w:r>
              <w:rPr>
                <w:bCs/>
                <w:szCs w:val="28"/>
              </w:rPr>
              <w:t>esktopová</w:t>
            </w:r>
            <w:r w:rsidRPr="0058020F">
              <w:rPr>
                <w:bCs/>
                <w:szCs w:val="28"/>
              </w:rPr>
              <w:t xml:space="preserve"> A</w:t>
            </w:r>
            <w:r>
              <w:rPr>
                <w:bCs/>
                <w:szCs w:val="28"/>
              </w:rPr>
              <w:t>plikace</w:t>
            </w:r>
            <w:r w:rsidRPr="0058020F">
              <w:rPr>
                <w:bCs/>
                <w:szCs w:val="28"/>
              </w:rPr>
              <w:t xml:space="preserve"> P</w:t>
            </w:r>
            <w:r>
              <w:rPr>
                <w:bCs/>
                <w:szCs w:val="28"/>
              </w:rPr>
              <w:t>ro</w:t>
            </w:r>
            <w:r w:rsidRPr="0058020F">
              <w:rPr>
                <w:bCs/>
                <w:szCs w:val="28"/>
              </w:rPr>
              <w:t xml:space="preserve"> S</w:t>
            </w:r>
            <w:r>
              <w:rPr>
                <w:bCs/>
                <w:szCs w:val="28"/>
              </w:rPr>
              <w:t>právu</w:t>
            </w:r>
            <w:r w:rsidRPr="0058020F">
              <w:rPr>
                <w:bCs/>
                <w:szCs w:val="28"/>
              </w:rPr>
              <w:t xml:space="preserve"> R</w:t>
            </w:r>
            <w:r>
              <w:rPr>
                <w:bCs/>
                <w:szCs w:val="28"/>
              </w:rPr>
              <w:t>epozitářů</w:t>
            </w:r>
          </w:p>
        </w:tc>
      </w:tr>
      <w:tr w:rsidR="00E17C86" w14:paraId="3B49868E" w14:textId="77777777" w:rsidTr="00A26CEB">
        <w:tc>
          <w:tcPr>
            <w:tcW w:w="3227" w:type="dxa"/>
            <w:shd w:val="clear" w:color="auto" w:fill="auto"/>
          </w:tcPr>
          <w:p w14:paraId="1E451A4D" w14:textId="77777777" w:rsidR="00E17C86" w:rsidRDefault="00E17C86" w:rsidP="00D708FB">
            <w:pPr>
              <w:pStyle w:val="NormlnBEZODSAZEN"/>
            </w:pPr>
            <w:r>
              <w:t>Rozsah práce</w:t>
            </w:r>
          </w:p>
        </w:tc>
        <w:tc>
          <w:tcPr>
            <w:tcW w:w="6662" w:type="dxa"/>
            <w:shd w:val="clear" w:color="auto" w:fill="auto"/>
          </w:tcPr>
          <w:p w14:paraId="5C0EB52E" w14:textId="1017CBCA" w:rsidR="00E17C86" w:rsidRPr="002A1420" w:rsidRDefault="006D4314" w:rsidP="00D708FB">
            <w:pPr>
              <w:pStyle w:val="NormlnBEZODSAZEN"/>
              <w:rPr>
                <w:color w:val="FF0000"/>
              </w:rPr>
            </w:pPr>
            <w:r w:rsidRPr="006D4314">
              <w:t>95 s.</w:t>
            </w:r>
            <w:r w:rsidR="002A1420" w:rsidRPr="002A1420">
              <w:rPr>
                <w:color w:val="FF0000"/>
              </w:rPr>
              <w:t xml:space="preserve"> </w:t>
            </w:r>
          </w:p>
        </w:tc>
      </w:tr>
      <w:tr w:rsidR="00E17C86" w14:paraId="52FC6142" w14:textId="77777777" w:rsidTr="00A26CEB">
        <w:tc>
          <w:tcPr>
            <w:tcW w:w="3227" w:type="dxa"/>
            <w:shd w:val="clear" w:color="auto" w:fill="auto"/>
          </w:tcPr>
          <w:p w14:paraId="0EBBD9D8" w14:textId="77777777" w:rsidR="00E17C86" w:rsidRDefault="00E17C86" w:rsidP="00D708FB">
            <w:pPr>
              <w:pStyle w:val="NormlnBEZODSAZEN"/>
            </w:pPr>
            <w:r>
              <w:t>Šk</w:t>
            </w:r>
            <w:r w:rsidR="00EA048A">
              <w:t xml:space="preserve">olní </w:t>
            </w:r>
            <w:r>
              <w:t>rok vyhotovení</w:t>
            </w:r>
          </w:p>
        </w:tc>
        <w:tc>
          <w:tcPr>
            <w:tcW w:w="6662" w:type="dxa"/>
            <w:shd w:val="clear" w:color="auto" w:fill="auto"/>
          </w:tcPr>
          <w:p w14:paraId="57A0E84B" w14:textId="7FDF0338" w:rsidR="00E17C86" w:rsidRDefault="00FC1D2A" w:rsidP="00D708FB">
            <w:pPr>
              <w:pStyle w:val="NormlnBEZODSAZEN"/>
            </w:pPr>
            <w:r>
              <w:t>2020/</w:t>
            </w:r>
            <w:r w:rsidR="00BD2AB6">
              <w:t>202</w:t>
            </w:r>
            <w:r w:rsidR="00FC7186">
              <w:t>1</w:t>
            </w:r>
          </w:p>
        </w:tc>
      </w:tr>
      <w:tr w:rsidR="00E17C86" w14:paraId="662B5CE8" w14:textId="77777777" w:rsidTr="00A26CEB">
        <w:tc>
          <w:tcPr>
            <w:tcW w:w="3227" w:type="dxa"/>
            <w:shd w:val="clear" w:color="auto" w:fill="auto"/>
          </w:tcPr>
          <w:p w14:paraId="372BFCEA" w14:textId="77777777" w:rsidR="00E17C86" w:rsidRDefault="00E17C86" w:rsidP="00D708FB">
            <w:pPr>
              <w:pStyle w:val="NormlnBEZODSAZEN"/>
            </w:pPr>
            <w:r>
              <w:t>Škola</w:t>
            </w:r>
          </w:p>
        </w:tc>
        <w:tc>
          <w:tcPr>
            <w:tcW w:w="6662" w:type="dxa"/>
            <w:shd w:val="clear" w:color="auto" w:fill="auto"/>
          </w:tcPr>
          <w:p w14:paraId="2D9271FA" w14:textId="77777777" w:rsidR="00E17C86" w:rsidRDefault="00E17C86" w:rsidP="00D708FB">
            <w:pPr>
              <w:pStyle w:val="NormlnBEZODSAZEN"/>
            </w:pPr>
            <w:r>
              <w:t>Střední průmyslová škola na Proseku</w:t>
            </w:r>
          </w:p>
        </w:tc>
      </w:tr>
      <w:tr w:rsidR="00E17C86" w14:paraId="3381F5E0" w14:textId="77777777" w:rsidTr="00A26CEB">
        <w:tc>
          <w:tcPr>
            <w:tcW w:w="3227" w:type="dxa"/>
            <w:shd w:val="clear" w:color="auto" w:fill="auto"/>
          </w:tcPr>
          <w:p w14:paraId="28982F5D" w14:textId="77777777" w:rsidR="00E17C86" w:rsidRDefault="00E17C86" w:rsidP="00D708FB">
            <w:pPr>
              <w:pStyle w:val="NormlnBEZODSAZEN"/>
            </w:pPr>
            <w:r>
              <w:t>Vedoucí práce</w:t>
            </w:r>
          </w:p>
        </w:tc>
        <w:tc>
          <w:tcPr>
            <w:tcW w:w="6662" w:type="dxa"/>
            <w:shd w:val="clear" w:color="auto" w:fill="auto"/>
          </w:tcPr>
          <w:p w14:paraId="715DB8A8" w14:textId="77777777" w:rsidR="00E17C86" w:rsidRDefault="00DB2059" w:rsidP="00D708FB">
            <w:pPr>
              <w:pStyle w:val="NormlnBEZODSAZEN"/>
            </w:pPr>
            <w:bookmarkStart w:id="12" w:name="_Hlk52975383"/>
            <w:r>
              <w:t>Ing. Přemysl Vaculík</w:t>
            </w:r>
            <w:bookmarkEnd w:id="12"/>
          </w:p>
        </w:tc>
      </w:tr>
      <w:tr w:rsidR="00E17C86" w14:paraId="44B2CFFC" w14:textId="77777777" w:rsidTr="00A26CEB">
        <w:tc>
          <w:tcPr>
            <w:tcW w:w="3227" w:type="dxa"/>
            <w:shd w:val="clear" w:color="auto" w:fill="auto"/>
          </w:tcPr>
          <w:p w14:paraId="1BC25B22" w14:textId="77777777" w:rsidR="00E17C86" w:rsidRDefault="00E17C86" w:rsidP="00D708FB">
            <w:pPr>
              <w:pStyle w:val="NormlnBEZODSAZEN"/>
            </w:pPr>
            <w:r>
              <w:t>Využití práce</w:t>
            </w:r>
          </w:p>
        </w:tc>
        <w:tc>
          <w:tcPr>
            <w:tcW w:w="6662" w:type="dxa"/>
            <w:shd w:val="clear" w:color="auto" w:fill="auto"/>
          </w:tcPr>
          <w:p w14:paraId="0A2EE924" w14:textId="12903F99" w:rsidR="002A1420" w:rsidRPr="004140E8" w:rsidRDefault="004140E8" w:rsidP="00D708FB">
            <w:pPr>
              <w:pStyle w:val="NormlnBEZODSAZEN"/>
            </w:pPr>
            <w:r>
              <w:t>Kolaborace při práci na projektech s obsaženým verzováním a statistikou repozitářů i uživatelů.</w:t>
            </w:r>
          </w:p>
        </w:tc>
      </w:tr>
      <w:tr w:rsidR="00E17C86" w14:paraId="6120F141" w14:textId="77777777" w:rsidTr="00A26CEB">
        <w:tc>
          <w:tcPr>
            <w:tcW w:w="3227" w:type="dxa"/>
            <w:shd w:val="clear" w:color="auto" w:fill="auto"/>
          </w:tcPr>
          <w:p w14:paraId="1AE1E272" w14:textId="77777777" w:rsidR="00E17C86" w:rsidRDefault="009B4519" w:rsidP="00D708FB">
            <w:pPr>
              <w:pStyle w:val="NormlnBEZODSAZEN"/>
            </w:pPr>
            <w:r>
              <w:t xml:space="preserve">Abstrakt </w:t>
            </w:r>
          </w:p>
        </w:tc>
        <w:tc>
          <w:tcPr>
            <w:tcW w:w="6662" w:type="dxa"/>
            <w:shd w:val="clear" w:color="auto" w:fill="auto"/>
          </w:tcPr>
          <w:p w14:paraId="66B8F878" w14:textId="76B58D43" w:rsidR="00E17C86" w:rsidRPr="002A1420" w:rsidRDefault="00284885" w:rsidP="00D708FB">
            <w:pPr>
              <w:pStyle w:val="NormlnBEZODSAZEN"/>
              <w:rPr>
                <w:color w:val="FF0000"/>
              </w:rPr>
            </w:pPr>
            <w:r>
              <w:t>Práce je zaměřena na tvorbu desktopové aplikace</w:t>
            </w:r>
            <w:r w:rsidR="002800AA">
              <w:t xml:space="preserve"> spravující</w:t>
            </w:r>
            <w:r>
              <w:t xml:space="preserve"> repozitáře a zobraz</w:t>
            </w:r>
            <w:r w:rsidR="002800AA">
              <w:t>ující</w:t>
            </w:r>
            <w:r>
              <w:t xml:space="preserve"> jejich statistiky.</w:t>
            </w:r>
          </w:p>
        </w:tc>
      </w:tr>
      <w:tr w:rsidR="00E17C86" w14:paraId="0401911D" w14:textId="77777777" w:rsidTr="00A26CEB">
        <w:tc>
          <w:tcPr>
            <w:tcW w:w="3227" w:type="dxa"/>
            <w:shd w:val="clear" w:color="auto" w:fill="auto"/>
          </w:tcPr>
          <w:p w14:paraId="47D42666" w14:textId="77777777" w:rsidR="00E17C86" w:rsidRDefault="009B4519" w:rsidP="00D708FB">
            <w:pPr>
              <w:pStyle w:val="NormlnBEZODSAZEN"/>
            </w:pPr>
            <w:r>
              <w:t>Klíčová slova</w:t>
            </w:r>
          </w:p>
        </w:tc>
        <w:tc>
          <w:tcPr>
            <w:tcW w:w="6662" w:type="dxa"/>
            <w:shd w:val="clear" w:color="auto" w:fill="auto"/>
          </w:tcPr>
          <w:p w14:paraId="30D20474" w14:textId="77777777" w:rsidR="00E17C86" w:rsidRPr="00DB2059" w:rsidRDefault="00DB2059" w:rsidP="00D708FB">
            <w:pPr>
              <w:pStyle w:val="NormlnBEZODSAZEN"/>
            </w:pPr>
            <w:r>
              <w:t>Verzování, Git, WPF, Desktopová aplikace, XAML, Github, .NET, C</w:t>
            </w:r>
            <w:r>
              <w:rPr>
                <w:lang w:val="en-US"/>
              </w:rPr>
              <w:t>#</w:t>
            </w:r>
          </w:p>
        </w:tc>
      </w:tr>
    </w:tbl>
    <w:p w14:paraId="74069CFE" w14:textId="77777777" w:rsidR="008E56AF" w:rsidRPr="00F431E3" w:rsidRDefault="00E17C86" w:rsidP="00D708FB">
      <w:pPr>
        <w:ind w:firstLine="0"/>
        <w:rPr>
          <w:b/>
          <w:sz w:val="32"/>
        </w:rPr>
      </w:pPr>
      <w:r>
        <w:br w:type="page"/>
      </w:r>
      <w:bookmarkStart w:id="13" w:name="_Toc414892111"/>
      <w:bookmarkStart w:id="14" w:name="_Toc510602353"/>
      <w:bookmarkStart w:id="15" w:name="_Toc510602745"/>
      <w:r w:rsidRPr="00F431E3">
        <w:rPr>
          <w:b/>
          <w:sz w:val="32"/>
        </w:rPr>
        <w:lastRenderedPageBreak/>
        <w:t>ANNOTATION</w:t>
      </w:r>
      <w:bookmarkEnd w:id="13"/>
      <w:bookmarkEnd w:id="14"/>
      <w:bookmarkEnd w:id="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6"/>
        <w:gridCol w:w="6550"/>
      </w:tblGrid>
      <w:tr w:rsidR="00C77D3E" w14:paraId="232E86ED" w14:textId="77777777" w:rsidTr="00A26CEB">
        <w:tc>
          <w:tcPr>
            <w:tcW w:w="3227" w:type="dxa"/>
            <w:shd w:val="clear" w:color="auto" w:fill="auto"/>
          </w:tcPr>
          <w:p w14:paraId="3CC1AFF7" w14:textId="77777777" w:rsidR="00E17C86" w:rsidRDefault="00E17C86" w:rsidP="00D708FB">
            <w:pPr>
              <w:pStyle w:val="NormlnBEZODSAZEN"/>
            </w:pPr>
            <w:r>
              <w:t>Autor</w:t>
            </w:r>
          </w:p>
        </w:tc>
        <w:tc>
          <w:tcPr>
            <w:tcW w:w="6662" w:type="dxa"/>
            <w:shd w:val="clear" w:color="auto" w:fill="auto"/>
          </w:tcPr>
          <w:p w14:paraId="6D885B96" w14:textId="77777777" w:rsidR="00E17C86" w:rsidRDefault="00DB2059" w:rsidP="00D708FB">
            <w:pPr>
              <w:pStyle w:val="NormlnBEZODSAZEN"/>
            </w:pPr>
            <w:r>
              <w:t>Dufek Jan</w:t>
            </w:r>
          </w:p>
        </w:tc>
      </w:tr>
      <w:tr w:rsidR="00C77D3E" w14:paraId="19E4385C" w14:textId="77777777" w:rsidTr="00A26CEB">
        <w:tc>
          <w:tcPr>
            <w:tcW w:w="3227" w:type="dxa"/>
            <w:shd w:val="clear" w:color="auto" w:fill="auto"/>
          </w:tcPr>
          <w:p w14:paraId="4AFAE845" w14:textId="77777777" w:rsidR="00E17C86" w:rsidRDefault="00E17C86" w:rsidP="00DB2059">
            <w:pPr>
              <w:pStyle w:val="NormlnBEZODSAZEN"/>
            </w:pPr>
            <w:r>
              <w:t>Title of graduation work</w:t>
            </w:r>
          </w:p>
        </w:tc>
        <w:tc>
          <w:tcPr>
            <w:tcW w:w="6662" w:type="dxa"/>
            <w:shd w:val="clear" w:color="auto" w:fill="auto"/>
          </w:tcPr>
          <w:p w14:paraId="16AD856C" w14:textId="054F95A1" w:rsidR="00E17C86" w:rsidRDefault="00322E6A" w:rsidP="00D708FB">
            <w:pPr>
              <w:pStyle w:val="NormlnBEZODSAZEN"/>
            </w:pPr>
            <w:r w:rsidRPr="0058020F">
              <w:rPr>
                <w:bCs/>
                <w:szCs w:val="28"/>
              </w:rPr>
              <w:t>D</w:t>
            </w:r>
            <w:r>
              <w:rPr>
                <w:bCs/>
                <w:szCs w:val="28"/>
              </w:rPr>
              <w:t>esktop</w:t>
            </w:r>
            <w:r w:rsidRPr="0058020F">
              <w:rPr>
                <w:bCs/>
                <w:szCs w:val="28"/>
              </w:rPr>
              <w:t xml:space="preserve"> A</w:t>
            </w:r>
            <w:r>
              <w:rPr>
                <w:bCs/>
                <w:szCs w:val="28"/>
              </w:rPr>
              <w:t>pplication</w:t>
            </w:r>
            <w:r w:rsidRPr="0058020F">
              <w:rPr>
                <w:bCs/>
                <w:szCs w:val="28"/>
              </w:rPr>
              <w:t xml:space="preserve"> </w:t>
            </w:r>
            <w:r>
              <w:rPr>
                <w:bCs/>
                <w:szCs w:val="28"/>
              </w:rPr>
              <w:t>For Repositories Management</w:t>
            </w:r>
          </w:p>
        </w:tc>
      </w:tr>
      <w:tr w:rsidR="00C77D3E" w14:paraId="1385DABB" w14:textId="77777777" w:rsidTr="00A26CEB">
        <w:tc>
          <w:tcPr>
            <w:tcW w:w="3227" w:type="dxa"/>
            <w:shd w:val="clear" w:color="auto" w:fill="auto"/>
          </w:tcPr>
          <w:p w14:paraId="6352D6C5" w14:textId="77777777" w:rsidR="00E17C86" w:rsidRDefault="00E17C86" w:rsidP="00D708FB">
            <w:pPr>
              <w:pStyle w:val="NormlnBEZODSAZEN"/>
            </w:pPr>
            <w:r>
              <w:t>Extend</w:t>
            </w:r>
          </w:p>
        </w:tc>
        <w:tc>
          <w:tcPr>
            <w:tcW w:w="6662" w:type="dxa"/>
            <w:shd w:val="clear" w:color="auto" w:fill="auto"/>
          </w:tcPr>
          <w:p w14:paraId="7C0629FD" w14:textId="6E3C7C96" w:rsidR="00E17C86" w:rsidRPr="006D4314" w:rsidRDefault="006D4314" w:rsidP="00D708FB">
            <w:pPr>
              <w:pStyle w:val="NormlnBEZODSAZEN"/>
            </w:pPr>
            <w:r w:rsidRPr="006D4314">
              <w:t>95 p.</w:t>
            </w:r>
          </w:p>
        </w:tc>
      </w:tr>
      <w:tr w:rsidR="00C77D3E" w14:paraId="2E415261" w14:textId="77777777" w:rsidTr="00A26CEB">
        <w:tc>
          <w:tcPr>
            <w:tcW w:w="3227" w:type="dxa"/>
            <w:shd w:val="clear" w:color="auto" w:fill="auto"/>
          </w:tcPr>
          <w:p w14:paraId="1124E951" w14:textId="77777777" w:rsidR="00E17C86" w:rsidRDefault="00E17C86" w:rsidP="00D708FB">
            <w:pPr>
              <w:pStyle w:val="NormlnBEZODSAZEN"/>
            </w:pPr>
            <w:r>
              <w:t>Academic year</w:t>
            </w:r>
          </w:p>
        </w:tc>
        <w:tc>
          <w:tcPr>
            <w:tcW w:w="6662" w:type="dxa"/>
            <w:shd w:val="clear" w:color="auto" w:fill="auto"/>
          </w:tcPr>
          <w:p w14:paraId="50177070" w14:textId="34D1026F" w:rsidR="00E17C86" w:rsidRDefault="00FC1D2A" w:rsidP="00D708FB">
            <w:pPr>
              <w:pStyle w:val="NormlnBEZODSAZEN"/>
            </w:pPr>
            <w:r>
              <w:t>2020/2021</w:t>
            </w:r>
          </w:p>
        </w:tc>
      </w:tr>
      <w:tr w:rsidR="00C77D3E" w14:paraId="1899AFD6" w14:textId="77777777" w:rsidTr="00A26CEB">
        <w:tc>
          <w:tcPr>
            <w:tcW w:w="3227" w:type="dxa"/>
            <w:shd w:val="clear" w:color="auto" w:fill="auto"/>
          </w:tcPr>
          <w:p w14:paraId="1B0216FA" w14:textId="77777777" w:rsidR="00E17C86" w:rsidRDefault="00E17C86" w:rsidP="00D708FB">
            <w:pPr>
              <w:pStyle w:val="NormlnBEZODSAZEN"/>
            </w:pPr>
            <w:r>
              <w:t>School</w:t>
            </w:r>
          </w:p>
        </w:tc>
        <w:tc>
          <w:tcPr>
            <w:tcW w:w="6662" w:type="dxa"/>
            <w:shd w:val="clear" w:color="auto" w:fill="auto"/>
          </w:tcPr>
          <w:p w14:paraId="3A383017" w14:textId="77777777" w:rsidR="00E17C86" w:rsidRDefault="00E17C86" w:rsidP="00D708FB">
            <w:pPr>
              <w:pStyle w:val="NormlnBEZODSAZEN"/>
            </w:pPr>
            <w:r>
              <w:t>Střední průmyslová škola na Proseku</w:t>
            </w:r>
          </w:p>
        </w:tc>
      </w:tr>
      <w:tr w:rsidR="00C77D3E" w14:paraId="413B471F" w14:textId="77777777" w:rsidTr="00A26CEB">
        <w:tc>
          <w:tcPr>
            <w:tcW w:w="3227" w:type="dxa"/>
            <w:shd w:val="clear" w:color="auto" w:fill="auto"/>
          </w:tcPr>
          <w:p w14:paraId="5AFB512C" w14:textId="77777777" w:rsidR="00E17C86" w:rsidRPr="001335E2" w:rsidRDefault="00E17C86" w:rsidP="00D708FB">
            <w:pPr>
              <w:pStyle w:val="NormlnBEZODSAZEN"/>
              <w:rPr>
                <w:szCs w:val="28"/>
              </w:rPr>
            </w:pPr>
            <w:r w:rsidRPr="001335E2">
              <w:rPr>
                <w:szCs w:val="28"/>
              </w:rPr>
              <w:t>Supervisor</w:t>
            </w:r>
          </w:p>
        </w:tc>
        <w:tc>
          <w:tcPr>
            <w:tcW w:w="6662" w:type="dxa"/>
            <w:shd w:val="clear" w:color="auto" w:fill="auto"/>
          </w:tcPr>
          <w:p w14:paraId="7665FA2B" w14:textId="77777777" w:rsidR="00E17C86" w:rsidRPr="001335E2" w:rsidRDefault="00DB2059" w:rsidP="00D708FB">
            <w:pPr>
              <w:pStyle w:val="NormlnBEZODSAZEN"/>
              <w:rPr>
                <w:szCs w:val="28"/>
              </w:rPr>
            </w:pPr>
            <w:r w:rsidRPr="001335E2">
              <w:rPr>
                <w:szCs w:val="28"/>
              </w:rPr>
              <w:t>Ing. Přemysl Vaculík</w:t>
            </w:r>
          </w:p>
        </w:tc>
      </w:tr>
      <w:tr w:rsidR="00C77D3E" w14:paraId="339F9989" w14:textId="77777777" w:rsidTr="00A26CEB">
        <w:tc>
          <w:tcPr>
            <w:tcW w:w="3227" w:type="dxa"/>
            <w:shd w:val="clear" w:color="auto" w:fill="auto"/>
          </w:tcPr>
          <w:p w14:paraId="1A2441B6" w14:textId="77777777" w:rsidR="00E17C86" w:rsidRDefault="00E17C86" w:rsidP="00D708FB">
            <w:pPr>
              <w:pStyle w:val="NormlnBEZODSAZEN"/>
            </w:pPr>
            <w:r>
              <w:t>Application</w:t>
            </w:r>
          </w:p>
        </w:tc>
        <w:tc>
          <w:tcPr>
            <w:tcW w:w="6662" w:type="dxa"/>
            <w:shd w:val="clear" w:color="auto" w:fill="auto"/>
          </w:tcPr>
          <w:p w14:paraId="7BF9A799" w14:textId="536694C0" w:rsidR="00E17C86" w:rsidRDefault="00C77D3E" w:rsidP="00D708FB">
            <w:pPr>
              <w:pStyle w:val="NormlnBEZODSAZEN"/>
            </w:pPr>
            <w:r>
              <w:t>Project development colaboration with Git version control and repository + user statistics</w:t>
            </w:r>
          </w:p>
        </w:tc>
      </w:tr>
      <w:tr w:rsidR="00C77D3E" w14:paraId="7094CB71" w14:textId="77777777" w:rsidTr="00A26CEB">
        <w:tc>
          <w:tcPr>
            <w:tcW w:w="3227" w:type="dxa"/>
            <w:shd w:val="clear" w:color="auto" w:fill="auto"/>
          </w:tcPr>
          <w:p w14:paraId="0CD1E77A" w14:textId="77777777" w:rsidR="00E17C86" w:rsidRDefault="009B4519" w:rsidP="00D708FB">
            <w:pPr>
              <w:pStyle w:val="NormlnBEZODSAZEN"/>
            </w:pPr>
            <w:r>
              <w:t>Abstrakt</w:t>
            </w:r>
          </w:p>
        </w:tc>
        <w:tc>
          <w:tcPr>
            <w:tcW w:w="6662" w:type="dxa"/>
            <w:shd w:val="clear" w:color="auto" w:fill="auto"/>
          </w:tcPr>
          <w:p w14:paraId="6BA9EA77" w14:textId="33F95DDC" w:rsidR="00E17C86" w:rsidRDefault="00C77D3E" w:rsidP="00C77D3E">
            <w:pPr>
              <w:pStyle w:val="NormlnBEZODSAZEN"/>
            </w:pPr>
            <w:r>
              <w:t>Work is focused on creating a desktop application. It</w:t>
            </w:r>
            <w:r>
              <w:rPr>
                <w:lang w:val="en-US"/>
              </w:rPr>
              <w:t>’s uses are repository management and displaying statistics</w:t>
            </w:r>
          </w:p>
        </w:tc>
      </w:tr>
      <w:tr w:rsidR="00C77D3E" w14:paraId="74785215" w14:textId="77777777" w:rsidTr="00A26CEB">
        <w:tc>
          <w:tcPr>
            <w:tcW w:w="3227" w:type="dxa"/>
            <w:shd w:val="clear" w:color="auto" w:fill="auto"/>
          </w:tcPr>
          <w:p w14:paraId="174DA3C4" w14:textId="77777777" w:rsidR="00E17C86" w:rsidRDefault="009B4519" w:rsidP="00D708FB">
            <w:pPr>
              <w:pStyle w:val="NormlnBEZODSAZEN"/>
            </w:pPr>
            <w:r>
              <w:t>Key words</w:t>
            </w:r>
          </w:p>
        </w:tc>
        <w:tc>
          <w:tcPr>
            <w:tcW w:w="6662" w:type="dxa"/>
            <w:shd w:val="clear" w:color="auto" w:fill="auto"/>
          </w:tcPr>
          <w:p w14:paraId="18905778" w14:textId="07AE73E1" w:rsidR="00E17C86" w:rsidRDefault="00F829C5" w:rsidP="00D708FB">
            <w:pPr>
              <w:pStyle w:val="NormlnBEZODSAZEN"/>
            </w:pPr>
            <w:r>
              <w:t>Version Control, Git, WPF, Desktop Apps, XAML, Github, .NET, C</w:t>
            </w:r>
            <w:r>
              <w:rPr>
                <w:lang w:val="en-US"/>
              </w:rPr>
              <w:t>#</w:t>
            </w:r>
          </w:p>
        </w:tc>
      </w:tr>
    </w:tbl>
    <w:p w14:paraId="7D4BE202" w14:textId="4318C5B2" w:rsidR="004F7C7D" w:rsidRDefault="00050053">
      <w:pPr>
        <w:spacing w:before="0" w:after="0" w:line="240" w:lineRule="auto"/>
        <w:ind w:firstLine="0"/>
        <w:jc w:val="left"/>
        <w:rPr>
          <w:rFonts w:cs="Arial"/>
          <w:b/>
          <w:bCs/>
          <w:sz w:val="32"/>
        </w:rPr>
      </w:pPr>
      <w:r>
        <w:rPr>
          <w:rFonts w:cs="Arial"/>
          <w:b/>
          <w:bCs/>
          <w:sz w:val="32"/>
        </w:rPr>
        <w:br w:type="page"/>
      </w:r>
    </w:p>
    <w:p w14:paraId="376406DD" w14:textId="5AC13E11" w:rsidR="00873487" w:rsidRPr="004F7C7D" w:rsidRDefault="00873487" w:rsidP="004F7C7D">
      <w:pPr>
        <w:ind w:left="1" w:firstLine="708"/>
        <w:jc w:val="left"/>
        <w:rPr>
          <w:rFonts w:cs="Arial"/>
          <w:b/>
          <w:bCs/>
          <w:sz w:val="32"/>
        </w:rPr>
      </w:pPr>
      <w:r w:rsidRPr="00873487">
        <w:rPr>
          <w:rFonts w:cs="Arial"/>
          <w:b/>
          <w:bCs/>
          <w:sz w:val="32"/>
          <w:szCs w:val="32"/>
        </w:rPr>
        <w:lastRenderedPageBreak/>
        <w:t>Obsa</w:t>
      </w:r>
      <w:r w:rsidR="00C12269">
        <w:rPr>
          <w:rFonts w:cs="Arial"/>
          <w:b/>
          <w:bCs/>
          <w:sz w:val="32"/>
          <w:szCs w:val="32"/>
        </w:rPr>
        <w:t>h</w:t>
      </w:r>
    </w:p>
    <w:p w14:paraId="6A30EF5E" w14:textId="77BEE4D0" w:rsidR="00EC4B0C" w:rsidRDefault="00C12269" w:rsidP="00CA5E32">
      <w:pPr>
        <w:pStyle w:val="Obsah1"/>
        <w:tabs>
          <w:tab w:val="left" w:pos="1120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827586">
        <w:rPr>
          <w:rFonts w:cs="Arial"/>
          <w:b/>
          <w:bCs/>
        </w:rPr>
        <w:fldChar w:fldCharType="begin"/>
      </w:r>
      <w:r w:rsidRPr="00827586">
        <w:rPr>
          <w:rFonts w:cs="Arial"/>
          <w:b/>
          <w:bCs/>
        </w:rPr>
        <w:instrText xml:space="preserve"> TOC \o "1-5" \h \z \u </w:instrText>
      </w:r>
      <w:r w:rsidRPr="00827586">
        <w:rPr>
          <w:rFonts w:cs="Arial"/>
          <w:b/>
          <w:bCs/>
        </w:rPr>
        <w:fldChar w:fldCharType="separate"/>
      </w:r>
      <w:hyperlink w:anchor="_Toc68530004" w:history="1">
        <w:r w:rsidR="00EC4B0C" w:rsidRPr="001367C7">
          <w:rPr>
            <w:rStyle w:val="Hypertextovodkaz"/>
            <w:noProof/>
          </w:rPr>
          <w:t>1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ÚVOD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_Toc68530004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11</w:t>
        </w:r>
        <w:r w:rsidR="00EC4B0C">
          <w:rPr>
            <w:noProof/>
            <w:webHidden/>
          </w:rPr>
          <w:fldChar w:fldCharType="end"/>
        </w:r>
      </w:hyperlink>
    </w:p>
    <w:p w14:paraId="725BD6FE" w14:textId="6E577890" w:rsidR="00EC4B0C" w:rsidRDefault="004C2218" w:rsidP="00CA5E32">
      <w:pPr>
        <w:pStyle w:val="Obsah1"/>
        <w:tabs>
          <w:tab w:val="left" w:pos="1120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05" w:history="1">
        <w:r w:rsidR="00EC4B0C" w:rsidRPr="001367C7">
          <w:rPr>
            <w:rStyle w:val="Hypertextovodkaz"/>
            <w:noProof/>
          </w:rPr>
          <w:t>2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Verzovací nástroje a distribuce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_Toc68530005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12</w:t>
        </w:r>
        <w:r w:rsidR="00EC4B0C">
          <w:rPr>
            <w:noProof/>
            <w:webHidden/>
          </w:rPr>
          <w:fldChar w:fldCharType="end"/>
        </w:r>
      </w:hyperlink>
    </w:p>
    <w:p w14:paraId="4853B30D" w14:textId="5483916E" w:rsidR="00EC4B0C" w:rsidRDefault="004C2218" w:rsidP="00CA5E32">
      <w:pPr>
        <w:pStyle w:val="Obsah2"/>
        <w:tabs>
          <w:tab w:val="left" w:pos="1540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06" w:history="1">
        <w:r w:rsidR="00EC4B0C" w:rsidRPr="001367C7">
          <w:rPr>
            <w:rStyle w:val="Hypertextovodkaz"/>
            <w:noProof/>
          </w:rPr>
          <w:t>2.1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Git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_Toc68530006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12</w:t>
        </w:r>
        <w:r w:rsidR="00EC4B0C">
          <w:rPr>
            <w:noProof/>
            <w:webHidden/>
          </w:rPr>
          <w:fldChar w:fldCharType="end"/>
        </w:r>
      </w:hyperlink>
    </w:p>
    <w:p w14:paraId="4E08DF66" w14:textId="7C46DE95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07" w:history="1">
        <w:r w:rsidR="00EC4B0C" w:rsidRPr="001367C7">
          <w:rPr>
            <w:rStyle w:val="Hypertextovodkaz"/>
            <w:noProof/>
          </w:rPr>
          <w:t>2.1.1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Instalace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_Toc68530007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13</w:t>
        </w:r>
        <w:r w:rsidR="00EC4B0C">
          <w:rPr>
            <w:noProof/>
            <w:webHidden/>
          </w:rPr>
          <w:fldChar w:fldCharType="end"/>
        </w:r>
      </w:hyperlink>
    </w:p>
    <w:p w14:paraId="456F388D" w14:textId="3950EA53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08" w:history="1">
        <w:r w:rsidR="00EC4B0C" w:rsidRPr="001367C7">
          <w:rPr>
            <w:rStyle w:val="Hypertextovodkaz"/>
            <w:noProof/>
          </w:rPr>
          <w:t>2.1.2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Funkcionality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_Toc68530008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13</w:t>
        </w:r>
        <w:r w:rsidR="00EC4B0C">
          <w:rPr>
            <w:noProof/>
            <w:webHidden/>
          </w:rPr>
          <w:fldChar w:fldCharType="end"/>
        </w:r>
      </w:hyperlink>
    </w:p>
    <w:p w14:paraId="56D953A9" w14:textId="05B355C5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09" w:history="1">
        <w:r w:rsidR="00EC4B0C" w:rsidRPr="001367C7">
          <w:rPr>
            <w:rStyle w:val="Hypertextovodkaz"/>
            <w:noProof/>
          </w:rPr>
          <w:t>2.1.2.1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Tvorba repozitářů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_Toc68530009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13</w:t>
        </w:r>
        <w:r w:rsidR="00EC4B0C">
          <w:rPr>
            <w:noProof/>
            <w:webHidden/>
          </w:rPr>
          <w:fldChar w:fldCharType="end"/>
        </w:r>
      </w:hyperlink>
    </w:p>
    <w:p w14:paraId="6A6B5D73" w14:textId="0A0D96CA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10" w:history="1">
        <w:r w:rsidR="00EC4B0C" w:rsidRPr="001367C7">
          <w:rPr>
            <w:rStyle w:val="Hypertextovodkaz"/>
            <w:noProof/>
          </w:rPr>
          <w:t>2.1.2.2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Provádění změn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_Toc68530010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14</w:t>
        </w:r>
        <w:r w:rsidR="00EC4B0C">
          <w:rPr>
            <w:noProof/>
            <w:webHidden/>
          </w:rPr>
          <w:fldChar w:fldCharType="end"/>
        </w:r>
      </w:hyperlink>
    </w:p>
    <w:p w14:paraId="33ECE390" w14:textId="32C3136C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11" w:history="1">
        <w:r w:rsidR="00EC4B0C" w:rsidRPr="001367C7">
          <w:rPr>
            <w:rStyle w:val="Hypertextovodkaz"/>
            <w:noProof/>
          </w:rPr>
          <w:t>2.1.2.3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Zobrazení historie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_Toc68530011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15</w:t>
        </w:r>
        <w:r w:rsidR="00EC4B0C">
          <w:rPr>
            <w:noProof/>
            <w:webHidden/>
          </w:rPr>
          <w:fldChar w:fldCharType="end"/>
        </w:r>
      </w:hyperlink>
    </w:p>
    <w:p w14:paraId="21E2DC89" w14:textId="4CB64D87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12" w:history="1">
        <w:r w:rsidR="00EC4B0C" w:rsidRPr="001367C7">
          <w:rPr>
            <w:rStyle w:val="Hypertextovodkaz"/>
            <w:noProof/>
          </w:rPr>
          <w:t>2.1.2.4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Větve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_Toc68530012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15</w:t>
        </w:r>
        <w:r w:rsidR="00EC4B0C">
          <w:rPr>
            <w:noProof/>
            <w:webHidden/>
          </w:rPr>
          <w:fldChar w:fldCharType="end"/>
        </w:r>
      </w:hyperlink>
    </w:p>
    <w:p w14:paraId="173349B7" w14:textId="25F25F8C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13" w:history="1">
        <w:r w:rsidR="00EC4B0C" w:rsidRPr="001367C7">
          <w:rPr>
            <w:rStyle w:val="Hypertextovodkaz"/>
            <w:noProof/>
          </w:rPr>
          <w:t>2.1.2.5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Commit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_Toc68530013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17</w:t>
        </w:r>
        <w:r w:rsidR="00EC4B0C">
          <w:rPr>
            <w:noProof/>
            <w:webHidden/>
          </w:rPr>
          <w:fldChar w:fldCharType="end"/>
        </w:r>
      </w:hyperlink>
    </w:p>
    <w:p w14:paraId="259FB212" w14:textId="16007ABB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14" w:history="1">
        <w:r w:rsidR="00EC4B0C" w:rsidRPr="001367C7">
          <w:rPr>
            <w:rStyle w:val="Hypertextovodkaz"/>
            <w:noProof/>
          </w:rPr>
          <w:t>2.1.2.6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Spolupráce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_Toc68530014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18</w:t>
        </w:r>
        <w:r w:rsidR="00EC4B0C">
          <w:rPr>
            <w:noProof/>
            <w:webHidden/>
          </w:rPr>
          <w:fldChar w:fldCharType="end"/>
        </w:r>
      </w:hyperlink>
    </w:p>
    <w:p w14:paraId="7A7F260A" w14:textId="2D564FB8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15" w:history="1">
        <w:r w:rsidR="00EC4B0C" w:rsidRPr="001367C7">
          <w:rPr>
            <w:rStyle w:val="Hypertextovodkaz"/>
            <w:noProof/>
          </w:rPr>
          <w:t>2.1.2.7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Podobné programy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_Toc68530015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18</w:t>
        </w:r>
        <w:r w:rsidR="00EC4B0C">
          <w:rPr>
            <w:noProof/>
            <w:webHidden/>
          </w:rPr>
          <w:fldChar w:fldCharType="end"/>
        </w:r>
      </w:hyperlink>
    </w:p>
    <w:p w14:paraId="7AE3551A" w14:textId="39E9FA46" w:rsidR="00EC4B0C" w:rsidRDefault="004C2218" w:rsidP="00CA5E32">
      <w:pPr>
        <w:pStyle w:val="Obsah2"/>
        <w:tabs>
          <w:tab w:val="left" w:pos="1540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16" w:history="1">
        <w:r w:rsidR="00EC4B0C" w:rsidRPr="001367C7">
          <w:rPr>
            <w:rStyle w:val="Hypertextovodkaz"/>
            <w:noProof/>
          </w:rPr>
          <w:t>2.2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Github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_Toc68530016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18</w:t>
        </w:r>
        <w:r w:rsidR="00EC4B0C">
          <w:rPr>
            <w:noProof/>
            <w:webHidden/>
          </w:rPr>
          <w:fldChar w:fldCharType="end"/>
        </w:r>
      </w:hyperlink>
    </w:p>
    <w:p w14:paraId="7E44AFDE" w14:textId="25A36F2A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17" w:history="1">
        <w:r w:rsidR="00EC4B0C" w:rsidRPr="001367C7">
          <w:rPr>
            <w:rStyle w:val="Hypertextovodkaz"/>
            <w:noProof/>
          </w:rPr>
          <w:t>2.2.1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Distribuce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_Toc68530017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19</w:t>
        </w:r>
        <w:r w:rsidR="00EC4B0C">
          <w:rPr>
            <w:noProof/>
            <w:webHidden/>
          </w:rPr>
          <w:fldChar w:fldCharType="end"/>
        </w:r>
      </w:hyperlink>
    </w:p>
    <w:p w14:paraId="2C1BC75E" w14:textId="4B027FB8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18" w:history="1">
        <w:r w:rsidR="00EC4B0C" w:rsidRPr="001367C7">
          <w:rPr>
            <w:rStyle w:val="Hypertextovodkaz"/>
            <w:noProof/>
          </w:rPr>
          <w:t>2.2.2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Pull Request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_Toc68530018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19</w:t>
        </w:r>
        <w:r w:rsidR="00EC4B0C">
          <w:rPr>
            <w:noProof/>
            <w:webHidden/>
          </w:rPr>
          <w:fldChar w:fldCharType="end"/>
        </w:r>
      </w:hyperlink>
    </w:p>
    <w:p w14:paraId="40BC3465" w14:textId="7488F5E9" w:rsidR="00EC4B0C" w:rsidRDefault="004C2218" w:rsidP="00CA5E32">
      <w:pPr>
        <w:pStyle w:val="Obsah2"/>
        <w:tabs>
          <w:tab w:val="left" w:pos="1540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19" w:history="1">
        <w:r w:rsidR="00EC4B0C" w:rsidRPr="001367C7">
          <w:rPr>
            <w:rStyle w:val="Hypertextovodkaz"/>
            <w:noProof/>
          </w:rPr>
          <w:t>2.3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Využití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_Toc68530019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19</w:t>
        </w:r>
        <w:r w:rsidR="00EC4B0C">
          <w:rPr>
            <w:noProof/>
            <w:webHidden/>
          </w:rPr>
          <w:fldChar w:fldCharType="end"/>
        </w:r>
      </w:hyperlink>
    </w:p>
    <w:p w14:paraId="0F32D8F7" w14:textId="7DB26D0F" w:rsidR="00EC4B0C" w:rsidRDefault="004C2218" w:rsidP="00CA5E32">
      <w:pPr>
        <w:pStyle w:val="Obsah1"/>
        <w:tabs>
          <w:tab w:val="left" w:pos="1120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20" w:history="1">
        <w:r w:rsidR="00EC4B0C" w:rsidRPr="001367C7">
          <w:rPr>
            <w:rStyle w:val="Hypertextovodkaz"/>
            <w:noProof/>
          </w:rPr>
          <w:t>3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Vývojové technologie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_Toc68530020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20</w:t>
        </w:r>
        <w:r w:rsidR="00EC4B0C">
          <w:rPr>
            <w:noProof/>
            <w:webHidden/>
          </w:rPr>
          <w:fldChar w:fldCharType="end"/>
        </w:r>
      </w:hyperlink>
    </w:p>
    <w:p w14:paraId="2CBA4024" w14:textId="706C7E11" w:rsidR="00EC4B0C" w:rsidRDefault="004C2218" w:rsidP="00CA5E32">
      <w:pPr>
        <w:pStyle w:val="Obsah2"/>
        <w:tabs>
          <w:tab w:val="left" w:pos="1540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21" w:history="1">
        <w:r w:rsidR="00EC4B0C" w:rsidRPr="001367C7">
          <w:rPr>
            <w:rStyle w:val="Hypertextovodkaz"/>
            <w:noProof/>
          </w:rPr>
          <w:t>3.1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Visual Studio 2019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_Toc68530021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20</w:t>
        </w:r>
        <w:r w:rsidR="00EC4B0C">
          <w:rPr>
            <w:noProof/>
            <w:webHidden/>
          </w:rPr>
          <w:fldChar w:fldCharType="end"/>
        </w:r>
      </w:hyperlink>
    </w:p>
    <w:p w14:paraId="003B78B4" w14:textId="1C9EDD81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22" w:history="1">
        <w:r w:rsidR="00EC4B0C" w:rsidRPr="001367C7">
          <w:rPr>
            <w:rStyle w:val="Hypertextovodkaz"/>
            <w:noProof/>
          </w:rPr>
          <w:t>3.1.1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Designer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_Toc68530022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21</w:t>
        </w:r>
        <w:r w:rsidR="00EC4B0C">
          <w:rPr>
            <w:noProof/>
            <w:webHidden/>
          </w:rPr>
          <w:fldChar w:fldCharType="end"/>
        </w:r>
      </w:hyperlink>
    </w:p>
    <w:p w14:paraId="049239C8" w14:textId="5F943CF4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23" w:history="1">
        <w:r w:rsidR="00EC4B0C" w:rsidRPr="001367C7">
          <w:rPr>
            <w:rStyle w:val="Hypertextovodkaz"/>
            <w:noProof/>
          </w:rPr>
          <w:t>3.1.1.1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WinForms designer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_Toc68530023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21</w:t>
        </w:r>
        <w:r w:rsidR="00EC4B0C">
          <w:rPr>
            <w:noProof/>
            <w:webHidden/>
          </w:rPr>
          <w:fldChar w:fldCharType="end"/>
        </w:r>
      </w:hyperlink>
    </w:p>
    <w:p w14:paraId="78BF5D75" w14:textId="1180BE3B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24" w:history="1">
        <w:r w:rsidR="00EC4B0C" w:rsidRPr="001367C7">
          <w:rPr>
            <w:rStyle w:val="Hypertextovodkaz"/>
            <w:noProof/>
          </w:rPr>
          <w:t>3.1.1.2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WPF designer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_Toc68530024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22</w:t>
        </w:r>
        <w:r w:rsidR="00EC4B0C">
          <w:rPr>
            <w:noProof/>
            <w:webHidden/>
          </w:rPr>
          <w:fldChar w:fldCharType="end"/>
        </w:r>
      </w:hyperlink>
    </w:p>
    <w:p w14:paraId="60715BBB" w14:textId="302AB435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25" w:history="1">
        <w:r w:rsidR="00EC4B0C" w:rsidRPr="001367C7">
          <w:rPr>
            <w:rStyle w:val="Hypertextovodkaz"/>
            <w:noProof/>
          </w:rPr>
          <w:t>3.1.1.3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Mobile app designer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_Toc68530025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23</w:t>
        </w:r>
        <w:r w:rsidR="00EC4B0C">
          <w:rPr>
            <w:noProof/>
            <w:webHidden/>
          </w:rPr>
          <w:fldChar w:fldCharType="end"/>
        </w:r>
      </w:hyperlink>
    </w:p>
    <w:p w14:paraId="77D90326" w14:textId="2987FBC9" w:rsidR="00EC4B0C" w:rsidRDefault="004C2218" w:rsidP="00CA5E32">
      <w:pPr>
        <w:pStyle w:val="Obsah2"/>
        <w:tabs>
          <w:tab w:val="left" w:pos="1540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26" w:history="1">
        <w:r w:rsidR="00EC4B0C" w:rsidRPr="001367C7">
          <w:rPr>
            <w:rStyle w:val="Hypertextovodkaz"/>
            <w:noProof/>
          </w:rPr>
          <w:t>3.2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.NET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_Toc68530026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24</w:t>
        </w:r>
        <w:r w:rsidR="00EC4B0C">
          <w:rPr>
            <w:noProof/>
            <w:webHidden/>
          </w:rPr>
          <w:fldChar w:fldCharType="end"/>
        </w:r>
      </w:hyperlink>
    </w:p>
    <w:p w14:paraId="5B5AD06C" w14:textId="1B46274B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27" w:history="1">
        <w:r w:rsidR="00EC4B0C" w:rsidRPr="001367C7">
          <w:rPr>
            <w:rStyle w:val="Hypertextovodkaz"/>
            <w:noProof/>
          </w:rPr>
          <w:t>3.2.1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.NET Framework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_Toc68530027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24</w:t>
        </w:r>
        <w:r w:rsidR="00EC4B0C">
          <w:rPr>
            <w:noProof/>
            <w:webHidden/>
          </w:rPr>
          <w:fldChar w:fldCharType="end"/>
        </w:r>
      </w:hyperlink>
    </w:p>
    <w:p w14:paraId="45FAB6BF" w14:textId="4EEA1369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28" w:history="1">
        <w:r w:rsidR="00EC4B0C" w:rsidRPr="001367C7">
          <w:rPr>
            <w:rStyle w:val="Hypertextovodkaz"/>
            <w:noProof/>
          </w:rPr>
          <w:t>3.2.1.1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Porovnání s .NET Core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_Toc68530028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25</w:t>
        </w:r>
        <w:r w:rsidR="00EC4B0C">
          <w:rPr>
            <w:noProof/>
            <w:webHidden/>
          </w:rPr>
          <w:fldChar w:fldCharType="end"/>
        </w:r>
      </w:hyperlink>
    </w:p>
    <w:p w14:paraId="3E418C5D" w14:textId="290EF85A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29" w:history="1">
        <w:r w:rsidR="00EC4B0C" w:rsidRPr="001367C7">
          <w:rPr>
            <w:rStyle w:val="Hypertextovodkaz"/>
            <w:noProof/>
          </w:rPr>
          <w:t>3.2.2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WPF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_Toc68530029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25</w:t>
        </w:r>
        <w:r w:rsidR="00EC4B0C">
          <w:rPr>
            <w:noProof/>
            <w:webHidden/>
          </w:rPr>
          <w:fldChar w:fldCharType="end"/>
        </w:r>
      </w:hyperlink>
    </w:p>
    <w:p w14:paraId="73B2907E" w14:textId="2E8E8C99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30" w:history="1">
        <w:r w:rsidR="00EC4B0C" w:rsidRPr="001367C7">
          <w:rPr>
            <w:rStyle w:val="Hypertextovodkaz"/>
            <w:noProof/>
          </w:rPr>
          <w:t>3.2.2.1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Porovnání s WinForms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_Toc68530030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26</w:t>
        </w:r>
        <w:r w:rsidR="00EC4B0C">
          <w:rPr>
            <w:noProof/>
            <w:webHidden/>
          </w:rPr>
          <w:fldChar w:fldCharType="end"/>
        </w:r>
      </w:hyperlink>
    </w:p>
    <w:p w14:paraId="245E2145" w14:textId="03C650BE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31" w:history="1">
        <w:r w:rsidR="00EC4B0C" w:rsidRPr="001367C7">
          <w:rPr>
            <w:rStyle w:val="Hypertextovodkaz"/>
            <w:noProof/>
          </w:rPr>
          <w:t>3.2.2.2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Podpora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_Toc68530031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26</w:t>
        </w:r>
        <w:r w:rsidR="00EC4B0C">
          <w:rPr>
            <w:noProof/>
            <w:webHidden/>
          </w:rPr>
          <w:fldChar w:fldCharType="end"/>
        </w:r>
      </w:hyperlink>
    </w:p>
    <w:p w14:paraId="4A2F1255" w14:textId="2328A5C8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32" w:history="1">
        <w:r w:rsidR="00EC4B0C" w:rsidRPr="001367C7">
          <w:rPr>
            <w:rStyle w:val="Hypertextovodkaz"/>
            <w:noProof/>
          </w:rPr>
          <w:t>3.2.3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XAML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_Toc68530032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26</w:t>
        </w:r>
        <w:r w:rsidR="00EC4B0C">
          <w:rPr>
            <w:noProof/>
            <w:webHidden/>
          </w:rPr>
          <w:fldChar w:fldCharType="end"/>
        </w:r>
      </w:hyperlink>
    </w:p>
    <w:p w14:paraId="0ADF1E8C" w14:textId="085061F5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33" w:history="1">
        <w:r w:rsidR="00EC4B0C" w:rsidRPr="001367C7">
          <w:rPr>
            <w:rStyle w:val="Hypertextovodkaz"/>
            <w:noProof/>
          </w:rPr>
          <w:t>3.2.3.1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Syntaxe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_Toc68530033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27</w:t>
        </w:r>
        <w:r w:rsidR="00EC4B0C">
          <w:rPr>
            <w:noProof/>
            <w:webHidden/>
          </w:rPr>
          <w:fldChar w:fldCharType="end"/>
        </w:r>
      </w:hyperlink>
    </w:p>
    <w:p w14:paraId="2CA3A844" w14:textId="0E6E3808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34" w:history="1">
        <w:r w:rsidR="00EC4B0C" w:rsidRPr="001367C7">
          <w:rPr>
            <w:rStyle w:val="Hypertextovodkaz"/>
            <w:noProof/>
          </w:rPr>
          <w:t>3.2.4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NuGet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_Toc68530034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27</w:t>
        </w:r>
        <w:r w:rsidR="00EC4B0C">
          <w:rPr>
            <w:noProof/>
            <w:webHidden/>
          </w:rPr>
          <w:fldChar w:fldCharType="end"/>
        </w:r>
      </w:hyperlink>
    </w:p>
    <w:p w14:paraId="1D7B1684" w14:textId="7E24E521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35" w:history="1">
        <w:r w:rsidR="00EC4B0C" w:rsidRPr="001367C7">
          <w:rPr>
            <w:rStyle w:val="Hypertextovodkaz"/>
            <w:noProof/>
          </w:rPr>
          <w:t>3.2.5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C#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_Toc68530035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27</w:t>
        </w:r>
        <w:r w:rsidR="00EC4B0C">
          <w:rPr>
            <w:noProof/>
            <w:webHidden/>
          </w:rPr>
          <w:fldChar w:fldCharType="end"/>
        </w:r>
      </w:hyperlink>
    </w:p>
    <w:p w14:paraId="161B8951" w14:textId="3B6BB91F" w:rsidR="00EC4B0C" w:rsidRDefault="004C2218" w:rsidP="00CA5E32">
      <w:pPr>
        <w:pStyle w:val="Obsah2"/>
        <w:tabs>
          <w:tab w:val="left" w:pos="1540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36" w:history="1">
        <w:r w:rsidR="00EC4B0C" w:rsidRPr="001367C7">
          <w:rPr>
            <w:rStyle w:val="Hypertextovodkaz"/>
            <w:noProof/>
          </w:rPr>
          <w:t>3.3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Octokit Client Library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_Toc68530036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28</w:t>
        </w:r>
        <w:r w:rsidR="00EC4B0C">
          <w:rPr>
            <w:noProof/>
            <w:webHidden/>
          </w:rPr>
          <w:fldChar w:fldCharType="end"/>
        </w:r>
      </w:hyperlink>
    </w:p>
    <w:p w14:paraId="396FA737" w14:textId="3D0516EC" w:rsidR="00EC4B0C" w:rsidRDefault="004C2218" w:rsidP="00CA5E32">
      <w:pPr>
        <w:pStyle w:val="Obsah2"/>
        <w:tabs>
          <w:tab w:val="left" w:pos="1540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37" w:history="1">
        <w:r w:rsidR="00EC4B0C" w:rsidRPr="001367C7">
          <w:rPr>
            <w:rStyle w:val="Hypertextovodkaz"/>
            <w:noProof/>
          </w:rPr>
          <w:t>3.4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Využití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_Toc68530037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29</w:t>
        </w:r>
        <w:r w:rsidR="00EC4B0C">
          <w:rPr>
            <w:noProof/>
            <w:webHidden/>
          </w:rPr>
          <w:fldChar w:fldCharType="end"/>
        </w:r>
      </w:hyperlink>
    </w:p>
    <w:p w14:paraId="0B6ECB11" w14:textId="3888B484" w:rsidR="00EC4B0C" w:rsidRDefault="004C2218" w:rsidP="00CA5E32">
      <w:pPr>
        <w:pStyle w:val="Obsah1"/>
        <w:tabs>
          <w:tab w:val="left" w:pos="1120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38" w:history="1">
        <w:r w:rsidR="00EC4B0C" w:rsidRPr="001367C7">
          <w:rPr>
            <w:rStyle w:val="Hypertextovodkaz"/>
            <w:noProof/>
          </w:rPr>
          <w:t>4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Praktická část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_Toc68530038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30</w:t>
        </w:r>
        <w:r w:rsidR="00EC4B0C">
          <w:rPr>
            <w:noProof/>
            <w:webHidden/>
          </w:rPr>
          <w:fldChar w:fldCharType="end"/>
        </w:r>
      </w:hyperlink>
    </w:p>
    <w:p w14:paraId="3470F5BC" w14:textId="66849830" w:rsidR="00EC4B0C" w:rsidRDefault="004C2218" w:rsidP="00CA5E32">
      <w:pPr>
        <w:pStyle w:val="Obsah2"/>
        <w:tabs>
          <w:tab w:val="left" w:pos="1540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39" w:history="1">
        <w:r w:rsidR="00EC4B0C" w:rsidRPr="001367C7">
          <w:rPr>
            <w:rStyle w:val="Hypertextovodkaz"/>
            <w:noProof/>
          </w:rPr>
          <w:t>4.1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Závislosti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_Toc68530039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30</w:t>
        </w:r>
        <w:r w:rsidR="00EC4B0C">
          <w:rPr>
            <w:noProof/>
            <w:webHidden/>
          </w:rPr>
          <w:fldChar w:fldCharType="end"/>
        </w:r>
      </w:hyperlink>
    </w:p>
    <w:p w14:paraId="6C900DBA" w14:textId="39489EF1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40" w:history="1">
        <w:r w:rsidR="00EC4B0C" w:rsidRPr="001367C7">
          <w:rPr>
            <w:rStyle w:val="Hypertextovodkaz"/>
            <w:noProof/>
          </w:rPr>
          <w:t>4.1.1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Octokit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_Toc68530040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31</w:t>
        </w:r>
        <w:r w:rsidR="00EC4B0C">
          <w:rPr>
            <w:noProof/>
            <w:webHidden/>
          </w:rPr>
          <w:fldChar w:fldCharType="end"/>
        </w:r>
      </w:hyperlink>
    </w:p>
    <w:p w14:paraId="6D6B9001" w14:textId="3A3C4B5C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41" w:history="1">
        <w:r w:rsidR="00EC4B0C" w:rsidRPr="001367C7">
          <w:rPr>
            <w:rStyle w:val="Hypertextovodkaz"/>
            <w:noProof/>
          </w:rPr>
          <w:t>4.1.2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SQLite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_Toc68530041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31</w:t>
        </w:r>
        <w:r w:rsidR="00EC4B0C">
          <w:rPr>
            <w:noProof/>
            <w:webHidden/>
          </w:rPr>
          <w:fldChar w:fldCharType="end"/>
        </w:r>
      </w:hyperlink>
    </w:p>
    <w:p w14:paraId="528064E2" w14:textId="1B8360CE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42" w:history="1">
        <w:r w:rsidR="00EC4B0C" w:rsidRPr="001367C7">
          <w:rPr>
            <w:rStyle w:val="Hypertextovodkaz"/>
            <w:noProof/>
          </w:rPr>
          <w:t>4.1.3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Livecharts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_Toc68530042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31</w:t>
        </w:r>
        <w:r w:rsidR="00EC4B0C">
          <w:rPr>
            <w:noProof/>
            <w:webHidden/>
          </w:rPr>
          <w:fldChar w:fldCharType="end"/>
        </w:r>
      </w:hyperlink>
    </w:p>
    <w:p w14:paraId="22AB08F2" w14:textId="2BC1602A" w:rsidR="00EC4B0C" w:rsidRDefault="004C2218" w:rsidP="00CA5E32">
      <w:pPr>
        <w:pStyle w:val="Obsah2"/>
        <w:tabs>
          <w:tab w:val="left" w:pos="1540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43" w:history="1">
        <w:r w:rsidR="00EC4B0C" w:rsidRPr="001367C7">
          <w:rPr>
            <w:rStyle w:val="Hypertextovodkaz"/>
            <w:noProof/>
          </w:rPr>
          <w:t>4.2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Vývoj a plánování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_Toc68530043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32</w:t>
        </w:r>
        <w:r w:rsidR="00EC4B0C">
          <w:rPr>
            <w:noProof/>
            <w:webHidden/>
          </w:rPr>
          <w:fldChar w:fldCharType="end"/>
        </w:r>
      </w:hyperlink>
    </w:p>
    <w:p w14:paraId="1682F366" w14:textId="04CA7DB1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44" w:history="1">
        <w:r w:rsidR="00EC4B0C" w:rsidRPr="001367C7">
          <w:rPr>
            <w:rStyle w:val="Hypertextovodkaz"/>
            <w:noProof/>
          </w:rPr>
          <w:t>4.2.1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Trello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_Toc68530044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32</w:t>
        </w:r>
        <w:r w:rsidR="00EC4B0C">
          <w:rPr>
            <w:noProof/>
            <w:webHidden/>
          </w:rPr>
          <w:fldChar w:fldCharType="end"/>
        </w:r>
      </w:hyperlink>
    </w:p>
    <w:p w14:paraId="38C04E79" w14:textId="503F314A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45" w:history="1">
        <w:r w:rsidR="00EC4B0C" w:rsidRPr="001367C7">
          <w:rPr>
            <w:rStyle w:val="Hypertextovodkaz"/>
            <w:noProof/>
          </w:rPr>
          <w:t>4.2.2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Github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_Toc68530045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32</w:t>
        </w:r>
        <w:r w:rsidR="00EC4B0C">
          <w:rPr>
            <w:noProof/>
            <w:webHidden/>
          </w:rPr>
          <w:fldChar w:fldCharType="end"/>
        </w:r>
      </w:hyperlink>
    </w:p>
    <w:p w14:paraId="448F3732" w14:textId="3AEB955C" w:rsidR="00EC4B0C" w:rsidRDefault="004C2218" w:rsidP="00CA5E32">
      <w:pPr>
        <w:pStyle w:val="Obsah2"/>
        <w:tabs>
          <w:tab w:val="left" w:pos="1540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46" w:history="1">
        <w:r w:rsidR="00EC4B0C" w:rsidRPr="001367C7">
          <w:rPr>
            <w:rStyle w:val="Hypertextovodkaz"/>
            <w:noProof/>
          </w:rPr>
          <w:t>4.3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Návrh aplikace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_Toc68530046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32</w:t>
        </w:r>
        <w:r w:rsidR="00EC4B0C">
          <w:rPr>
            <w:noProof/>
            <w:webHidden/>
          </w:rPr>
          <w:fldChar w:fldCharType="end"/>
        </w:r>
      </w:hyperlink>
    </w:p>
    <w:p w14:paraId="45455EB1" w14:textId="40D86811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47" w:history="1">
        <w:r w:rsidR="00EC4B0C" w:rsidRPr="001367C7">
          <w:rPr>
            <w:rStyle w:val="Hypertextovodkaz"/>
            <w:noProof/>
          </w:rPr>
          <w:t>4.3.1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Barevná paleta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_Toc68530047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33</w:t>
        </w:r>
        <w:r w:rsidR="00EC4B0C">
          <w:rPr>
            <w:noProof/>
            <w:webHidden/>
          </w:rPr>
          <w:fldChar w:fldCharType="end"/>
        </w:r>
      </w:hyperlink>
    </w:p>
    <w:p w14:paraId="114E8ADD" w14:textId="7F4D2331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48" w:history="1">
        <w:r w:rsidR="00EC4B0C" w:rsidRPr="001367C7">
          <w:rPr>
            <w:rStyle w:val="Hypertextovodkaz"/>
            <w:noProof/>
          </w:rPr>
          <w:t>4.3.2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Prvotní návrh rozložení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_Toc68530048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34</w:t>
        </w:r>
        <w:r w:rsidR="00EC4B0C">
          <w:rPr>
            <w:noProof/>
            <w:webHidden/>
          </w:rPr>
          <w:fldChar w:fldCharType="end"/>
        </w:r>
      </w:hyperlink>
    </w:p>
    <w:p w14:paraId="0D31FC9B" w14:textId="78393E81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49" w:history="1">
        <w:r w:rsidR="00EC4B0C" w:rsidRPr="001367C7">
          <w:rPr>
            <w:rStyle w:val="Hypertextovodkaz"/>
            <w:noProof/>
          </w:rPr>
          <w:t>4.3.3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Detailnější návrh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_Toc68530049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34</w:t>
        </w:r>
        <w:r w:rsidR="00EC4B0C">
          <w:rPr>
            <w:noProof/>
            <w:webHidden/>
          </w:rPr>
          <w:fldChar w:fldCharType="end"/>
        </w:r>
      </w:hyperlink>
    </w:p>
    <w:p w14:paraId="51B48240" w14:textId="2DC4BA19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50" w:history="1">
        <w:r w:rsidR="00EC4B0C" w:rsidRPr="001367C7">
          <w:rPr>
            <w:rStyle w:val="Hypertextovodkaz"/>
            <w:noProof/>
          </w:rPr>
          <w:t>4.3.3.1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Hlavní okno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_Toc68530050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34</w:t>
        </w:r>
        <w:r w:rsidR="00EC4B0C">
          <w:rPr>
            <w:noProof/>
            <w:webHidden/>
          </w:rPr>
          <w:fldChar w:fldCharType="end"/>
        </w:r>
      </w:hyperlink>
    </w:p>
    <w:p w14:paraId="14F5B715" w14:textId="562E3855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51" w:history="1">
        <w:r w:rsidR="00EC4B0C" w:rsidRPr="001367C7">
          <w:rPr>
            <w:rStyle w:val="Hypertextovodkaz"/>
            <w:noProof/>
          </w:rPr>
          <w:t>4.3.3.2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Okno přidání privátního klíče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_Toc68530051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36</w:t>
        </w:r>
        <w:r w:rsidR="00EC4B0C">
          <w:rPr>
            <w:noProof/>
            <w:webHidden/>
          </w:rPr>
          <w:fldChar w:fldCharType="end"/>
        </w:r>
      </w:hyperlink>
    </w:p>
    <w:p w14:paraId="317D4E56" w14:textId="5337050C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52" w:history="1">
        <w:r w:rsidR="00EC4B0C" w:rsidRPr="001367C7">
          <w:rPr>
            <w:rStyle w:val="Hypertextovodkaz"/>
            <w:noProof/>
          </w:rPr>
          <w:t>4.3.3.3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Klonovací okno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_Toc68530052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37</w:t>
        </w:r>
        <w:r w:rsidR="00EC4B0C">
          <w:rPr>
            <w:noProof/>
            <w:webHidden/>
          </w:rPr>
          <w:fldChar w:fldCharType="end"/>
        </w:r>
      </w:hyperlink>
    </w:p>
    <w:p w14:paraId="2F330B71" w14:textId="4CD4A6DA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53" w:history="1">
        <w:r w:rsidR="00EC4B0C" w:rsidRPr="001367C7">
          <w:rPr>
            <w:rStyle w:val="Hypertextovodkaz"/>
            <w:noProof/>
          </w:rPr>
          <w:t>4.3.3.4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Okno pro práci s větvemi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_Toc68530053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38</w:t>
        </w:r>
        <w:r w:rsidR="00EC4B0C">
          <w:rPr>
            <w:noProof/>
            <w:webHidden/>
          </w:rPr>
          <w:fldChar w:fldCharType="end"/>
        </w:r>
      </w:hyperlink>
    </w:p>
    <w:p w14:paraId="544AAB7E" w14:textId="6A1E8348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54" w:history="1">
        <w:r w:rsidR="00EC4B0C" w:rsidRPr="001367C7">
          <w:rPr>
            <w:rStyle w:val="Hypertextovodkaz"/>
            <w:noProof/>
          </w:rPr>
          <w:t>4.3.4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Tvorba ikony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_Toc68530054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38</w:t>
        </w:r>
        <w:r w:rsidR="00EC4B0C">
          <w:rPr>
            <w:noProof/>
            <w:webHidden/>
          </w:rPr>
          <w:fldChar w:fldCharType="end"/>
        </w:r>
      </w:hyperlink>
    </w:p>
    <w:p w14:paraId="4FA1D884" w14:textId="0B1CF502" w:rsidR="00EC4B0C" w:rsidRDefault="004C2218" w:rsidP="00CA5E32">
      <w:pPr>
        <w:pStyle w:val="Obsah2"/>
        <w:tabs>
          <w:tab w:val="left" w:pos="1540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55" w:history="1">
        <w:r w:rsidR="00EC4B0C" w:rsidRPr="001367C7">
          <w:rPr>
            <w:rStyle w:val="Hypertextovodkaz"/>
            <w:noProof/>
          </w:rPr>
          <w:t>4.4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Struktura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_Toc68530055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39</w:t>
        </w:r>
        <w:r w:rsidR="00EC4B0C">
          <w:rPr>
            <w:noProof/>
            <w:webHidden/>
          </w:rPr>
          <w:fldChar w:fldCharType="end"/>
        </w:r>
      </w:hyperlink>
    </w:p>
    <w:p w14:paraId="0EFC0E55" w14:textId="45C672E5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56" w:history="1">
        <w:r w:rsidR="00EC4B0C" w:rsidRPr="001367C7">
          <w:rPr>
            <w:rStyle w:val="Hypertextovodkaz"/>
            <w:noProof/>
          </w:rPr>
          <w:t>4.4.1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Stromová struktura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_Toc68530056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39</w:t>
        </w:r>
        <w:r w:rsidR="00EC4B0C">
          <w:rPr>
            <w:noProof/>
            <w:webHidden/>
          </w:rPr>
          <w:fldChar w:fldCharType="end"/>
        </w:r>
      </w:hyperlink>
    </w:p>
    <w:p w14:paraId="76BE8634" w14:textId="53CE6E1D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57" w:history="1">
        <w:r w:rsidR="00EC4B0C" w:rsidRPr="001367C7">
          <w:rPr>
            <w:rStyle w:val="Hypertextovodkaz"/>
            <w:noProof/>
          </w:rPr>
          <w:t>4.4.2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Diagram navigace v aplikaci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_Toc68530057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39</w:t>
        </w:r>
        <w:r w:rsidR="00EC4B0C">
          <w:rPr>
            <w:noProof/>
            <w:webHidden/>
          </w:rPr>
          <w:fldChar w:fldCharType="end"/>
        </w:r>
      </w:hyperlink>
    </w:p>
    <w:p w14:paraId="062F62FE" w14:textId="4483B760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58" w:history="1">
        <w:r w:rsidR="00EC4B0C" w:rsidRPr="001367C7">
          <w:rPr>
            <w:rStyle w:val="Hypertextovodkaz"/>
            <w:noProof/>
          </w:rPr>
          <w:t>4.4.3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Průběh autentifikace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_Toc68530058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40</w:t>
        </w:r>
        <w:r w:rsidR="00EC4B0C">
          <w:rPr>
            <w:noProof/>
            <w:webHidden/>
          </w:rPr>
          <w:fldChar w:fldCharType="end"/>
        </w:r>
      </w:hyperlink>
    </w:p>
    <w:p w14:paraId="62F5658A" w14:textId="0FB48D97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59" w:history="1">
        <w:r w:rsidR="00EC4B0C" w:rsidRPr="001367C7">
          <w:rPr>
            <w:rStyle w:val="Hypertextovodkaz"/>
            <w:noProof/>
          </w:rPr>
          <w:t>4.4.4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App.xaml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_Toc68530059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41</w:t>
        </w:r>
        <w:r w:rsidR="00EC4B0C">
          <w:rPr>
            <w:noProof/>
            <w:webHidden/>
          </w:rPr>
          <w:fldChar w:fldCharType="end"/>
        </w:r>
      </w:hyperlink>
    </w:p>
    <w:p w14:paraId="7B4552F8" w14:textId="09094A24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60" w:history="1">
        <w:r w:rsidR="00EC4B0C" w:rsidRPr="001367C7">
          <w:rPr>
            <w:rStyle w:val="Hypertextovodkaz"/>
            <w:noProof/>
          </w:rPr>
          <w:t>4.4.5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Config.cs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_Toc68530060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42</w:t>
        </w:r>
        <w:r w:rsidR="00EC4B0C">
          <w:rPr>
            <w:noProof/>
            <w:webHidden/>
          </w:rPr>
          <w:fldChar w:fldCharType="end"/>
        </w:r>
      </w:hyperlink>
    </w:p>
    <w:p w14:paraId="2D8CED41" w14:textId="4AFB2234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61" w:history="1">
        <w:r w:rsidR="00EC4B0C" w:rsidRPr="001367C7">
          <w:rPr>
            <w:rStyle w:val="Hypertextovodkaz"/>
            <w:noProof/>
          </w:rPr>
          <w:t>4.4.6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Windows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_Toc68530061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42</w:t>
        </w:r>
        <w:r w:rsidR="00EC4B0C">
          <w:rPr>
            <w:noProof/>
            <w:webHidden/>
          </w:rPr>
          <w:fldChar w:fldCharType="end"/>
        </w:r>
      </w:hyperlink>
    </w:p>
    <w:p w14:paraId="1276A584" w14:textId="29F9FE92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62" w:history="1">
        <w:r w:rsidR="00EC4B0C" w:rsidRPr="001367C7">
          <w:rPr>
            <w:rStyle w:val="Hypertextovodkaz"/>
            <w:noProof/>
          </w:rPr>
          <w:t>4.4.6.1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TokenWindow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_Toc68530062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42</w:t>
        </w:r>
        <w:r w:rsidR="00EC4B0C">
          <w:rPr>
            <w:noProof/>
            <w:webHidden/>
          </w:rPr>
          <w:fldChar w:fldCharType="end"/>
        </w:r>
      </w:hyperlink>
    </w:p>
    <w:p w14:paraId="6CB876B1" w14:textId="21A77DEB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63" w:history="1">
        <w:r w:rsidR="00EC4B0C" w:rsidRPr="001367C7">
          <w:rPr>
            <w:rStyle w:val="Hypertextovodkaz"/>
            <w:noProof/>
          </w:rPr>
          <w:t>4.4.6.2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MainWindow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_Toc68530063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43</w:t>
        </w:r>
        <w:r w:rsidR="00EC4B0C">
          <w:rPr>
            <w:noProof/>
            <w:webHidden/>
          </w:rPr>
          <w:fldChar w:fldCharType="end"/>
        </w:r>
      </w:hyperlink>
    </w:p>
    <w:p w14:paraId="7BAE57E9" w14:textId="7290D5AB" w:rsidR="00EC4B0C" w:rsidRDefault="004C2218" w:rsidP="00CA5E32">
      <w:pPr>
        <w:pStyle w:val="Obsah5"/>
        <w:tabs>
          <w:tab w:val="left" w:pos="298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64" w:history="1">
        <w:r w:rsidR="00EC4B0C" w:rsidRPr="001367C7">
          <w:rPr>
            <w:rStyle w:val="Hypertextovodkaz"/>
            <w:noProof/>
          </w:rPr>
          <w:t>4.4.6.2.1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Zobrazení v aplikaci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_Toc68530064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43</w:t>
        </w:r>
        <w:r w:rsidR="00EC4B0C">
          <w:rPr>
            <w:noProof/>
            <w:webHidden/>
          </w:rPr>
          <w:fldChar w:fldCharType="end"/>
        </w:r>
      </w:hyperlink>
    </w:p>
    <w:p w14:paraId="6A6F9056" w14:textId="7F49E55D" w:rsidR="00EC4B0C" w:rsidRDefault="004C2218" w:rsidP="00CA5E32">
      <w:pPr>
        <w:pStyle w:val="Obsah5"/>
        <w:tabs>
          <w:tab w:val="left" w:pos="298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65" w:history="1">
        <w:r w:rsidR="00EC4B0C" w:rsidRPr="001367C7">
          <w:rPr>
            <w:rStyle w:val="Hypertextovodkaz"/>
            <w:noProof/>
          </w:rPr>
          <w:t>4.4.6.2.2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Asynchronní metody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_Toc68530065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44</w:t>
        </w:r>
        <w:r w:rsidR="00EC4B0C">
          <w:rPr>
            <w:noProof/>
            <w:webHidden/>
          </w:rPr>
          <w:fldChar w:fldCharType="end"/>
        </w:r>
      </w:hyperlink>
    </w:p>
    <w:p w14:paraId="55011579" w14:textId="4AE7D9F9" w:rsidR="00EC4B0C" w:rsidRDefault="004C2218" w:rsidP="00CA5E32">
      <w:pPr>
        <w:pStyle w:val="Obsah5"/>
        <w:tabs>
          <w:tab w:val="left" w:pos="298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66" w:history="1">
        <w:r w:rsidR="00EC4B0C" w:rsidRPr="001367C7">
          <w:rPr>
            <w:rStyle w:val="Hypertextovodkaz"/>
            <w:noProof/>
          </w:rPr>
          <w:t>4.4.6.2.3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Eventy onSelectionChange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_Toc68530066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44</w:t>
        </w:r>
        <w:r w:rsidR="00EC4B0C">
          <w:rPr>
            <w:noProof/>
            <w:webHidden/>
          </w:rPr>
          <w:fldChar w:fldCharType="end"/>
        </w:r>
      </w:hyperlink>
    </w:p>
    <w:p w14:paraId="25A1A1D1" w14:textId="5221E8E4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67" w:history="1">
        <w:r w:rsidR="00EC4B0C" w:rsidRPr="001367C7">
          <w:rPr>
            <w:rStyle w:val="Hypertextovodkaz"/>
            <w:noProof/>
          </w:rPr>
          <w:t>4.4.6.3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CloneRepoWindow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_Toc68530067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46</w:t>
        </w:r>
        <w:r w:rsidR="00EC4B0C">
          <w:rPr>
            <w:noProof/>
            <w:webHidden/>
          </w:rPr>
          <w:fldChar w:fldCharType="end"/>
        </w:r>
      </w:hyperlink>
    </w:p>
    <w:p w14:paraId="44C9A71E" w14:textId="13E7E037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68" w:history="1">
        <w:r w:rsidR="00EC4B0C" w:rsidRPr="001367C7">
          <w:rPr>
            <w:rStyle w:val="Hypertextovodkaz"/>
            <w:noProof/>
          </w:rPr>
          <w:t>4.4.6.4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BranchEditWindow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_Toc68530068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48</w:t>
        </w:r>
        <w:r w:rsidR="00EC4B0C">
          <w:rPr>
            <w:noProof/>
            <w:webHidden/>
          </w:rPr>
          <w:fldChar w:fldCharType="end"/>
        </w:r>
      </w:hyperlink>
    </w:p>
    <w:p w14:paraId="071CFBB9" w14:textId="0305181B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69" w:history="1">
        <w:r w:rsidR="00EC4B0C" w:rsidRPr="001367C7">
          <w:rPr>
            <w:rStyle w:val="Hypertextovodkaz"/>
            <w:noProof/>
          </w:rPr>
          <w:t>4.4.6.5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StatisticsWindow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_Toc68530069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49</w:t>
        </w:r>
        <w:r w:rsidR="00EC4B0C">
          <w:rPr>
            <w:noProof/>
            <w:webHidden/>
          </w:rPr>
          <w:fldChar w:fldCharType="end"/>
        </w:r>
      </w:hyperlink>
    </w:p>
    <w:p w14:paraId="7DF1A92B" w14:textId="759844B1" w:rsidR="00EC4B0C" w:rsidRDefault="004C2218" w:rsidP="00CA5E32">
      <w:pPr>
        <w:pStyle w:val="Obsah5"/>
        <w:tabs>
          <w:tab w:val="left" w:pos="298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70" w:history="1">
        <w:r w:rsidR="00EC4B0C" w:rsidRPr="001367C7">
          <w:rPr>
            <w:rStyle w:val="Hypertextovodkaz"/>
            <w:noProof/>
          </w:rPr>
          <w:t>4.4.6.5.1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Statistiky uživatele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_Toc68530070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49</w:t>
        </w:r>
        <w:r w:rsidR="00EC4B0C">
          <w:rPr>
            <w:noProof/>
            <w:webHidden/>
          </w:rPr>
          <w:fldChar w:fldCharType="end"/>
        </w:r>
      </w:hyperlink>
    </w:p>
    <w:p w14:paraId="3AF3C2F8" w14:textId="5018C482" w:rsidR="00EC4B0C" w:rsidRDefault="004C2218" w:rsidP="00CA5E32">
      <w:pPr>
        <w:pStyle w:val="Obsah5"/>
        <w:tabs>
          <w:tab w:val="left" w:pos="298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71" w:history="1">
        <w:r w:rsidR="00EC4B0C" w:rsidRPr="001367C7">
          <w:rPr>
            <w:rStyle w:val="Hypertextovodkaz"/>
            <w:noProof/>
          </w:rPr>
          <w:t>4.4.6.5.2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Statistiky repozitáře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_Toc68530071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51</w:t>
        </w:r>
        <w:r w:rsidR="00EC4B0C">
          <w:rPr>
            <w:noProof/>
            <w:webHidden/>
          </w:rPr>
          <w:fldChar w:fldCharType="end"/>
        </w:r>
      </w:hyperlink>
    </w:p>
    <w:p w14:paraId="348B70BF" w14:textId="2AE29F3A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72" w:history="1">
        <w:r w:rsidR="00EC4B0C" w:rsidRPr="001367C7">
          <w:rPr>
            <w:rStyle w:val="Hypertextovodkaz"/>
            <w:noProof/>
          </w:rPr>
          <w:t>4.4.7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Controllers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_Toc68530072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52</w:t>
        </w:r>
        <w:r w:rsidR="00EC4B0C">
          <w:rPr>
            <w:noProof/>
            <w:webHidden/>
          </w:rPr>
          <w:fldChar w:fldCharType="end"/>
        </w:r>
      </w:hyperlink>
    </w:p>
    <w:p w14:paraId="64712241" w14:textId="40B3F69C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73" w:history="1">
        <w:r w:rsidR="00EC4B0C" w:rsidRPr="001367C7">
          <w:rPr>
            <w:rStyle w:val="Hypertextovodkaz"/>
            <w:noProof/>
          </w:rPr>
          <w:t>4.4.7.1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GitMethods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_Toc68530073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53</w:t>
        </w:r>
        <w:r w:rsidR="00EC4B0C">
          <w:rPr>
            <w:noProof/>
            <w:webHidden/>
          </w:rPr>
          <w:fldChar w:fldCharType="end"/>
        </w:r>
      </w:hyperlink>
    </w:p>
    <w:p w14:paraId="633C13C5" w14:textId="0C2BA720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74" w:history="1">
        <w:r w:rsidR="00EC4B0C" w:rsidRPr="001367C7">
          <w:rPr>
            <w:rStyle w:val="Hypertextovodkaz"/>
            <w:noProof/>
          </w:rPr>
          <w:t>4.4.7.2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Cmd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_Toc68530074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54</w:t>
        </w:r>
        <w:r w:rsidR="00EC4B0C">
          <w:rPr>
            <w:noProof/>
            <w:webHidden/>
          </w:rPr>
          <w:fldChar w:fldCharType="end"/>
        </w:r>
      </w:hyperlink>
    </w:p>
    <w:p w14:paraId="12CF4596" w14:textId="6E0194A5" w:rsidR="00EC4B0C" w:rsidRDefault="004C2218" w:rsidP="00CA5E32">
      <w:pPr>
        <w:pStyle w:val="Obsah5"/>
        <w:tabs>
          <w:tab w:val="left" w:pos="298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75" w:history="1">
        <w:r w:rsidR="00EC4B0C" w:rsidRPr="001367C7">
          <w:rPr>
            <w:rStyle w:val="Hypertextovodkaz"/>
            <w:noProof/>
          </w:rPr>
          <w:t>4.4.7.2.1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Run, RunAndRead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_Toc68530075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54</w:t>
        </w:r>
        <w:r w:rsidR="00EC4B0C">
          <w:rPr>
            <w:noProof/>
            <w:webHidden/>
          </w:rPr>
          <w:fldChar w:fldCharType="end"/>
        </w:r>
      </w:hyperlink>
    </w:p>
    <w:p w14:paraId="34AD36E0" w14:textId="0523CE4C" w:rsidR="00EC4B0C" w:rsidRDefault="004C2218" w:rsidP="00CA5E32">
      <w:pPr>
        <w:pStyle w:val="Obsah5"/>
        <w:tabs>
          <w:tab w:val="left" w:pos="298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76" w:history="1">
        <w:r w:rsidR="00EC4B0C" w:rsidRPr="001367C7">
          <w:rPr>
            <w:rStyle w:val="Hypertextovodkaz"/>
            <w:noProof/>
          </w:rPr>
          <w:t>4.4.7.2.2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PushRepo, PullRepo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_Toc68530076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56</w:t>
        </w:r>
        <w:r w:rsidR="00EC4B0C">
          <w:rPr>
            <w:noProof/>
            <w:webHidden/>
          </w:rPr>
          <w:fldChar w:fldCharType="end"/>
        </w:r>
      </w:hyperlink>
    </w:p>
    <w:p w14:paraId="741F0FBB" w14:textId="2D9BB720" w:rsidR="00EC4B0C" w:rsidRDefault="004C2218" w:rsidP="00CA5E32">
      <w:pPr>
        <w:pStyle w:val="Obsah5"/>
        <w:tabs>
          <w:tab w:val="left" w:pos="298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77" w:history="1">
        <w:r w:rsidR="00EC4B0C" w:rsidRPr="001367C7">
          <w:rPr>
            <w:rStyle w:val="Hypertextovodkaz"/>
            <w:noProof/>
          </w:rPr>
          <w:t>4.4.7.2.3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Další důležité metody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_Toc68530077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57</w:t>
        </w:r>
        <w:r w:rsidR="00EC4B0C">
          <w:rPr>
            <w:noProof/>
            <w:webHidden/>
          </w:rPr>
          <w:fldChar w:fldCharType="end"/>
        </w:r>
      </w:hyperlink>
    </w:p>
    <w:p w14:paraId="66AB6966" w14:textId="5D1B6A22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78" w:history="1">
        <w:r w:rsidR="00EC4B0C" w:rsidRPr="001367C7">
          <w:rPr>
            <w:rStyle w:val="Hypertextovodkaz"/>
            <w:noProof/>
          </w:rPr>
          <w:t>4.4.7.3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GithubController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_Toc68530078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58</w:t>
        </w:r>
        <w:r w:rsidR="00EC4B0C">
          <w:rPr>
            <w:noProof/>
            <w:webHidden/>
          </w:rPr>
          <w:fldChar w:fldCharType="end"/>
        </w:r>
      </w:hyperlink>
    </w:p>
    <w:p w14:paraId="58F7609E" w14:textId="0C2D00DC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79" w:history="1">
        <w:r w:rsidR="00EC4B0C" w:rsidRPr="001367C7">
          <w:rPr>
            <w:rStyle w:val="Hypertextovodkaz"/>
            <w:noProof/>
          </w:rPr>
          <w:t>4.4.7.4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MainWindowController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_Toc68530079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58</w:t>
        </w:r>
        <w:r w:rsidR="00EC4B0C">
          <w:rPr>
            <w:noProof/>
            <w:webHidden/>
          </w:rPr>
          <w:fldChar w:fldCharType="end"/>
        </w:r>
      </w:hyperlink>
    </w:p>
    <w:p w14:paraId="25428330" w14:textId="0A02BE63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80" w:history="1">
        <w:r w:rsidR="00EC4B0C" w:rsidRPr="001367C7">
          <w:rPr>
            <w:rStyle w:val="Hypertextovodkaz"/>
            <w:noProof/>
          </w:rPr>
          <w:t>4.4.7.5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UserRepository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_Toc68530080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58</w:t>
        </w:r>
        <w:r w:rsidR="00EC4B0C">
          <w:rPr>
            <w:noProof/>
            <w:webHidden/>
          </w:rPr>
          <w:fldChar w:fldCharType="end"/>
        </w:r>
      </w:hyperlink>
    </w:p>
    <w:p w14:paraId="03AF9099" w14:textId="2E0CFD4B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81" w:history="1">
        <w:r w:rsidR="00EC4B0C" w:rsidRPr="001367C7">
          <w:rPr>
            <w:rStyle w:val="Hypertextovodkaz"/>
            <w:noProof/>
          </w:rPr>
          <w:t>4.4.8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UIelements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_Toc68530081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59</w:t>
        </w:r>
        <w:r w:rsidR="00EC4B0C">
          <w:rPr>
            <w:noProof/>
            <w:webHidden/>
          </w:rPr>
          <w:fldChar w:fldCharType="end"/>
        </w:r>
      </w:hyperlink>
    </w:p>
    <w:p w14:paraId="014AEDFD" w14:textId="07DA21CE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82" w:history="1">
        <w:r w:rsidR="00EC4B0C" w:rsidRPr="001367C7">
          <w:rPr>
            <w:rStyle w:val="Hypertextovodkaz"/>
            <w:noProof/>
          </w:rPr>
          <w:t>4.4.8.1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MainWindowUI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_Toc68530082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59</w:t>
        </w:r>
        <w:r w:rsidR="00EC4B0C">
          <w:rPr>
            <w:noProof/>
            <w:webHidden/>
          </w:rPr>
          <w:fldChar w:fldCharType="end"/>
        </w:r>
      </w:hyperlink>
    </w:p>
    <w:p w14:paraId="3298C36D" w14:textId="47AC658B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83" w:history="1">
        <w:r w:rsidR="00EC4B0C" w:rsidRPr="001367C7">
          <w:rPr>
            <w:rStyle w:val="Hypertextovodkaz"/>
            <w:noProof/>
          </w:rPr>
          <w:t>4.4.9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Logging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_Toc68530083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60</w:t>
        </w:r>
        <w:r w:rsidR="00EC4B0C">
          <w:rPr>
            <w:noProof/>
            <w:webHidden/>
          </w:rPr>
          <w:fldChar w:fldCharType="end"/>
        </w:r>
      </w:hyperlink>
    </w:p>
    <w:p w14:paraId="298DEF23" w14:textId="5B9DD45D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84" w:history="1">
        <w:r w:rsidR="00EC4B0C" w:rsidRPr="001367C7">
          <w:rPr>
            <w:rStyle w:val="Hypertextovodkaz"/>
            <w:noProof/>
          </w:rPr>
          <w:t>4.4.9.1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ConsoleLogger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_Toc68530084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60</w:t>
        </w:r>
        <w:r w:rsidR="00EC4B0C">
          <w:rPr>
            <w:noProof/>
            <w:webHidden/>
          </w:rPr>
          <w:fldChar w:fldCharType="end"/>
        </w:r>
      </w:hyperlink>
    </w:p>
    <w:p w14:paraId="451BDC15" w14:textId="11B75BAD" w:rsidR="00EC4B0C" w:rsidRDefault="004C2218" w:rsidP="00CA5E32">
      <w:pPr>
        <w:pStyle w:val="Obsah3"/>
        <w:tabs>
          <w:tab w:val="left" w:pos="2076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85" w:history="1">
        <w:r w:rsidR="00EC4B0C" w:rsidRPr="001367C7">
          <w:rPr>
            <w:rStyle w:val="Hypertextovodkaz"/>
            <w:noProof/>
          </w:rPr>
          <w:t>4.4.10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Styles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_Toc68530085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61</w:t>
        </w:r>
        <w:r w:rsidR="00EC4B0C">
          <w:rPr>
            <w:noProof/>
            <w:webHidden/>
          </w:rPr>
          <w:fldChar w:fldCharType="end"/>
        </w:r>
      </w:hyperlink>
    </w:p>
    <w:p w14:paraId="58D6E2F6" w14:textId="5F09E034" w:rsidR="00EC4B0C" w:rsidRDefault="004C2218" w:rsidP="00CA5E32">
      <w:pPr>
        <w:pStyle w:val="Obsah3"/>
        <w:tabs>
          <w:tab w:val="left" w:pos="2076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86" w:history="1">
        <w:r w:rsidR="00EC4B0C" w:rsidRPr="001367C7">
          <w:rPr>
            <w:rStyle w:val="Hypertextovodkaz"/>
            <w:noProof/>
          </w:rPr>
          <w:t>4.4.11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Database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_Toc68530086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62</w:t>
        </w:r>
        <w:r w:rsidR="00EC4B0C">
          <w:rPr>
            <w:noProof/>
            <w:webHidden/>
          </w:rPr>
          <w:fldChar w:fldCharType="end"/>
        </w:r>
      </w:hyperlink>
    </w:p>
    <w:p w14:paraId="46CDEAE8" w14:textId="0DAAEE62" w:rsidR="00EC4B0C" w:rsidRDefault="004C2218" w:rsidP="00CA5E32">
      <w:pPr>
        <w:pStyle w:val="Obsah4"/>
        <w:tabs>
          <w:tab w:val="left" w:pos="2636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87" w:history="1">
        <w:r w:rsidR="00EC4B0C" w:rsidRPr="001367C7">
          <w:rPr>
            <w:rStyle w:val="Hypertextovodkaz"/>
            <w:noProof/>
          </w:rPr>
          <w:t>4.4.11.1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LocalRepoDB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_Toc68530087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62</w:t>
        </w:r>
        <w:r w:rsidR="00EC4B0C">
          <w:rPr>
            <w:noProof/>
            <w:webHidden/>
          </w:rPr>
          <w:fldChar w:fldCharType="end"/>
        </w:r>
      </w:hyperlink>
    </w:p>
    <w:p w14:paraId="64B9A391" w14:textId="01F63915" w:rsidR="00EC4B0C" w:rsidRDefault="004C2218" w:rsidP="00CA5E32">
      <w:pPr>
        <w:pStyle w:val="Obsah4"/>
        <w:tabs>
          <w:tab w:val="left" w:pos="2636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88" w:history="1">
        <w:r w:rsidR="00EC4B0C" w:rsidRPr="001367C7">
          <w:rPr>
            <w:rStyle w:val="Hypertextovodkaz"/>
            <w:noProof/>
          </w:rPr>
          <w:t>4.4.11.2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PrivateTokenDB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_Toc68530088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63</w:t>
        </w:r>
        <w:r w:rsidR="00EC4B0C">
          <w:rPr>
            <w:noProof/>
            <w:webHidden/>
          </w:rPr>
          <w:fldChar w:fldCharType="end"/>
        </w:r>
      </w:hyperlink>
    </w:p>
    <w:p w14:paraId="40C4D0FC" w14:textId="22CF7ABA" w:rsidR="00EC4B0C" w:rsidRDefault="004C2218" w:rsidP="00CA5E32">
      <w:pPr>
        <w:pStyle w:val="Obsah4"/>
        <w:tabs>
          <w:tab w:val="left" w:pos="2636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89" w:history="1">
        <w:r w:rsidR="00EC4B0C" w:rsidRPr="001367C7">
          <w:rPr>
            <w:rStyle w:val="Hypertextovodkaz"/>
            <w:noProof/>
          </w:rPr>
          <w:t>4.4.11.3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Návrh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_Toc68530089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63</w:t>
        </w:r>
        <w:r w:rsidR="00EC4B0C">
          <w:rPr>
            <w:noProof/>
            <w:webHidden/>
          </w:rPr>
          <w:fldChar w:fldCharType="end"/>
        </w:r>
      </w:hyperlink>
    </w:p>
    <w:p w14:paraId="59922F2F" w14:textId="0A0F0713" w:rsidR="00EC4B0C" w:rsidRDefault="004C2218" w:rsidP="00CA5E32">
      <w:pPr>
        <w:pStyle w:val="Obsah2"/>
        <w:tabs>
          <w:tab w:val="left" w:pos="1540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90" w:history="1">
        <w:r w:rsidR="00EC4B0C" w:rsidRPr="001367C7">
          <w:rPr>
            <w:rStyle w:val="Hypertextovodkaz"/>
            <w:noProof/>
          </w:rPr>
          <w:t>4.5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Segmenty vývoje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_Toc68530090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64</w:t>
        </w:r>
        <w:r w:rsidR="00EC4B0C">
          <w:rPr>
            <w:noProof/>
            <w:webHidden/>
          </w:rPr>
          <w:fldChar w:fldCharType="end"/>
        </w:r>
      </w:hyperlink>
    </w:p>
    <w:p w14:paraId="5828FD88" w14:textId="7452E37D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91" w:history="1">
        <w:r w:rsidR="00EC4B0C" w:rsidRPr="001367C7">
          <w:rPr>
            <w:rStyle w:val="Hypertextovodkaz"/>
            <w:noProof/>
          </w:rPr>
          <w:t>4.5.1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Propojení s platformou GitHub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_Toc68530091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64</w:t>
        </w:r>
        <w:r w:rsidR="00EC4B0C">
          <w:rPr>
            <w:noProof/>
            <w:webHidden/>
          </w:rPr>
          <w:fldChar w:fldCharType="end"/>
        </w:r>
      </w:hyperlink>
    </w:p>
    <w:p w14:paraId="379333FB" w14:textId="0AE57327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92" w:history="1">
        <w:r w:rsidR="00EC4B0C" w:rsidRPr="001367C7">
          <w:rPr>
            <w:rStyle w:val="Hypertextovodkaz"/>
            <w:noProof/>
          </w:rPr>
          <w:t>4.5.2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Využití již vytvořených nástrojů git.exe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_Toc68530092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65</w:t>
        </w:r>
        <w:r w:rsidR="00EC4B0C">
          <w:rPr>
            <w:noProof/>
            <w:webHidden/>
          </w:rPr>
          <w:fldChar w:fldCharType="end"/>
        </w:r>
      </w:hyperlink>
    </w:p>
    <w:p w14:paraId="253DFB67" w14:textId="748F1EB8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93" w:history="1">
        <w:r w:rsidR="00EC4B0C" w:rsidRPr="001367C7">
          <w:rPr>
            <w:rStyle w:val="Hypertextovodkaz"/>
            <w:noProof/>
          </w:rPr>
          <w:t>4.5.3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Asynchronní běh sledování repozitářů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_Toc68530093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65</w:t>
        </w:r>
        <w:r w:rsidR="00EC4B0C">
          <w:rPr>
            <w:noProof/>
            <w:webHidden/>
          </w:rPr>
          <w:fldChar w:fldCharType="end"/>
        </w:r>
      </w:hyperlink>
    </w:p>
    <w:p w14:paraId="55E26260" w14:textId="0DFD34DE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94" w:history="1">
        <w:r w:rsidR="00EC4B0C" w:rsidRPr="001367C7">
          <w:rPr>
            <w:rStyle w:val="Hypertextovodkaz"/>
            <w:noProof/>
          </w:rPr>
          <w:t>4.5.4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Změna zobrazení elementů z jiného vlákna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_Toc68530094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66</w:t>
        </w:r>
        <w:r w:rsidR="00EC4B0C">
          <w:rPr>
            <w:noProof/>
            <w:webHidden/>
          </w:rPr>
          <w:fldChar w:fldCharType="end"/>
        </w:r>
      </w:hyperlink>
    </w:p>
    <w:p w14:paraId="68E4F369" w14:textId="0353B9FC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95" w:history="1">
        <w:r w:rsidR="00EC4B0C" w:rsidRPr="001367C7">
          <w:rPr>
            <w:rStyle w:val="Hypertextovodkaz"/>
            <w:noProof/>
          </w:rPr>
          <w:t>4.5.5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Úprava stylu jednotlivých elementů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_Toc68530095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66</w:t>
        </w:r>
        <w:r w:rsidR="00EC4B0C">
          <w:rPr>
            <w:noProof/>
            <w:webHidden/>
          </w:rPr>
          <w:fldChar w:fldCharType="end"/>
        </w:r>
      </w:hyperlink>
    </w:p>
    <w:p w14:paraId="325AEA9F" w14:textId="6C7B1E11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96" w:history="1">
        <w:r w:rsidR="00EC4B0C" w:rsidRPr="001367C7">
          <w:rPr>
            <w:rStyle w:val="Hypertextovodkaz"/>
            <w:noProof/>
          </w:rPr>
          <w:t>4.5.6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Porovnávání změn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_Toc68530096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67</w:t>
        </w:r>
        <w:r w:rsidR="00EC4B0C">
          <w:rPr>
            <w:noProof/>
            <w:webHidden/>
          </w:rPr>
          <w:fldChar w:fldCharType="end"/>
        </w:r>
      </w:hyperlink>
    </w:p>
    <w:p w14:paraId="64E7A9AE" w14:textId="32C70012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97" w:history="1">
        <w:r w:rsidR="00EC4B0C" w:rsidRPr="001367C7">
          <w:rPr>
            <w:rStyle w:val="Hypertextovodkaz"/>
            <w:noProof/>
          </w:rPr>
          <w:t>4.5.7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Vlastní Toolbar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_Toc68530097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69</w:t>
        </w:r>
        <w:r w:rsidR="00EC4B0C">
          <w:rPr>
            <w:noProof/>
            <w:webHidden/>
          </w:rPr>
          <w:fldChar w:fldCharType="end"/>
        </w:r>
      </w:hyperlink>
    </w:p>
    <w:p w14:paraId="266562D6" w14:textId="08499118" w:rsidR="00EC4B0C" w:rsidRDefault="004C2218" w:rsidP="00CA5E32">
      <w:pPr>
        <w:pStyle w:val="Obsah2"/>
        <w:tabs>
          <w:tab w:val="left" w:pos="1540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98" w:history="1">
        <w:r w:rsidR="00EC4B0C" w:rsidRPr="001367C7">
          <w:rPr>
            <w:rStyle w:val="Hypertextovodkaz"/>
            <w:noProof/>
          </w:rPr>
          <w:t>4.6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Tvorba instalačního programu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_Toc68530098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71</w:t>
        </w:r>
        <w:r w:rsidR="00EC4B0C">
          <w:rPr>
            <w:noProof/>
            <w:webHidden/>
          </w:rPr>
          <w:fldChar w:fldCharType="end"/>
        </w:r>
      </w:hyperlink>
    </w:p>
    <w:p w14:paraId="1A8D716E" w14:textId="5CFADA9E" w:rsidR="00EC4B0C" w:rsidRDefault="004C2218" w:rsidP="00CA5E32">
      <w:pPr>
        <w:pStyle w:val="Obsah2"/>
        <w:tabs>
          <w:tab w:val="left" w:pos="1540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099" w:history="1">
        <w:r w:rsidR="00EC4B0C" w:rsidRPr="001367C7">
          <w:rPr>
            <w:rStyle w:val="Hypertextovodkaz"/>
            <w:noProof/>
          </w:rPr>
          <w:t>4.7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Generovaná dokumentace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_Toc68530099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72</w:t>
        </w:r>
        <w:r w:rsidR="00EC4B0C">
          <w:rPr>
            <w:noProof/>
            <w:webHidden/>
          </w:rPr>
          <w:fldChar w:fldCharType="end"/>
        </w:r>
      </w:hyperlink>
    </w:p>
    <w:p w14:paraId="3F453997" w14:textId="402EE998" w:rsidR="00EC4B0C" w:rsidRDefault="004C2218" w:rsidP="00CA5E32">
      <w:pPr>
        <w:pStyle w:val="Obsah2"/>
        <w:tabs>
          <w:tab w:val="left" w:pos="1540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100" w:history="1">
        <w:r w:rsidR="00EC4B0C" w:rsidRPr="001367C7">
          <w:rPr>
            <w:rStyle w:val="Hypertextovodkaz"/>
            <w:noProof/>
          </w:rPr>
          <w:t>4.8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Uživatelská příručka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_Toc68530100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72</w:t>
        </w:r>
        <w:r w:rsidR="00EC4B0C">
          <w:rPr>
            <w:noProof/>
            <w:webHidden/>
          </w:rPr>
          <w:fldChar w:fldCharType="end"/>
        </w:r>
      </w:hyperlink>
    </w:p>
    <w:p w14:paraId="5DBF2B46" w14:textId="20F105E8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101" w:history="1">
        <w:r w:rsidR="00EC4B0C" w:rsidRPr="001367C7">
          <w:rPr>
            <w:rStyle w:val="Hypertextovodkaz"/>
            <w:noProof/>
          </w:rPr>
          <w:t>4.8.1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Demo účet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_Toc68530101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72</w:t>
        </w:r>
        <w:r w:rsidR="00EC4B0C">
          <w:rPr>
            <w:noProof/>
            <w:webHidden/>
          </w:rPr>
          <w:fldChar w:fldCharType="end"/>
        </w:r>
      </w:hyperlink>
    </w:p>
    <w:p w14:paraId="09EBF8F8" w14:textId="103C6970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102" w:history="1">
        <w:r w:rsidR="00EC4B0C" w:rsidRPr="001367C7">
          <w:rPr>
            <w:rStyle w:val="Hypertextovodkaz"/>
            <w:noProof/>
          </w:rPr>
          <w:t>4.8.1.1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Nastavení pravomocí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_Toc68530102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72</w:t>
        </w:r>
        <w:r w:rsidR="00EC4B0C">
          <w:rPr>
            <w:noProof/>
            <w:webHidden/>
          </w:rPr>
          <w:fldChar w:fldCharType="end"/>
        </w:r>
      </w:hyperlink>
    </w:p>
    <w:p w14:paraId="3CBB0215" w14:textId="039ACBA7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103" w:history="1">
        <w:r w:rsidR="00EC4B0C" w:rsidRPr="001367C7">
          <w:rPr>
            <w:rStyle w:val="Hypertextovodkaz"/>
            <w:noProof/>
          </w:rPr>
          <w:t>4.8.2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Typy instalací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_Toc68530103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73</w:t>
        </w:r>
        <w:r w:rsidR="00EC4B0C">
          <w:rPr>
            <w:noProof/>
            <w:webHidden/>
          </w:rPr>
          <w:fldChar w:fldCharType="end"/>
        </w:r>
      </w:hyperlink>
    </w:p>
    <w:p w14:paraId="6D4BBE1C" w14:textId="211C2584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104" w:history="1">
        <w:r w:rsidR="00EC4B0C" w:rsidRPr="001367C7">
          <w:rPr>
            <w:rStyle w:val="Hypertextovodkaz"/>
            <w:noProof/>
          </w:rPr>
          <w:t>4.8.2.1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Pro demo účet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_Toc68530104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73</w:t>
        </w:r>
        <w:r w:rsidR="00EC4B0C">
          <w:rPr>
            <w:noProof/>
            <w:webHidden/>
          </w:rPr>
          <w:fldChar w:fldCharType="end"/>
        </w:r>
      </w:hyperlink>
    </w:p>
    <w:p w14:paraId="0DC93A40" w14:textId="2A2B82E9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105" w:history="1">
        <w:r w:rsidR="00EC4B0C" w:rsidRPr="001367C7">
          <w:rPr>
            <w:rStyle w:val="Hypertextovodkaz"/>
            <w:noProof/>
          </w:rPr>
          <w:t>4.8.2.2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Uživatelská instalace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_Toc68530105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74</w:t>
        </w:r>
        <w:r w:rsidR="00EC4B0C">
          <w:rPr>
            <w:noProof/>
            <w:webHidden/>
          </w:rPr>
          <w:fldChar w:fldCharType="end"/>
        </w:r>
      </w:hyperlink>
    </w:p>
    <w:p w14:paraId="7BCC694F" w14:textId="4845144B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106" w:history="1">
        <w:r w:rsidR="00EC4B0C" w:rsidRPr="001367C7">
          <w:rPr>
            <w:rStyle w:val="Hypertextovodkaz"/>
            <w:noProof/>
          </w:rPr>
          <w:t>4.8.2.3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Instalace aplikace Git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_Toc68530106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75</w:t>
        </w:r>
        <w:r w:rsidR="00EC4B0C">
          <w:rPr>
            <w:noProof/>
            <w:webHidden/>
          </w:rPr>
          <w:fldChar w:fldCharType="end"/>
        </w:r>
      </w:hyperlink>
    </w:p>
    <w:p w14:paraId="6BF10783" w14:textId="2F6C35FA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107" w:history="1">
        <w:r w:rsidR="00EC4B0C" w:rsidRPr="001367C7">
          <w:rPr>
            <w:rStyle w:val="Hypertextovodkaz"/>
            <w:noProof/>
          </w:rPr>
          <w:t>4.8.2.4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Offline režim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_Toc68530107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75</w:t>
        </w:r>
        <w:r w:rsidR="00EC4B0C">
          <w:rPr>
            <w:noProof/>
            <w:webHidden/>
          </w:rPr>
          <w:fldChar w:fldCharType="end"/>
        </w:r>
      </w:hyperlink>
    </w:p>
    <w:p w14:paraId="18BA2AB2" w14:textId="1CCBA46F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108" w:history="1">
        <w:r w:rsidR="00EC4B0C" w:rsidRPr="001367C7">
          <w:rPr>
            <w:rStyle w:val="Hypertextovodkaz"/>
            <w:noProof/>
          </w:rPr>
          <w:t>4.8.3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Tvorba privátního klíče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_Toc68530108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76</w:t>
        </w:r>
        <w:r w:rsidR="00EC4B0C">
          <w:rPr>
            <w:noProof/>
            <w:webHidden/>
          </w:rPr>
          <w:fldChar w:fldCharType="end"/>
        </w:r>
      </w:hyperlink>
    </w:p>
    <w:p w14:paraId="3904BD1D" w14:textId="20CD9F1C" w:rsidR="00EC4B0C" w:rsidRDefault="004C2218" w:rsidP="00CA5E32">
      <w:pPr>
        <w:pStyle w:val="Obsah3"/>
        <w:tabs>
          <w:tab w:val="left" w:pos="194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109" w:history="1">
        <w:r w:rsidR="00EC4B0C" w:rsidRPr="001367C7">
          <w:rPr>
            <w:rStyle w:val="Hypertextovodkaz"/>
            <w:noProof/>
          </w:rPr>
          <w:t>4.8.4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Práce s aplikací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_Toc68530109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78</w:t>
        </w:r>
        <w:r w:rsidR="00EC4B0C">
          <w:rPr>
            <w:noProof/>
            <w:webHidden/>
          </w:rPr>
          <w:fldChar w:fldCharType="end"/>
        </w:r>
      </w:hyperlink>
    </w:p>
    <w:p w14:paraId="05D7E232" w14:textId="26F2CDC0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110" w:history="1">
        <w:r w:rsidR="00EC4B0C" w:rsidRPr="001367C7">
          <w:rPr>
            <w:rStyle w:val="Hypertextovodkaz"/>
            <w:noProof/>
          </w:rPr>
          <w:t>4.8.4.1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Rozložení prvků v hlavním okně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_Toc68530110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78</w:t>
        </w:r>
        <w:r w:rsidR="00EC4B0C">
          <w:rPr>
            <w:noProof/>
            <w:webHidden/>
          </w:rPr>
          <w:fldChar w:fldCharType="end"/>
        </w:r>
      </w:hyperlink>
    </w:p>
    <w:p w14:paraId="460D57C7" w14:textId="6B885C30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111" w:history="1">
        <w:r w:rsidR="00EC4B0C" w:rsidRPr="001367C7">
          <w:rPr>
            <w:rStyle w:val="Hypertextovodkaz"/>
            <w:noProof/>
          </w:rPr>
          <w:t>4.8.4.2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Změna privátního klíče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_Toc68530111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78</w:t>
        </w:r>
        <w:r w:rsidR="00EC4B0C">
          <w:rPr>
            <w:noProof/>
            <w:webHidden/>
          </w:rPr>
          <w:fldChar w:fldCharType="end"/>
        </w:r>
      </w:hyperlink>
    </w:p>
    <w:p w14:paraId="08ED4F4E" w14:textId="2A5C60C3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112" w:history="1">
        <w:r w:rsidR="00EC4B0C" w:rsidRPr="001367C7">
          <w:rPr>
            <w:rStyle w:val="Hypertextovodkaz"/>
            <w:noProof/>
          </w:rPr>
          <w:t>4.8.4.3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Přidání repozitáře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_Toc68530112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79</w:t>
        </w:r>
        <w:r w:rsidR="00EC4B0C">
          <w:rPr>
            <w:noProof/>
            <w:webHidden/>
          </w:rPr>
          <w:fldChar w:fldCharType="end"/>
        </w:r>
      </w:hyperlink>
    </w:p>
    <w:p w14:paraId="130806EE" w14:textId="4DE1AA9D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113" w:history="1">
        <w:r w:rsidR="00EC4B0C" w:rsidRPr="001367C7">
          <w:rPr>
            <w:rStyle w:val="Hypertextovodkaz"/>
            <w:noProof/>
          </w:rPr>
          <w:t>4.8.4.4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Práce s větvemi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_Toc68530113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80</w:t>
        </w:r>
        <w:r w:rsidR="00EC4B0C">
          <w:rPr>
            <w:noProof/>
            <w:webHidden/>
          </w:rPr>
          <w:fldChar w:fldCharType="end"/>
        </w:r>
      </w:hyperlink>
    </w:p>
    <w:p w14:paraId="35FE96A7" w14:textId="76E23FB0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114" w:history="1">
        <w:r w:rsidR="00EC4B0C" w:rsidRPr="001367C7">
          <w:rPr>
            <w:rStyle w:val="Hypertextovodkaz"/>
            <w:noProof/>
          </w:rPr>
          <w:t>4.8.4.5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Práce s vybraným repozitářem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_Toc68530114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81</w:t>
        </w:r>
        <w:r w:rsidR="00EC4B0C">
          <w:rPr>
            <w:noProof/>
            <w:webHidden/>
          </w:rPr>
          <w:fldChar w:fldCharType="end"/>
        </w:r>
      </w:hyperlink>
    </w:p>
    <w:p w14:paraId="02E6555F" w14:textId="2F7F0801" w:rsidR="00EC4B0C" w:rsidRDefault="004C2218" w:rsidP="00CA5E32">
      <w:pPr>
        <w:pStyle w:val="Obsah4"/>
        <w:tabs>
          <w:tab w:val="left" w:pos="2503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115" w:history="1">
        <w:r w:rsidR="00EC4B0C" w:rsidRPr="001367C7">
          <w:rPr>
            <w:rStyle w:val="Hypertextovodkaz"/>
            <w:noProof/>
          </w:rPr>
          <w:t>4.8.4.6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Statistiky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_Toc68530115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82</w:t>
        </w:r>
        <w:r w:rsidR="00EC4B0C">
          <w:rPr>
            <w:noProof/>
            <w:webHidden/>
          </w:rPr>
          <w:fldChar w:fldCharType="end"/>
        </w:r>
      </w:hyperlink>
    </w:p>
    <w:p w14:paraId="5965C2AD" w14:textId="67451224" w:rsidR="00EC4B0C" w:rsidRDefault="004C2218" w:rsidP="00CA5E32">
      <w:pPr>
        <w:pStyle w:val="Obsah2"/>
        <w:tabs>
          <w:tab w:val="left" w:pos="1540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116" w:history="1">
        <w:r w:rsidR="00EC4B0C" w:rsidRPr="001367C7">
          <w:rPr>
            <w:rStyle w:val="Hypertextovodkaz"/>
            <w:noProof/>
          </w:rPr>
          <w:t>4.9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Testování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_Toc68530116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84</w:t>
        </w:r>
        <w:r w:rsidR="00EC4B0C">
          <w:rPr>
            <w:noProof/>
            <w:webHidden/>
          </w:rPr>
          <w:fldChar w:fldCharType="end"/>
        </w:r>
      </w:hyperlink>
    </w:p>
    <w:p w14:paraId="2FEA4449" w14:textId="29137F54" w:rsidR="00EC4B0C" w:rsidRDefault="004C2218" w:rsidP="00CA5E32">
      <w:pPr>
        <w:pStyle w:val="Obsah1"/>
        <w:tabs>
          <w:tab w:val="left" w:pos="1120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117" w:history="1">
        <w:r w:rsidR="00EC4B0C" w:rsidRPr="001367C7">
          <w:rPr>
            <w:rStyle w:val="Hypertextovodkaz"/>
            <w:noProof/>
          </w:rPr>
          <w:t>5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ZÁVĚR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_Toc68530117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85</w:t>
        </w:r>
        <w:r w:rsidR="00EC4B0C">
          <w:rPr>
            <w:noProof/>
            <w:webHidden/>
          </w:rPr>
          <w:fldChar w:fldCharType="end"/>
        </w:r>
      </w:hyperlink>
    </w:p>
    <w:p w14:paraId="494A8268" w14:textId="1BD9ABF9" w:rsidR="00EC4B0C" w:rsidRDefault="004C2218" w:rsidP="00CA5E32">
      <w:pPr>
        <w:pStyle w:val="Obsah1"/>
        <w:tabs>
          <w:tab w:val="left" w:pos="1120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118" w:history="1">
        <w:r w:rsidR="00EC4B0C" w:rsidRPr="001367C7">
          <w:rPr>
            <w:rStyle w:val="Hypertextovodkaz"/>
            <w:noProof/>
          </w:rPr>
          <w:t>6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POUŽITÁ LITERATURA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_Toc68530118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87</w:t>
        </w:r>
        <w:r w:rsidR="00EC4B0C">
          <w:rPr>
            <w:noProof/>
            <w:webHidden/>
          </w:rPr>
          <w:fldChar w:fldCharType="end"/>
        </w:r>
      </w:hyperlink>
    </w:p>
    <w:p w14:paraId="4A799A1C" w14:textId="0F4A389F" w:rsidR="00EC4B0C" w:rsidRDefault="004C2218" w:rsidP="00CA5E32">
      <w:pPr>
        <w:pStyle w:val="Obsah1"/>
        <w:tabs>
          <w:tab w:val="left" w:pos="1120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119" w:history="1">
        <w:r w:rsidR="00EC4B0C" w:rsidRPr="001367C7">
          <w:rPr>
            <w:rStyle w:val="Hypertextovodkaz"/>
            <w:noProof/>
          </w:rPr>
          <w:t>7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SEZNAM ZKRATEK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_Toc68530119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90</w:t>
        </w:r>
        <w:r w:rsidR="00EC4B0C">
          <w:rPr>
            <w:noProof/>
            <w:webHidden/>
          </w:rPr>
          <w:fldChar w:fldCharType="end"/>
        </w:r>
      </w:hyperlink>
    </w:p>
    <w:p w14:paraId="361A0534" w14:textId="76AA0859" w:rsidR="00EC4B0C" w:rsidRDefault="004C2218" w:rsidP="00CA5E32">
      <w:pPr>
        <w:pStyle w:val="Obsah1"/>
        <w:tabs>
          <w:tab w:val="left" w:pos="1120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120" w:history="1">
        <w:r w:rsidR="00EC4B0C" w:rsidRPr="001367C7">
          <w:rPr>
            <w:rStyle w:val="Hypertextovodkaz"/>
            <w:noProof/>
          </w:rPr>
          <w:t>8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SLOVNÍK POJMŮ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_Toc68530120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91</w:t>
        </w:r>
        <w:r w:rsidR="00EC4B0C">
          <w:rPr>
            <w:noProof/>
            <w:webHidden/>
          </w:rPr>
          <w:fldChar w:fldCharType="end"/>
        </w:r>
      </w:hyperlink>
    </w:p>
    <w:p w14:paraId="1F467E59" w14:textId="072CA78A" w:rsidR="00EC4B0C" w:rsidRDefault="004C2218" w:rsidP="00CA5E32">
      <w:pPr>
        <w:pStyle w:val="Obsah1"/>
        <w:tabs>
          <w:tab w:val="left" w:pos="1120"/>
          <w:tab w:val="right" w:leader="dot" w:pos="9736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121" w:history="1">
        <w:r w:rsidR="00EC4B0C" w:rsidRPr="001367C7">
          <w:rPr>
            <w:rStyle w:val="Hypertextovodkaz"/>
            <w:noProof/>
          </w:rPr>
          <w:t>9</w:t>
        </w:r>
        <w:r w:rsidR="00EC4B0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4B0C" w:rsidRPr="001367C7">
          <w:rPr>
            <w:rStyle w:val="Hypertextovodkaz"/>
            <w:noProof/>
          </w:rPr>
          <w:t>SEZNAM OBRÁZKŮ</w:t>
        </w:r>
        <w:r w:rsidR="00EC4B0C">
          <w:rPr>
            <w:noProof/>
            <w:webHidden/>
          </w:rPr>
          <w:tab/>
        </w:r>
        <w:r w:rsidR="00EC4B0C">
          <w:rPr>
            <w:noProof/>
            <w:webHidden/>
          </w:rPr>
          <w:fldChar w:fldCharType="begin"/>
        </w:r>
        <w:r w:rsidR="00EC4B0C">
          <w:rPr>
            <w:noProof/>
            <w:webHidden/>
          </w:rPr>
          <w:instrText xml:space="preserve"> PAGEREF _Toc68530121 \h </w:instrText>
        </w:r>
        <w:r w:rsidR="00EC4B0C">
          <w:rPr>
            <w:noProof/>
            <w:webHidden/>
          </w:rPr>
        </w:r>
        <w:r w:rsidR="00EC4B0C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93</w:t>
        </w:r>
        <w:r w:rsidR="00EC4B0C">
          <w:rPr>
            <w:noProof/>
            <w:webHidden/>
          </w:rPr>
          <w:fldChar w:fldCharType="end"/>
        </w:r>
      </w:hyperlink>
    </w:p>
    <w:p w14:paraId="24CF3FB2" w14:textId="6E69E9BB" w:rsidR="008E56AF" w:rsidRPr="00BC3F8B" w:rsidRDefault="00C12269" w:rsidP="00CA5E32">
      <w:pPr>
        <w:spacing w:line="276" w:lineRule="auto"/>
        <w:ind w:firstLine="0"/>
        <w:jc w:val="left"/>
        <w:rPr>
          <w:b/>
          <w:bCs/>
          <w:sz w:val="32"/>
        </w:rPr>
        <w:sectPr w:rsidR="008E56AF" w:rsidRPr="00BC3F8B" w:rsidSect="00584DD9">
          <w:headerReference w:type="default" r:id="rId13"/>
          <w:footerReference w:type="default" r:id="rId14"/>
          <w:pgSz w:w="11906" w:h="16838"/>
          <w:pgMar w:top="1440" w:right="1080" w:bottom="1440" w:left="1080" w:header="283" w:footer="170" w:gutter="0"/>
          <w:cols w:space="708"/>
          <w:docGrid w:linePitch="381"/>
        </w:sectPr>
      </w:pPr>
      <w:r w:rsidRPr="00827586">
        <w:rPr>
          <w:rFonts w:cs="Arial"/>
          <w:b/>
          <w:bCs/>
        </w:rPr>
        <w:fldChar w:fldCharType="end"/>
      </w:r>
    </w:p>
    <w:p w14:paraId="3DCB59FE" w14:textId="6CBB005C" w:rsidR="009B4519" w:rsidRDefault="009B4519" w:rsidP="00873487">
      <w:pPr>
        <w:pStyle w:val="Nadpis1"/>
        <w:rPr>
          <w:szCs w:val="40"/>
        </w:rPr>
      </w:pPr>
      <w:bookmarkStart w:id="16" w:name="_Toc510602355"/>
      <w:bookmarkStart w:id="17" w:name="_Toc18496332"/>
      <w:bookmarkStart w:id="18" w:name="_Toc53945432"/>
      <w:bookmarkStart w:id="19" w:name="_Toc68530004"/>
      <w:bookmarkStart w:id="20" w:name="_Toc414892113"/>
      <w:r w:rsidRPr="007F1683">
        <w:rPr>
          <w:szCs w:val="40"/>
        </w:rPr>
        <w:lastRenderedPageBreak/>
        <w:t>ÚVOD</w:t>
      </w:r>
      <w:bookmarkEnd w:id="16"/>
      <w:bookmarkEnd w:id="17"/>
      <w:bookmarkEnd w:id="18"/>
      <w:bookmarkEnd w:id="19"/>
    </w:p>
    <w:p w14:paraId="24598B65" w14:textId="77777777" w:rsidR="003D660E" w:rsidRDefault="00336912" w:rsidP="00873487">
      <w:pPr>
        <w:pStyle w:val="Normlnweb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color w:val="000000"/>
          <w:szCs w:val="28"/>
        </w:rPr>
      </w:pPr>
      <w:bookmarkStart w:id="21" w:name="_Toc510602356"/>
      <w:r>
        <w:rPr>
          <w:rFonts w:ascii="Arial" w:hAnsi="Arial" w:cs="Arial"/>
          <w:color w:val="000000"/>
          <w:szCs w:val="28"/>
        </w:rPr>
        <w:t>Tématem</w:t>
      </w:r>
      <w:r w:rsidR="00873487">
        <w:rPr>
          <w:rFonts w:ascii="Arial" w:hAnsi="Arial" w:cs="Arial"/>
          <w:color w:val="000000"/>
          <w:szCs w:val="28"/>
        </w:rPr>
        <w:t xml:space="preserve"> </w:t>
      </w:r>
      <w:r>
        <w:rPr>
          <w:rFonts w:ascii="Arial" w:hAnsi="Arial" w:cs="Arial"/>
          <w:color w:val="000000"/>
          <w:szCs w:val="28"/>
        </w:rPr>
        <w:t xml:space="preserve">této </w:t>
      </w:r>
      <w:r w:rsidR="00873487">
        <w:rPr>
          <w:rFonts w:ascii="Arial" w:hAnsi="Arial" w:cs="Arial"/>
          <w:color w:val="000000"/>
          <w:szCs w:val="28"/>
        </w:rPr>
        <w:t xml:space="preserve">maturitní práce </w:t>
      </w:r>
      <w:r>
        <w:rPr>
          <w:rFonts w:ascii="Arial" w:hAnsi="Arial" w:cs="Arial"/>
          <w:color w:val="000000"/>
          <w:szCs w:val="28"/>
        </w:rPr>
        <w:t>je</w:t>
      </w:r>
      <w:r w:rsidR="00873487">
        <w:rPr>
          <w:rFonts w:ascii="Arial" w:hAnsi="Arial" w:cs="Arial"/>
          <w:color w:val="000000"/>
          <w:szCs w:val="28"/>
        </w:rPr>
        <w:t xml:space="preserve"> desktopov</w:t>
      </w:r>
      <w:r>
        <w:rPr>
          <w:rFonts w:ascii="Arial" w:hAnsi="Arial" w:cs="Arial"/>
          <w:color w:val="000000"/>
          <w:szCs w:val="28"/>
        </w:rPr>
        <w:t>á</w:t>
      </w:r>
      <w:r w:rsidR="00873487">
        <w:rPr>
          <w:rFonts w:ascii="Arial" w:hAnsi="Arial" w:cs="Arial"/>
          <w:color w:val="000000"/>
          <w:szCs w:val="28"/>
        </w:rPr>
        <w:t xml:space="preserve"> aplikac</w:t>
      </w:r>
      <w:r>
        <w:rPr>
          <w:rFonts w:ascii="Arial" w:hAnsi="Arial" w:cs="Arial"/>
          <w:color w:val="000000"/>
          <w:szCs w:val="28"/>
        </w:rPr>
        <w:t>e</w:t>
      </w:r>
      <w:r w:rsidR="00873487">
        <w:rPr>
          <w:rFonts w:ascii="Arial" w:hAnsi="Arial" w:cs="Arial"/>
          <w:color w:val="000000"/>
          <w:szCs w:val="28"/>
        </w:rPr>
        <w:t xml:space="preserve">, sloužící k utřídění a správě lokálních i </w:t>
      </w:r>
      <w:r w:rsidR="00874DAB">
        <w:rPr>
          <w:rFonts w:ascii="Arial" w:hAnsi="Arial" w:cs="Arial"/>
          <w:color w:val="000000"/>
          <w:szCs w:val="28"/>
        </w:rPr>
        <w:t>vzdálených</w:t>
      </w:r>
      <w:r w:rsidR="00873487">
        <w:rPr>
          <w:rFonts w:ascii="Arial" w:hAnsi="Arial" w:cs="Arial"/>
          <w:color w:val="000000"/>
          <w:szCs w:val="28"/>
        </w:rPr>
        <w:t xml:space="preserve"> repozitářů</w:t>
      </w:r>
      <w:r w:rsidR="00494CA2">
        <w:rPr>
          <w:rFonts w:ascii="Arial" w:hAnsi="Arial" w:cs="Arial"/>
          <w:color w:val="000000"/>
          <w:szCs w:val="28"/>
        </w:rPr>
        <w:t xml:space="preserve"> nacházejících se</w:t>
      </w:r>
      <w:r w:rsidR="00873487">
        <w:rPr>
          <w:rFonts w:ascii="Arial" w:hAnsi="Arial" w:cs="Arial"/>
          <w:color w:val="000000"/>
          <w:szCs w:val="28"/>
        </w:rPr>
        <w:t xml:space="preserve"> na platformě Github. </w:t>
      </w:r>
    </w:p>
    <w:p w14:paraId="309C8973" w14:textId="06BD39A8" w:rsidR="0075183D" w:rsidRDefault="00873487" w:rsidP="00873487">
      <w:pPr>
        <w:pStyle w:val="Normlnweb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color w:val="000000"/>
          <w:szCs w:val="28"/>
        </w:rPr>
      </w:pPr>
      <w:r>
        <w:rPr>
          <w:rFonts w:ascii="Arial" w:hAnsi="Arial" w:cs="Arial"/>
          <w:color w:val="000000"/>
          <w:szCs w:val="28"/>
        </w:rPr>
        <w:t>S její pomocí bude možné provádět základní úkony obsažené ve verzovacím nástroji Git.</w:t>
      </w:r>
      <w:r w:rsidR="000A7EE2">
        <w:rPr>
          <w:rFonts w:ascii="Arial" w:hAnsi="Arial" w:cs="Arial"/>
          <w:color w:val="000000"/>
          <w:szCs w:val="28"/>
        </w:rPr>
        <w:t xml:space="preserve"> Mezi tyto úkony patří primárně tvorba a mazání repozitářů nebo základní správa větví.</w:t>
      </w:r>
      <w:r>
        <w:rPr>
          <w:rFonts w:ascii="Arial" w:hAnsi="Arial" w:cs="Arial"/>
          <w:color w:val="000000"/>
          <w:szCs w:val="28"/>
        </w:rPr>
        <w:t xml:space="preserve"> </w:t>
      </w:r>
    </w:p>
    <w:p w14:paraId="3D48464E" w14:textId="1AC27202" w:rsidR="00873487" w:rsidRDefault="00336912" w:rsidP="00873487">
      <w:pPr>
        <w:pStyle w:val="Normlnweb"/>
        <w:spacing w:before="0" w:beforeAutospacing="0" w:after="0" w:afterAutospacing="0" w:line="360" w:lineRule="auto"/>
        <w:ind w:firstLine="720"/>
        <w:jc w:val="both"/>
      </w:pPr>
      <w:r>
        <w:rPr>
          <w:rFonts w:ascii="Arial" w:hAnsi="Arial" w:cs="Arial"/>
          <w:color w:val="000000"/>
          <w:szCs w:val="28"/>
        </w:rPr>
        <w:t>A</w:t>
      </w:r>
      <w:r w:rsidR="00873487">
        <w:rPr>
          <w:rFonts w:ascii="Arial" w:hAnsi="Arial" w:cs="Arial"/>
          <w:color w:val="000000"/>
          <w:szCs w:val="28"/>
        </w:rPr>
        <w:t>plikac</w:t>
      </w:r>
      <w:r>
        <w:rPr>
          <w:rFonts w:ascii="Arial" w:hAnsi="Arial" w:cs="Arial"/>
          <w:color w:val="000000"/>
          <w:szCs w:val="28"/>
        </w:rPr>
        <w:t>e</w:t>
      </w:r>
      <w:r w:rsidR="00873487">
        <w:rPr>
          <w:rFonts w:ascii="Arial" w:hAnsi="Arial" w:cs="Arial"/>
          <w:color w:val="000000"/>
          <w:szCs w:val="28"/>
        </w:rPr>
        <w:t xml:space="preserve"> </w:t>
      </w:r>
      <w:r>
        <w:rPr>
          <w:rFonts w:ascii="Arial" w:hAnsi="Arial" w:cs="Arial"/>
          <w:color w:val="000000"/>
          <w:szCs w:val="28"/>
        </w:rPr>
        <w:t xml:space="preserve">byla </w:t>
      </w:r>
      <w:r w:rsidR="00873487">
        <w:rPr>
          <w:rFonts w:ascii="Arial" w:hAnsi="Arial" w:cs="Arial"/>
          <w:color w:val="000000"/>
          <w:szCs w:val="28"/>
        </w:rPr>
        <w:t>vytvoř</w:t>
      </w:r>
      <w:r>
        <w:rPr>
          <w:rFonts w:ascii="Arial" w:hAnsi="Arial" w:cs="Arial"/>
          <w:color w:val="000000"/>
          <w:szCs w:val="28"/>
        </w:rPr>
        <w:t>ena</w:t>
      </w:r>
      <w:r w:rsidR="00873487">
        <w:rPr>
          <w:rFonts w:ascii="Arial" w:hAnsi="Arial" w:cs="Arial"/>
          <w:color w:val="000000"/>
          <w:szCs w:val="28"/>
        </w:rPr>
        <w:t xml:space="preserve"> za účelem zjednodušení</w:t>
      </w:r>
      <w:r w:rsidR="00DF1943">
        <w:rPr>
          <w:rFonts w:ascii="Arial" w:hAnsi="Arial" w:cs="Arial"/>
          <w:color w:val="000000"/>
          <w:szCs w:val="28"/>
        </w:rPr>
        <w:t xml:space="preserve"> vývoje</w:t>
      </w:r>
      <w:r w:rsidR="00873487">
        <w:rPr>
          <w:rFonts w:ascii="Arial" w:hAnsi="Arial" w:cs="Arial"/>
          <w:color w:val="000000"/>
          <w:szCs w:val="28"/>
        </w:rPr>
        <w:t xml:space="preserve"> </w:t>
      </w:r>
      <w:r w:rsidR="00DF1943">
        <w:rPr>
          <w:rFonts w:ascii="Arial" w:hAnsi="Arial" w:cs="Arial"/>
          <w:color w:val="000000"/>
          <w:szCs w:val="28"/>
        </w:rPr>
        <w:t>softwaru</w:t>
      </w:r>
      <w:r w:rsidR="00873487">
        <w:rPr>
          <w:rFonts w:ascii="Arial" w:hAnsi="Arial" w:cs="Arial"/>
          <w:color w:val="000000"/>
          <w:szCs w:val="28"/>
        </w:rPr>
        <w:t>.</w:t>
      </w:r>
      <w:r w:rsidR="00874DAB">
        <w:rPr>
          <w:rFonts w:ascii="Arial" w:hAnsi="Arial" w:cs="Arial"/>
          <w:color w:val="000000"/>
          <w:szCs w:val="28"/>
        </w:rPr>
        <w:t xml:space="preserve"> </w:t>
      </w:r>
      <w:r>
        <w:rPr>
          <w:rFonts w:ascii="Arial" w:hAnsi="Arial" w:cs="Arial"/>
          <w:color w:val="000000"/>
          <w:szCs w:val="28"/>
        </w:rPr>
        <w:t xml:space="preserve">Toho </w:t>
      </w:r>
      <w:r w:rsidR="00FE07F3">
        <w:rPr>
          <w:rFonts w:ascii="Arial" w:hAnsi="Arial" w:cs="Arial"/>
          <w:color w:val="000000"/>
          <w:szCs w:val="28"/>
        </w:rPr>
        <w:t>bude</w:t>
      </w:r>
      <w:r>
        <w:rPr>
          <w:rFonts w:ascii="Arial" w:hAnsi="Arial" w:cs="Arial"/>
          <w:color w:val="000000"/>
          <w:szCs w:val="28"/>
        </w:rPr>
        <w:t xml:space="preserve"> d</w:t>
      </w:r>
      <w:r w:rsidR="00873487">
        <w:rPr>
          <w:rFonts w:ascii="Arial" w:hAnsi="Arial" w:cs="Arial"/>
          <w:color w:val="000000"/>
          <w:szCs w:val="28"/>
        </w:rPr>
        <w:t>os</w:t>
      </w:r>
      <w:r>
        <w:rPr>
          <w:rFonts w:ascii="Arial" w:hAnsi="Arial" w:cs="Arial"/>
          <w:color w:val="000000"/>
          <w:szCs w:val="28"/>
        </w:rPr>
        <w:t>aženo</w:t>
      </w:r>
      <w:r w:rsidR="00873487">
        <w:rPr>
          <w:rFonts w:ascii="Arial" w:hAnsi="Arial" w:cs="Arial"/>
          <w:color w:val="000000"/>
          <w:szCs w:val="28"/>
        </w:rPr>
        <w:t xml:space="preserve"> pomocí vývoj</w:t>
      </w:r>
      <w:r w:rsidR="007F1683">
        <w:rPr>
          <w:rFonts w:ascii="Arial" w:hAnsi="Arial" w:cs="Arial"/>
          <w:color w:val="000000"/>
          <w:szCs w:val="28"/>
        </w:rPr>
        <w:t>e</w:t>
      </w:r>
      <w:r w:rsidR="00873487">
        <w:rPr>
          <w:rFonts w:ascii="Arial" w:hAnsi="Arial" w:cs="Arial"/>
          <w:color w:val="000000"/>
          <w:szCs w:val="28"/>
        </w:rPr>
        <w:t xml:space="preserve"> uživatelského prostředí</w:t>
      </w:r>
      <w:r w:rsidR="00DE56E3">
        <w:rPr>
          <w:rFonts w:ascii="Arial" w:hAnsi="Arial" w:cs="Arial"/>
          <w:color w:val="000000"/>
          <w:szCs w:val="28"/>
        </w:rPr>
        <w:t>,</w:t>
      </w:r>
      <w:r w:rsidR="007F1683">
        <w:rPr>
          <w:rFonts w:ascii="Arial" w:hAnsi="Arial" w:cs="Arial"/>
          <w:color w:val="000000"/>
          <w:szCs w:val="28"/>
        </w:rPr>
        <w:t xml:space="preserve"> pro jinak terminálovou formu nástroje Git</w:t>
      </w:r>
      <w:r w:rsidR="00873487">
        <w:rPr>
          <w:rFonts w:ascii="Arial" w:hAnsi="Arial" w:cs="Arial"/>
          <w:color w:val="000000"/>
          <w:szCs w:val="28"/>
        </w:rPr>
        <w:t>.</w:t>
      </w:r>
    </w:p>
    <w:p w14:paraId="72077082" w14:textId="0222FA02" w:rsidR="004C5C9F" w:rsidRDefault="00FE7B56" w:rsidP="007F1683">
      <w:pPr>
        <w:pStyle w:val="Normlnweb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color w:val="000000"/>
          <w:szCs w:val="28"/>
        </w:rPr>
      </w:pPr>
      <w:r>
        <w:rPr>
          <w:rFonts w:ascii="Arial" w:hAnsi="Arial" w:cs="Arial"/>
          <w:color w:val="000000"/>
          <w:szCs w:val="28"/>
        </w:rPr>
        <w:t>Aplikace bude obsahovat</w:t>
      </w:r>
      <w:r w:rsidR="00873487">
        <w:rPr>
          <w:rFonts w:ascii="Arial" w:hAnsi="Arial" w:cs="Arial"/>
          <w:color w:val="000000"/>
          <w:szCs w:val="28"/>
        </w:rPr>
        <w:t xml:space="preserve"> </w:t>
      </w:r>
      <w:r w:rsidR="0070032F">
        <w:rPr>
          <w:rFonts w:ascii="Arial" w:hAnsi="Arial" w:cs="Arial"/>
          <w:color w:val="000000"/>
          <w:szCs w:val="28"/>
        </w:rPr>
        <w:t>zobrazování statistik ohledně uživatele a jednotlivých repozitářů</w:t>
      </w:r>
      <w:r w:rsidR="007F1683">
        <w:rPr>
          <w:rFonts w:ascii="Arial" w:hAnsi="Arial" w:cs="Arial"/>
          <w:color w:val="000000"/>
          <w:szCs w:val="28"/>
        </w:rPr>
        <w:t xml:space="preserve">. </w:t>
      </w:r>
      <w:r>
        <w:rPr>
          <w:rFonts w:ascii="Arial" w:hAnsi="Arial" w:cs="Arial"/>
          <w:color w:val="000000"/>
          <w:szCs w:val="28"/>
        </w:rPr>
        <w:t>Tyto statistiky budou zobrazeny s pomocí externích .NET knihoven</w:t>
      </w:r>
      <w:r w:rsidR="00494CA2">
        <w:rPr>
          <w:rFonts w:ascii="Arial" w:hAnsi="Arial" w:cs="Arial"/>
          <w:color w:val="000000"/>
          <w:szCs w:val="28"/>
        </w:rPr>
        <w:t>. Ty</w:t>
      </w:r>
      <w:r>
        <w:rPr>
          <w:rFonts w:ascii="Arial" w:hAnsi="Arial" w:cs="Arial"/>
          <w:color w:val="000000"/>
          <w:szCs w:val="28"/>
        </w:rPr>
        <w:t xml:space="preserve"> jsou schopné vykreslovat dynamické grafy.</w:t>
      </w:r>
    </w:p>
    <w:p w14:paraId="18BE00CB" w14:textId="1577F8C8" w:rsidR="00B141DE" w:rsidRDefault="00DE56E3" w:rsidP="007F1683">
      <w:pPr>
        <w:pStyle w:val="Normlnweb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color w:val="000000"/>
          <w:szCs w:val="28"/>
        </w:rPr>
      </w:pPr>
      <w:r>
        <w:rPr>
          <w:rFonts w:ascii="Arial" w:hAnsi="Arial" w:cs="Arial"/>
          <w:color w:val="000000"/>
          <w:szCs w:val="28"/>
        </w:rPr>
        <w:t>Součástí této</w:t>
      </w:r>
      <w:r w:rsidR="00873487">
        <w:rPr>
          <w:rFonts w:ascii="Arial" w:hAnsi="Arial" w:cs="Arial"/>
          <w:color w:val="000000"/>
          <w:szCs w:val="28"/>
        </w:rPr>
        <w:t xml:space="preserve"> </w:t>
      </w:r>
      <w:r>
        <w:rPr>
          <w:rFonts w:ascii="Arial" w:hAnsi="Arial" w:cs="Arial"/>
          <w:color w:val="000000"/>
          <w:szCs w:val="28"/>
        </w:rPr>
        <w:t>aplikace bude</w:t>
      </w:r>
      <w:r w:rsidR="00873487">
        <w:rPr>
          <w:rFonts w:ascii="Arial" w:hAnsi="Arial" w:cs="Arial"/>
          <w:color w:val="000000"/>
          <w:szCs w:val="28"/>
        </w:rPr>
        <w:t xml:space="preserve"> </w:t>
      </w:r>
      <w:r w:rsidR="001A2D17">
        <w:rPr>
          <w:rFonts w:ascii="Arial" w:hAnsi="Arial" w:cs="Arial"/>
          <w:color w:val="000000"/>
          <w:szCs w:val="28"/>
        </w:rPr>
        <w:t>integrace</w:t>
      </w:r>
      <w:r w:rsidR="00873487">
        <w:rPr>
          <w:rFonts w:ascii="Arial" w:hAnsi="Arial" w:cs="Arial"/>
          <w:color w:val="000000"/>
          <w:szCs w:val="28"/>
        </w:rPr>
        <w:t xml:space="preserve"> s platformou Github</w:t>
      </w:r>
      <w:r w:rsidR="003B7B7C">
        <w:rPr>
          <w:rFonts w:ascii="Arial" w:hAnsi="Arial" w:cs="Arial"/>
          <w:color w:val="000000"/>
          <w:szCs w:val="28"/>
        </w:rPr>
        <w:t xml:space="preserve">. Pod integraci spadá například </w:t>
      </w:r>
      <w:r w:rsidR="001A2D17">
        <w:rPr>
          <w:rFonts w:ascii="Arial" w:hAnsi="Arial" w:cs="Arial"/>
          <w:color w:val="000000"/>
          <w:szCs w:val="28"/>
        </w:rPr>
        <w:t>aktualizac</w:t>
      </w:r>
      <w:r w:rsidR="003B7B7C">
        <w:rPr>
          <w:rFonts w:ascii="Arial" w:hAnsi="Arial" w:cs="Arial"/>
          <w:color w:val="000000"/>
          <w:szCs w:val="28"/>
        </w:rPr>
        <w:t>e</w:t>
      </w:r>
      <w:r w:rsidR="001A2D17">
        <w:rPr>
          <w:rFonts w:ascii="Arial" w:hAnsi="Arial" w:cs="Arial"/>
          <w:color w:val="000000"/>
          <w:szCs w:val="28"/>
        </w:rPr>
        <w:t xml:space="preserve"> lokálních repozitářů ze vzdáleného úložiště a</w:t>
      </w:r>
      <w:r w:rsidR="003B7B7C">
        <w:rPr>
          <w:rFonts w:ascii="Arial" w:hAnsi="Arial" w:cs="Arial"/>
          <w:color w:val="000000"/>
          <w:szCs w:val="28"/>
        </w:rPr>
        <w:t xml:space="preserve"> </w:t>
      </w:r>
      <w:r w:rsidR="001A2D17">
        <w:rPr>
          <w:rFonts w:ascii="Arial" w:hAnsi="Arial" w:cs="Arial"/>
          <w:color w:val="000000"/>
          <w:szCs w:val="28"/>
        </w:rPr>
        <w:t>nahrávání změn do externích repozitářů.</w:t>
      </w:r>
    </w:p>
    <w:p w14:paraId="3FDF60AF" w14:textId="36697EA8" w:rsidR="00B53032" w:rsidRPr="00B53032" w:rsidRDefault="00B53032" w:rsidP="00B53032">
      <w:pPr>
        <w:spacing w:before="0" w:after="0" w:line="240" w:lineRule="auto"/>
        <w:ind w:firstLine="0"/>
        <w:jc w:val="left"/>
        <w:rPr>
          <w:rFonts w:cs="Arial"/>
          <w:color w:val="000000"/>
          <w:szCs w:val="28"/>
        </w:rPr>
      </w:pPr>
      <w:r>
        <w:rPr>
          <w:rFonts w:cs="Arial"/>
          <w:color w:val="000000"/>
          <w:szCs w:val="28"/>
        </w:rPr>
        <w:br w:type="page"/>
      </w:r>
    </w:p>
    <w:p w14:paraId="4C313926" w14:textId="374E794A" w:rsidR="002C663E" w:rsidRDefault="00D708FB" w:rsidP="00873487">
      <w:pPr>
        <w:pStyle w:val="Nadpis1"/>
      </w:pPr>
      <w:bookmarkStart w:id="22" w:name="_Toc53945433"/>
      <w:bookmarkStart w:id="23" w:name="_Toc68530005"/>
      <w:bookmarkEnd w:id="20"/>
      <w:bookmarkEnd w:id="21"/>
      <w:r>
        <w:lastRenderedPageBreak/>
        <w:t>Verzovací nástroje a distribuce</w:t>
      </w:r>
      <w:bookmarkEnd w:id="22"/>
      <w:bookmarkEnd w:id="23"/>
    </w:p>
    <w:p w14:paraId="588FD576" w14:textId="258F0044" w:rsidR="008E7939" w:rsidRPr="008E7939" w:rsidRDefault="008E7939" w:rsidP="008E7939">
      <w:pPr>
        <w:ind w:firstLine="432"/>
      </w:pPr>
      <w:r>
        <w:t>Tato rešerše obsahuje základní souhrn toho, co jsou verzovací nástroje a jak pracují. Nachází se zde popis a metody verzovacího nástroje používaného v této práci, jeho výhody, nevýhody a srovnání s konkurencí.</w:t>
      </w:r>
    </w:p>
    <w:p w14:paraId="176A32A3" w14:textId="10BF237A" w:rsidR="004A0123" w:rsidRDefault="00D708FB" w:rsidP="00D708FB">
      <w:pPr>
        <w:pStyle w:val="Nadpis2"/>
      </w:pPr>
      <w:bookmarkStart w:id="24" w:name="_Toc53945434"/>
      <w:bookmarkStart w:id="25" w:name="_Toc68530006"/>
      <w:r>
        <w:t>Git</w:t>
      </w:r>
      <w:bookmarkEnd w:id="24"/>
      <w:bookmarkEnd w:id="25"/>
    </w:p>
    <w:p w14:paraId="250A20CB" w14:textId="5AE86C67" w:rsidR="003D660E" w:rsidRDefault="0074694C" w:rsidP="0074694C">
      <w:r>
        <w:t>Jedná se o</w:t>
      </w:r>
      <w:r w:rsidR="00D708FB">
        <w:t xml:space="preserve"> open-source nástroj pro správu verzí kódu </w:t>
      </w:r>
      <w:r w:rsidR="0001165B">
        <w:t>v</w:t>
      </w:r>
      <w:r w:rsidR="00D708FB">
        <w:t xml:space="preserve"> projektu. Byl vytvořen Linusem Torvaldsem za účelem vývoje jádra Linuxu</w:t>
      </w:r>
      <w:r w:rsidR="00F27037">
        <w:t>.</w:t>
      </w:r>
      <w:r w:rsidR="00D708FB">
        <w:t xml:space="preserve"> </w:t>
      </w:r>
      <w:r w:rsidR="00F27037">
        <w:t>J</w:t>
      </w:r>
      <w:r w:rsidR="00D708FB">
        <w:t xml:space="preserve">eho </w:t>
      </w:r>
      <w:r w:rsidR="00374C72">
        <w:t>tvorba</w:t>
      </w:r>
      <w:r w:rsidR="00D708FB">
        <w:t xml:space="preserve"> byl</w:t>
      </w:r>
      <w:r w:rsidR="00374C72">
        <w:t>a</w:t>
      </w:r>
      <w:r w:rsidR="00F27037">
        <w:t xml:space="preserve"> značně</w:t>
      </w:r>
      <w:r w:rsidR="00D708FB">
        <w:t xml:space="preserve"> ovlivněn</w:t>
      </w:r>
      <w:r w:rsidR="00374C72">
        <w:t>a</w:t>
      </w:r>
      <w:r w:rsidR="00D708FB">
        <w:t xml:space="preserve"> projektem BitKeeper. </w:t>
      </w:r>
      <w:r w:rsidR="003D660E">
        <w:fldChar w:fldCharType="begin"/>
      </w:r>
      <w:r w:rsidR="003D660E">
        <w:instrText xml:space="preserve"> REF _Ref53916875 \r \h </w:instrText>
      </w:r>
      <w:r w:rsidR="003D660E">
        <w:fldChar w:fldCharType="separate"/>
      </w:r>
      <w:r w:rsidR="008E49B2">
        <w:t>[1]</w:t>
      </w:r>
      <w:r w:rsidR="003D660E">
        <w:fldChar w:fldCharType="end"/>
      </w:r>
      <w:r w:rsidR="003D660E">
        <w:fldChar w:fldCharType="begin"/>
      </w:r>
      <w:r w:rsidR="003D660E">
        <w:instrText xml:space="preserve"> REF _Ref54624583 \r \h </w:instrText>
      </w:r>
      <w:r w:rsidR="003D660E">
        <w:fldChar w:fldCharType="separate"/>
      </w:r>
      <w:r w:rsidR="008E49B2">
        <w:t>[2]</w:t>
      </w:r>
      <w:r w:rsidR="003D660E">
        <w:fldChar w:fldCharType="end"/>
      </w:r>
      <w:r w:rsidR="003D660E">
        <w:fldChar w:fldCharType="begin"/>
      </w:r>
      <w:r w:rsidR="003D660E">
        <w:instrText xml:space="preserve"> REF _Ref54624584 \r \h </w:instrText>
      </w:r>
      <w:r w:rsidR="003D660E">
        <w:fldChar w:fldCharType="separate"/>
      </w:r>
      <w:r w:rsidR="008E49B2">
        <w:t>[3]</w:t>
      </w:r>
      <w:r w:rsidR="003D660E">
        <w:fldChar w:fldCharType="end"/>
      </w:r>
      <w:r w:rsidR="003D660E">
        <w:fldChar w:fldCharType="begin"/>
      </w:r>
      <w:r w:rsidR="003D660E">
        <w:instrText xml:space="preserve"> REF _Ref53918291 \r \h </w:instrText>
      </w:r>
      <w:r w:rsidR="003D660E">
        <w:fldChar w:fldCharType="separate"/>
      </w:r>
      <w:r w:rsidR="008E49B2">
        <w:t>[4]</w:t>
      </w:r>
      <w:r w:rsidR="003D660E">
        <w:fldChar w:fldCharType="end"/>
      </w:r>
      <w:r w:rsidR="003D660E">
        <w:fldChar w:fldCharType="begin"/>
      </w:r>
      <w:r w:rsidR="003D660E">
        <w:instrText xml:space="preserve"> REF _Ref53919405 \r \h </w:instrText>
      </w:r>
      <w:r w:rsidR="003D660E">
        <w:fldChar w:fldCharType="separate"/>
      </w:r>
      <w:r w:rsidR="008E49B2">
        <w:t>[5]</w:t>
      </w:r>
      <w:r w:rsidR="003D660E">
        <w:fldChar w:fldCharType="end"/>
      </w:r>
    </w:p>
    <w:p w14:paraId="602543CC" w14:textId="7F088C28" w:rsidR="00D708FB" w:rsidRPr="00560370" w:rsidRDefault="00D708FB" w:rsidP="0074694C">
      <w:pPr>
        <w:rPr>
          <w:lang w:val="en-US"/>
        </w:rPr>
      </w:pPr>
      <w:r>
        <w:t>Momentálně</w:t>
      </w:r>
      <w:r w:rsidR="00F27037">
        <w:t xml:space="preserve"> Git</w:t>
      </w:r>
      <w:r>
        <w:t xml:space="preserve"> podléhá licenci GNU General Public Licence</w:t>
      </w:r>
      <w:r w:rsidR="00217C41">
        <w:t xml:space="preserve"> 2</w:t>
      </w:r>
      <w:r>
        <w:t>, což je licence pro svobodný software.</w:t>
      </w:r>
      <w:r w:rsidR="00217C41">
        <w:t xml:space="preserve"> </w:t>
      </w:r>
      <w:r w:rsidR="00B01502">
        <w:t>J</w:t>
      </w:r>
      <w:r w:rsidR="003B7B7C">
        <w:t>edná se</w:t>
      </w:r>
      <w:r>
        <w:t xml:space="preserve"> o nejrozšířenější copyleftovou licenci</w:t>
      </w:r>
      <w:r w:rsidR="003B7B7C">
        <w:t>.</w:t>
      </w:r>
      <w:r>
        <w:t xml:space="preserve"> </w:t>
      </w:r>
      <w:r w:rsidR="003B7B7C">
        <w:t xml:space="preserve">Ta </w:t>
      </w:r>
      <w:r>
        <w:t>zajišťuje ochranu díla po změně</w:t>
      </w:r>
      <w:r w:rsidR="00B01502">
        <w:t xml:space="preserve"> nebo po</w:t>
      </w:r>
      <w:r w:rsidR="006C1CCB">
        <w:t xml:space="preserve"> </w:t>
      </w:r>
      <w:r>
        <w:t>přidání</w:t>
      </w:r>
      <w:r w:rsidR="00357805">
        <w:t xml:space="preserve"> nových</w:t>
      </w:r>
      <w:r>
        <w:t xml:space="preserve"> </w:t>
      </w:r>
      <w:r w:rsidR="00CC09F5">
        <w:t>technických řešení</w:t>
      </w:r>
      <w:r w:rsidRPr="007D0777">
        <w:t>.</w:t>
      </w:r>
      <w:r w:rsidR="00560370">
        <w:t xml:space="preserve"> </w:t>
      </w:r>
      <w:r w:rsidR="00560370">
        <w:fldChar w:fldCharType="begin"/>
      </w:r>
      <w:r w:rsidR="00560370">
        <w:instrText xml:space="preserve"> REF _Ref53916875 \r \h </w:instrText>
      </w:r>
      <w:r w:rsidR="00560370">
        <w:fldChar w:fldCharType="separate"/>
      </w:r>
      <w:r w:rsidR="008E49B2">
        <w:t>[1]</w:t>
      </w:r>
      <w:r w:rsidR="00560370">
        <w:fldChar w:fldCharType="end"/>
      </w:r>
      <w:r w:rsidR="00560370">
        <w:fldChar w:fldCharType="begin"/>
      </w:r>
      <w:r w:rsidR="00560370">
        <w:instrText xml:space="preserve"> REF _Ref54624583 \r \h </w:instrText>
      </w:r>
      <w:r w:rsidR="00560370">
        <w:fldChar w:fldCharType="separate"/>
      </w:r>
      <w:r w:rsidR="008E49B2">
        <w:t>[2]</w:t>
      </w:r>
      <w:r w:rsidR="00560370">
        <w:fldChar w:fldCharType="end"/>
      </w:r>
      <w:r w:rsidR="00560370">
        <w:fldChar w:fldCharType="begin"/>
      </w:r>
      <w:r w:rsidR="00560370">
        <w:instrText xml:space="preserve"> REF _Ref54624584 \r \h </w:instrText>
      </w:r>
      <w:r w:rsidR="00560370">
        <w:fldChar w:fldCharType="separate"/>
      </w:r>
      <w:r w:rsidR="008E49B2">
        <w:t>[3]</w:t>
      </w:r>
      <w:r w:rsidR="00560370">
        <w:fldChar w:fldCharType="end"/>
      </w:r>
      <w:r w:rsidR="00560370">
        <w:fldChar w:fldCharType="begin"/>
      </w:r>
      <w:r w:rsidR="00560370">
        <w:instrText xml:space="preserve"> REF _Ref53918291 \r \h </w:instrText>
      </w:r>
      <w:r w:rsidR="00560370">
        <w:fldChar w:fldCharType="separate"/>
      </w:r>
      <w:r w:rsidR="008E49B2">
        <w:t>[4]</w:t>
      </w:r>
      <w:r w:rsidR="00560370">
        <w:fldChar w:fldCharType="end"/>
      </w:r>
      <w:r w:rsidR="00560370">
        <w:fldChar w:fldCharType="begin"/>
      </w:r>
      <w:r w:rsidR="00560370">
        <w:instrText xml:space="preserve"> REF _Ref53919405 \r \h </w:instrText>
      </w:r>
      <w:r w:rsidR="00560370">
        <w:fldChar w:fldCharType="separate"/>
      </w:r>
      <w:r w:rsidR="008E49B2">
        <w:t>[5]</w:t>
      </w:r>
      <w:r w:rsidR="00560370">
        <w:fldChar w:fldCharType="end"/>
      </w:r>
    </w:p>
    <w:p w14:paraId="10A6C5E0" w14:textId="3BA0C831" w:rsidR="00F27037" w:rsidRPr="00B203C3" w:rsidRDefault="00265253" w:rsidP="00D708FB">
      <w:pPr>
        <w:pStyle w:val="Normlnweb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color w:val="000000"/>
          <w:szCs w:val="28"/>
        </w:rPr>
      </w:pPr>
      <w:r>
        <w:rPr>
          <w:rFonts w:ascii="Arial" w:hAnsi="Arial" w:cs="Arial"/>
          <w:color w:val="000000"/>
          <w:szCs w:val="28"/>
        </w:rPr>
        <w:t>Git u</w:t>
      </w:r>
      <w:r w:rsidR="003E0000">
        <w:rPr>
          <w:rFonts w:ascii="Arial" w:hAnsi="Arial" w:cs="Arial"/>
          <w:color w:val="000000"/>
          <w:szCs w:val="28"/>
        </w:rPr>
        <w:t>možňuje</w:t>
      </w:r>
      <w:r w:rsidR="00F27037">
        <w:rPr>
          <w:rFonts w:ascii="Arial" w:hAnsi="Arial" w:cs="Arial"/>
          <w:color w:val="000000"/>
          <w:szCs w:val="28"/>
        </w:rPr>
        <w:t xml:space="preserve"> </w:t>
      </w:r>
      <w:r w:rsidR="00D708FB">
        <w:rPr>
          <w:rFonts w:ascii="Arial" w:hAnsi="Arial" w:cs="Arial"/>
          <w:color w:val="000000"/>
          <w:szCs w:val="28"/>
        </w:rPr>
        <w:t xml:space="preserve">nelineární </w:t>
      </w:r>
      <w:r w:rsidR="00F27037">
        <w:rPr>
          <w:rFonts w:ascii="Arial" w:hAnsi="Arial" w:cs="Arial"/>
          <w:color w:val="000000"/>
          <w:szCs w:val="28"/>
        </w:rPr>
        <w:t>distribuovaný vývoj</w:t>
      </w:r>
      <w:r w:rsidR="00701BBC">
        <w:rPr>
          <w:rFonts w:ascii="Arial" w:hAnsi="Arial" w:cs="Arial"/>
          <w:color w:val="000000"/>
          <w:szCs w:val="28"/>
        </w:rPr>
        <w:t xml:space="preserve"> </w:t>
      </w:r>
      <w:r w:rsidR="00F27037">
        <w:rPr>
          <w:rFonts w:ascii="Arial" w:hAnsi="Arial" w:cs="Arial"/>
          <w:color w:val="000000"/>
          <w:szCs w:val="28"/>
        </w:rPr>
        <w:t>rozvětv</w:t>
      </w:r>
      <w:r w:rsidR="007554F9">
        <w:rPr>
          <w:rFonts w:ascii="Arial" w:hAnsi="Arial" w:cs="Arial"/>
          <w:color w:val="000000"/>
          <w:szCs w:val="28"/>
        </w:rPr>
        <w:t>ení</w:t>
      </w:r>
      <w:r w:rsidR="00007647">
        <w:rPr>
          <w:rFonts w:ascii="Arial" w:hAnsi="Arial" w:cs="Arial"/>
          <w:color w:val="000000"/>
          <w:szCs w:val="28"/>
        </w:rPr>
        <w:t>m</w:t>
      </w:r>
      <w:r w:rsidR="007554F9">
        <w:rPr>
          <w:rFonts w:ascii="Arial" w:hAnsi="Arial" w:cs="Arial"/>
          <w:color w:val="000000"/>
          <w:szCs w:val="28"/>
        </w:rPr>
        <w:t xml:space="preserve"> projektu</w:t>
      </w:r>
      <w:r w:rsidR="00D708FB">
        <w:rPr>
          <w:rFonts w:ascii="Arial" w:hAnsi="Arial" w:cs="Arial"/>
          <w:color w:val="000000"/>
          <w:szCs w:val="28"/>
        </w:rPr>
        <w:t xml:space="preserve"> na více větví</w:t>
      </w:r>
      <w:r w:rsidR="00527B8C">
        <w:rPr>
          <w:rFonts w:ascii="Arial" w:hAnsi="Arial" w:cs="Arial"/>
          <w:color w:val="000000"/>
          <w:szCs w:val="28"/>
        </w:rPr>
        <w:t>. Tyto větve</w:t>
      </w:r>
      <w:r w:rsidR="00D708FB">
        <w:rPr>
          <w:rFonts w:ascii="Arial" w:hAnsi="Arial" w:cs="Arial"/>
          <w:color w:val="000000"/>
          <w:szCs w:val="28"/>
        </w:rPr>
        <w:t xml:space="preserve"> se následně dají spoj</w:t>
      </w:r>
      <w:r w:rsidR="00063A00">
        <w:rPr>
          <w:rFonts w:ascii="Arial" w:hAnsi="Arial" w:cs="Arial"/>
          <w:color w:val="000000"/>
          <w:szCs w:val="28"/>
        </w:rPr>
        <w:t>ovat</w:t>
      </w:r>
      <w:r w:rsidR="00A05F1A">
        <w:rPr>
          <w:rFonts w:ascii="Arial" w:hAnsi="Arial" w:cs="Arial"/>
          <w:color w:val="000000"/>
          <w:szCs w:val="28"/>
        </w:rPr>
        <w:t xml:space="preserve"> </w:t>
      </w:r>
      <w:r w:rsidR="00D708FB">
        <w:rPr>
          <w:rFonts w:ascii="Arial" w:hAnsi="Arial" w:cs="Arial"/>
          <w:color w:val="000000"/>
          <w:szCs w:val="28"/>
        </w:rPr>
        <w:t>s přepsáním rozdílů</w:t>
      </w:r>
      <w:r w:rsidR="00063A00">
        <w:rPr>
          <w:rFonts w:ascii="Arial" w:hAnsi="Arial" w:cs="Arial"/>
          <w:color w:val="000000"/>
          <w:szCs w:val="28"/>
        </w:rPr>
        <w:t xml:space="preserve"> ve vybrané větvi</w:t>
      </w:r>
      <w:r w:rsidR="00D708FB">
        <w:rPr>
          <w:rFonts w:ascii="Arial" w:hAnsi="Arial" w:cs="Arial"/>
          <w:color w:val="000000"/>
          <w:szCs w:val="28"/>
        </w:rPr>
        <w:t xml:space="preserve">. </w:t>
      </w:r>
      <w:r w:rsidR="006D133E">
        <w:rPr>
          <w:rFonts w:ascii="Arial" w:hAnsi="Arial" w:cs="Arial"/>
          <w:color w:val="000000"/>
          <w:szCs w:val="28"/>
        </w:rPr>
        <w:t>V</w:t>
      </w:r>
      <w:r w:rsidR="00D708FB">
        <w:rPr>
          <w:rFonts w:ascii="Arial" w:hAnsi="Arial" w:cs="Arial"/>
          <w:color w:val="000000"/>
          <w:szCs w:val="28"/>
        </w:rPr>
        <w:t>ývoj lze provádět nezávisle na více zařízeních najednou a úpravy se promítnou až při jednotliv</w:t>
      </w:r>
      <w:r w:rsidR="00300D66">
        <w:rPr>
          <w:rFonts w:ascii="Arial" w:hAnsi="Arial" w:cs="Arial"/>
          <w:color w:val="000000"/>
          <w:szCs w:val="28"/>
        </w:rPr>
        <w:t>ém</w:t>
      </w:r>
      <w:r w:rsidR="00D708FB">
        <w:rPr>
          <w:rFonts w:ascii="Arial" w:hAnsi="Arial" w:cs="Arial"/>
          <w:color w:val="000000"/>
          <w:szCs w:val="28"/>
        </w:rPr>
        <w:t xml:space="preserve"> </w:t>
      </w:r>
      <w:r w:rsidR="00701BBC">
        <w:rPr>
          <w:rFonts w:ascii="Arial" w:hAnsi="Arial" w:cs="Arial"/>
          <w:color w:val="000000"/>
          <w:szCs w:val="28"/>
        </w:rPr>
        <w:t>slučování</w:t>
      </w:r>
      <w:r w:rsidR="007554F9">
        <w:rPr>
          <w:rFonts w:ascii="Arial" w:hAnsi="Arial" w:cs="Arial"/>
          <w:color w:val="000000"/>
          <w:szCs w:val="28"/>
        </w:rPr>
        <w:t xml:space="preserve"> kódu.</w:t>
      </w:r>
      <w:r w:rsidR="00B203C3">
        <w:rPr>
          <w:rFonts w:ascii="Arial" w:hAnsi="Arial" w:cs="Arial"/>
          <w:color w:val="000000"/>
          <w:szCs w:val="28"/>
        </w:rPr>
        <w:t xml:space="preserve"> </w:t>
      </w:r>
      <w:r w:rsidR="00B203C3" w:rsidRPr="00B7525E">
        <w:rPr>
          <w:rFonts w:ascii="Arial" w:hAnsi="Arial" w:cs="Arial"/>
          <w:color w:val="000000"/>
          <w:szCs w:val="28"/>
        </w:rPr>
        <w:fldChar w:fldCharType="begin"/>
      </w:r>
      <w:r w:rsidR="00B203C3" w:rsidRPr="00B7525E">
        <w:rPr>
          <w:rFonts w:ascii="Arial" w:hAnsi="Arial" w:cs="Arial"/>
          <w:color w:val="000000"/>
          <w:szCs w:val="28"/>
        </w:rPr>
        <w:instrText xml:space="preserve"> REF _Ref53916875 \r \h  \* MERGEFORMAT </w:instrText>
      </w:r>
      <w:r w:rsidR="00B203C3" w:rsidRPr="00B7525E">
        <w:rPr>
          <w:rFonts w:ascii="Arial" w:hAnsi="Arial" w:cs="Arial"/>
          <w:color w:val="000000"/>
          <w:szCs w:val="28"/>
        </w:rPr>
      </w:r>
      <w:r w:rsidR="00B203C3" w:rsidRPr="00B7525E">
        <w:rPr>
          <w:rFonts w:ascii="Arial" w:hAnsi="Arial" w:cs="Arial"/>
          <w:color w:val="000000"/>
          <w:szCs w:val="28"/>
        </w:rPr>
        <w:fldChar w:fldCharType="separate"/>
      </w:r>
      <w:r w:rsidR="008E49B2">
        <w:rPr>
          <w:rFonts w:ascii="Arial" w:hAnsi="Arial" w:cs="Arial"/>
          <w:color w:val="000000"/>
          <w:szCs w:val="28"/>
        </w:rPr>
        <w:t>[1]</w:t>
      </w:r>
      <w:r w:rsidR="00B203C3" w:rsidRPr="00B7525E">
        <w:rPr>
          <w:rFonts w:ascii="Arial" w:hAnsi="Arial" w:cs="Arial"/>
          <w:color w:val="000000"/>
          <w:szCs w:val="28"/>
        </w:rPr>
        <w:fldChar w:fldCharType="end"/>
      </w:r>
      <w:r w:rsidR="00B7525E" w:rsidRPr="00B7525E">
        <w:rPr>
          <w:rFonts w:ascii="Arial" w:hAnsi="Arial" w:cs="Arial"/>
          <w:color w:val="000000"/>
          <w:szCs w:val="28"/>
        </w:rPr>
        <w:fldChar w:fldCharType="begin"/>
      </w:r>
      <w:r w:rsidR="00B7525E" w:rsidRPr="00B7525E">
        <w:rPr>
          <w:rFonts w:ascii="Arial" w:hAnsi="Arial" w:cs="Arial"/>
          <w:color w:val="000000"/>
          <w:szCs w:val="28"/>
        </w:rPr>
        <w:instrText xml:space="preserve"> REF _Ref54624583 \r \h </w:instrText>
      </w:r>
      <w:r w:rsidR="00B7525E">
        <w:rPr>
          <w:rFonts w:ascii="Arial" w:hAnsi="Arial" w:cs="Arial"/>
          <w:color w:val="000000"/>
          <w:szCs w:val="28"/>
        </w:rPr>
        <w:instrText xml:space="preserve"> \* MERGEFORMAT </w:instrText>
      </w:r>
      <w:r w:rsidR="00B7525E" w:rsidRPr="00B7525E">
        <w:rPr>
          <w:rFonts w:ascii="Arial" w:hAnsi="Arial" w:cs="Arial"/>
          <w:color w:val="000000"/>
          <w:szCs w:val="28"/>
        </w:rPr>
      </w:r>
      <w:r w:rsidR="00B7525E" w:rsidRPr="00B7525E">
        <w:rPr>
          <w:rFonts w:ascii="Arial" w:hAnsi="Arial" w:cs="Arial"/>
          <w:color w:val="000000"/>
          <w:szCs w:val="28"/>
        </w:rPr>
        <w:fldChar w:fldCharType="separate"/>
      </w:r>
      <w:r w:rsidR="008E49B2">
        <w:rPr>
          <w:rFonts w:ascii="Arial" w:hAnsi="Arial" w:cs="Arial"/>
          <w:color w:val="000000"/>
          <w:szCs w:val="28"/>
        </w:rPr>
        <w:t>[2]</w:t>
      </w:r>
      <w:r w:rsidR="00B7525E" w:rsidRPr="00B7525E">
        <w:rPr>
          <w:rFonts w:ascii="Arial" w:hAnsi="Arial" w:cs="Arial"/>
          <w:color w:val="000000"/>
          <w:szCs w:val="28"/>
        </w:rPr>
        <w:fldChar w:fldCharType="end"/>
      </w:r>
      <w:r w:rsidR="00B7525E" w:rsidRPr="00B7525E">
        <w:rPr>
          <w:rFonts w:ascii="Arial" w:hAnsi="Arial" w:cs="Arial"/>
          <w:color w:val="000000"/>
          <w:szCs w:val="28"/>
        </w:rPr>
        <w:fldChar w:fldCharType="begin"/>
      </w:r>
      <w:r w:rsidR="00B7525E" w:rsidRPr="00B7525E">
        <w:rPr>
          <w:rFonts w:ascii="Arial" w:hAnsi="Arial" w:cs="Arial"/>
          <w:color w:val="000000"/>
          <w:szCs w:val="28"/>
        </w:rPr>
        <w:instrText xml:space="preserve"> REF _Ref53919405 \r \h </w:instrText>
      </w:r>
      <w:r w:rsidR="00B7525E">
        <w:rPr>
          <w:rFonts w:ascii="Arial" w:hAnsi="Arial" w:cs="Arial"/>
          <w:color w:val="000000"/>
          <w:szCs w:val="28"/>
        </w:rPr>
        <w:instrText xml:space="preserve"> \* MERGEFORMAT </w:instrText>
      </w:r>
      <w:r w:rsidR="00B7525E" w:rsidRPr="00B7525E">
        <w:rPr>
          <w:rFonts w:ascii="Arial" w:hAnsi="Arial" w:cs="Arial"/>
          <w:color w:val="000000"/>
          <w:szCs w:val="28"/>
        </w:rPr>
      </w:r>
      <w:r w:rsidR="00B7525E" w:rsidRPr="00B7525E">
        <w:rPr>
          <w:rFonts w:ascii="Arial" w:hAnsi="Arial" w:cs="Arial"/>
          <w:color w:val="000000"/>
          <w:szCs w:val="28"/>
        </w:rPr>
        <w:fldChar w:fldCharType="separate"/>
      </w:r>
      <w:r w:rsidR="008E49B2">
        <w:rPr>
          <w:rFonts w:ascii="Arial" w:hAnsi="Arial" w:cs="Arial"/>
          <w:color w:val="000000"/>
          <w:szCs w:val="28"/>
        </w:rPr>
        <w:t>[5]</w:t>
      </w:r>
      <w:r w:rsidR="00B7525E" w:rsidRPr="00B7525E">
        <w:rPr>
          <w:rFonts w:ascii="Arial" w:hAnsi="Arial" w:cs="Arial"/>
          <w:color w:val="000000"/>
          <w:szCs w:val="28"/>
        </w:rPr>
        <w:fldChar w:fldCharType="end"/>
      </w:r>
    </w:p>
    <w:p w14:paraId="4A4D529C" w14:textId="2F9FD48B" w:rsidR="00170CA6" w:rsidRDefault="00D708FB" w:rsidP="00170CA6">
      <w:pPr>
        <w:pStyle w:val="NormlnBEZODSAZEN"/>
        <w:ind w:firstLine="708"/>
        <w:rPr>
          <w:rFonts w:cs="Arial"/>
          <w:color w:val="000000"/>
          <w:szCs w:val="28"/>
        </w:rPr>
      </w:pPr>
      <w:r>
        <w:rPr>
          <w:rFonts w:cs="Arial"/>
          <w:color w:val="000000"/>
          <w:szCs w:val="28"/>
        </w:rPr>
        <w:t>Obsahuje několik terminálových příkazů</w:t>
      </w:r>
      <w:r w:rsidR="00527B8C">
        <w:rPr>
          <w:rFonts w:cs="Arial"/>
          <w:color w:val="000000"/>
          <w:szCs w:val="28"/>
        </w:rPr>
        <w:t>. Ty</w:t>
      </w:r>
      <w:r>
        <w:rPr>
          <w:rFonts w:cs="Arial"/>
          <w:color w:val="000000"/>
          <w:szCs w:val="28"/>
        </w:rPr>
        <w:t xml:space="preserve"> se dělí na tvorbu repozitář</w:t>
      </w:r>
      <w:r w:rsidR="00300D66">
        <w:rPr>
          <w:rFonts w:cs="Arial"/>
          <w:color w:val="000000"/>
          <w:szCs w:val="28"/>
        </w:rPr>
        <w:t>e</w:t>
      </w:r>
      <w:r>
        <w:rPr>
          <w:rFonts w:cs="Arial"/>
          <w:color w:val="000000"/>
          <w:szCs w:val="28"/>
        </w:rPr>
        <w:t xml:space="preserve">, </w:t>
      </w:r>
      <w:r w:rsidR="009F7329">
        <w:rPr>
          <w:rFonts w:cs="Arial"/>
          <w:color w:val="000000"/>
          <w:szCs w:val="28"/>
        </w:rPr>
        <w:t>práce na změnách</w:t>
      </w:r>
      <w:r>
        <w:rPr>
          <w:rFonts w:cs="Arial"/>
          <w:color w:val="000000"/>
          <w:szCs w:val="28"/>
        </w:rPr>
        <w:t xml:space="preserve">, zobrazení historie a </w:t>
      </w:r>
      <w:r w:rsidR="007554F9">
        <w:rPr>
          <w:rFonts w:cs="Arial"/>
          <w:color w:val="000000"/>
          <w:szCs w:val="28"/>
        </w:rPr>
        <w:t>distribuc</w:t>
      </w:r>
      <w:r w:rsidR="00C90472">
        <w:rPr>
          <w:rFonts w:cs="Arial"/>
          <w:color w:val="000000"/>
          <w:szCs w:val="28"/>
        </w:rPr>
        <w:t>i</w:t>
      </w:r>
      <w:r>
        <w:rPr>
          <w:rFonts w:cs="Arial"/>
          <w:color w:val="000000"/>
          <w:szCs w:val="28"/>
        </w:rPr>
        <w:t xml:space="preserve"> kódu.</w:t>
      </w:r>
      <w:r w:rsidR="00B203C3" w:rsidRPr="00B203C3">
        <w:rPr>
          <w:rFonts w:cs="Arial"/>
          <w:color w:val="000000"/>
          <w:szCs w:val="28"/>
        </w:rPr>
        <w:t xml:space="preserve"> </w:t>
      </w:r>
      <w:r w:rsidR="00B7525E" w:rsidRPr="00B203C3">
        <w:rPr>
          <w:rFonts w:cs="Arial"/>
          <w:color w:val="000000"/>
          <w:szCs w:val="28"/>
        </w:rPr>
        <w:fldChar w:fldCharType="begin"/>
      </w:r>
      <w:r w:rsidR="00B7525E" w:rsidRPr="00B203C3">
        <w:rPr>
          <w:rFonts w:cs="Arial"/>
          <w:color w:val="000000"/>
          <w:szCs w:val="28"/>
        </w:rPr>
        <w:instrText xml:space="preserve"> REF _Ref53916875 \r \h </w:instrText>
      </w:r>
      <w:r w:rsidR="00B7525E">
        <w:rPr>
          <w:rFonts w:cs="Arial"/>
          <w:color w:val="000000"/>
          <w:szCs w:val="28"/>
        </w:rPr>
        <w:instrText xml:space="preserve"> \* MERGEFORMAT </w:instrText>
      </w:r>
      <w:r w:rsidR="00B7525E" w:rsidRPr="00B203C3">
        <w:rPr>
          <w:rFonts w:cs="Arial"/>
          <w:color w:val="000000"/>
          <w:szCs w:val="28"/>
        </w:rPr>
      </w:r>
      <w:r w:rsidR="00B7525E" w:rsidRPr="00B203C3">
        <w:rPr>
          <w:rFonts w:cs="Arial"/>
          <w:color w:val="000000"/>
          <w:szCs w:val="28"/>
        </w:rPr>
        <w:fldChar w:fldCharType="separate"/>
      </w:r>
      <w:r w:rsidR="008E49B2">
        <w:rPr>
          <w:rFonts w:cs="Arial"/>
          <w:color w:val="000000"/>
          <w:szCs w:val="28"/>
        </w:rPr>
        <w:t>[1]</w:t>
      </w:r>
      <w:r w:rsidR="00B7525E" w:rsidRPr="00B203C3">
        <w:rPr>
          <w:rFonts w:cs="Arial"/>
          <w:color w:val="000000"/>
          <w:szCs w:val="28"/>
        </w:rPr>
        <w:fldChar w:fldCharType="end"/>
      </w:r>
      <w:r w:rsidR="00B7525E">
        <w:rPr>
          <w:rFonts w:cs="Arial"/>
          <w:color w:val="000000"/>
          <w:szCs w:val="28"/>
        </w:rPr>
        <w:fldChar w:fldCharType="begin"/>
      </w:r>
      <w:r w:rsidR="00B7525E">
        <w:rPr>
          <w:rFonts w:cs="Arial"/>
          <w:color w:val="000000"/>
          <w:szCs w:val="28"/>
        </w:rPr>
        <w:instrText xml:space="preserve"> REF _Ref53919405 \r \h </w:instrText>
      </w:r>
      <w:r w:rsidR="00B7525E">
        <w:rPr>
          <w:rFonts w:cs="Arial"/>
          <w:color w:val="000000"/>
          <w:szCs w:val="28"/>
        </w:rPr>
      </w:r>
      <w:r w:rsidR="00B7525E">
        <w:rPr>
          <w:rFonts w:cs="Arial"/>
          <w:color w:val="000000"/>
          <w:szCs w:val="28"/>
        </w:rPr>
        <w:fldChar w:fldCharType="separate"/>
      </w:r>
      <w:r w:rsidR="008E49B2">
        <w:rPr>
          <w:rFonts w:cs="Arial"/>
          <w:color w:val="000000"/>
          <w:szCs w:val="28"/>
        </w:rPr>
        <w:t>[5]</w:t>
      </w:r>
      <w:r w:rsidR="00B7525E">
        <w:rPr>
          <w:rFonts w:cs="Arial"/>
          <w:color w:val="000000"/>
          <w:szCs w:val="28"/>
        </w:rPr>
        <w:fldChar w:fldCharType="end"/>
      </w:r>
    </w:p>
    <w:p w14:paraId="17E7319D" w14:textId="77777777" w:rsidR="00170CA6" w:rsidRDefault="00170CA6">
      <w:pPr>
        <w:spacing w:before="0" w:after="0" w:line="240" w:lineRule="auto"/>
        <w:ind w:firstLine="0"/>
        <w:jc w:val="left"/>
        <w:rPr>
          <w:rFonts w:cs="Arial"/>
          <w:color w:val="000000"/>
          <w:szCs w:val="28"/>
        </w:rPr>
      </w:pPr>
      <w:r>
        <w:rPr>
          <w:rFonts w:cs="Arial"/>
          <w:color w:val="000000"/>
          <w:szCs w:val="28"/>
        </w:rPr>
        <w:br w:type="page"/>
      </w:r>
    </w:p>
    <w:p w14:paraId="05B82668" w14:textId="0EEEC861" w:rsidR="00D708FB" w:rsidRDefault="00D40D06" w:rsidP="003B0F88">
      <w:pPr>
        <w:pStyle w:val="Nadpis3"/>
      </w:pPr>
      <w:bookmarkStart w:id="26" w:name="_Toc53945435"/>
      <w:r>
        <w:lastRenderedPageBreak/>
        <w:t xml:space="preserve"> </w:t>
      </w:r>
      <w:bookmarkStart w:id="27" w:name="_Toc68530007"/>
      <w:r w:rsidR="00D708FB">
        <w:t>Instalace</w:t>
      </w:r>
      <w:bookmarkEnd w:id="26"/>
      <w:bookmarkEnd w:id="27"/>
    </w:p>
    <w:p w14:paraId="04A61A42" w14:textId="02E9C46C" w:rsidR="007358F2" w:rsidRDefault="000C4660" w:rsidP="007358F2">
      <w:r>
        <w:t>Git lze</w:t>
      </w:r>
      <w:r w:rsidR="0017452D">
        <w:t xml:space="preserve"> na</w:t>
      </w:r>
      <w:r>
        <w:t>instalovat na</w:t>
      </w:r>
      <w:r w:rsidR="0017452D">
        <w:t xml:space="preserve"> </w:t>
      </w:r>
      <w:r w:rsidR="00F27037" w:rsidRPr="00F27037">
        <w:t>operační systé</w:t>
      </w:r>
      <w:r>
        <w:t>my</w:t>
      </w:r>
      <w:r w:rsidR="00F27037" w:rsidRPr="00F27037">
        <w:t xml:space="preserve"> jako Windows, Linux a MacOS. </w:t>
      </w:r>
      <w:r w:rsidR="006308AA">
        <w:t>To je možné</w:t>
      </w:r>
      <w:r w:rsidR="00F27037" w:rsidRPr="00F27037">
        <w:t xml:space="preserve"> přímo </w:t>
      </w:r>
      <w:r w:rsidR="0017452D">
        <w:t xml:space="preserve">z oficiálních </w:t>
      </w:r>
      <w:r w:rsidR="00F27037" w:rsidRPr="00F27037">
        <w:t>stránek nebo pomocí příkazů v terminálovém řádku.</w:t>
      </w:r>
      <w:r w:rsidR="00B7525E">
        <w:t xml:space="preserve"> </w:t>
      </w:r>
      <w:r w:rsidR="00B7525E">
        <w:fldChar w:fldCharType="begin"/>
      </w:r>
      <w:r w:rsidR="00B7525E">
        <w:instrText xml:space="preserve"> REF _Ref54624598 \r \h </w:instrText>
      </w:r>
      <w:r w:rsidR="00B7525E">
        <w:fldChar w:fldCharType="separate"/>
      </w:r>
      <w:r w:rsidR="008E49B2">
        <w:t>[6]</w:t>
      </w:r>
      <w:r w:rsidR="00B7525E">
        <w:fldChar w:fldCharType="end"/>
      </w:r>
    </w:p>
    <w:p w14:paraId="0FBF6B7F" w14:textId="662B9EE7" w:rsidR="00187000" w:rsidRPr="00F27037" w:rsidRDefault="001A5365" w:rsidP="00187000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36A36DA" wp14:editId="2F94EE65">
                <wp:simplePos x="0" y="0"/>
                <wp:positionH relativeFrom="column">
                  <wp:posOffset>60325</wp:posOffset>
                </wp:positionH>
                <wp:positionV relativeFrom="paragraph">
                  <wp:posOffset>2371725</wp:posOffset>
                </wp:positionV>
                <wp:extent cx="5974080" cy="635"/>
                <wp:effectExtent l="0" t="0" r="0" b="0"/>
                <wp:wrapTopAndBottom/>
                <wp:docPr id="16" name="Textové po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0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10432E" w14:textId="7FC46346" w:rsidR="009A3FA4" w:rsidRPr="000D6414" w:rsidRDefault="009A3FA4" w:rsidP="001A5365">
                            <w:pPr>
                              <w:pStyle w:val="Titulek"/>
                              <w:ind w:firstLine="0"/>
                              <w:rPr>
                                <w:noProof/>
                                <w:sz w:val="28"/>
                                <w:szCs w:val="24"/>
                              </w:rPr>
                            </w:pPr>
                            <w:bookmarkStart w:id="28" w:name="_Toc68530800"/>
                            <w:r>
                              <w:t xml:space="preserve">Obrázek </w:t>
                            </w:r>
                            <w:r w:rsidR="004C2218">
                              <w:fldChar w:fldCharType="begin"/>
                            </w:r>
                            <w:r w:rsidR="004C2218">
                              <w:instrText xml:space="preserve"> SEQ Obrázek \* ARABIC </w:instrText>
                            </w:r>
                            <w:r w:rsidR="004C2218">
                              <w:fldChar w:fldCharType="separate"/>
                            </w:r>
                            <w:r w:rsidR="008E49B2">
                              <w:rPr>
                                <w:noProof/>
                              </w:rPr>
                              <w:t>1</w:t>
                            </w:r>
                            <w:r w:rsidR="004C2218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Instalace na Linux distribuce</w:t>
                            </w:r>
                            <w:bookmarkEnd w:id="2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6A36DA" id="_x0000_t202" coordsize="21600,21600" o:spt="202" path="m,l,21600r21600,l21600,xe">
                <v:stroke joinstyle="miter"/>
                <v:path gradientshapeok="t" o:connecttype="rect"/>
              </v:shapetype>
              <v:shape id="Textové pole 16" o:spid="_x0000_s1026" type="#_x0000_t202" style="position:absolute;left:0;text-align:left;margin-left:4.75pt;margin-top:186.75pt;width:470.4pt;height:.0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" stroked="f">
                <v:textbox style="mso-fit-shape-to-text:t" inset="0,0,0,0">
                  <w:txbxContent>
                    <w:p w14:paraId="1910432E" w14:textId="7FC46346" w:rsidR="009A3FA4" w:rsidRPr="000D6414" w:rsidRDefault="009A3FA4" w:rsidP="001A5365">
                      <w:pPr>
                        <w:pStyle w:val="Titulek"/>
                        <w:ind w:firstLine="0"/>
                        <w:rPr>
                          <w:noProof/>
                          <w:sz w:val="28"/>
                          <w:szCs w:val="24"/>
                        </w:rPr>
                      </w:pPr>
                      <w:bookmarkStart w:id="29" w:name="_Toc68530800"/>
                      <w:r>
                        <w:t xml:space="preserve">Obrázek </w:t>
                      </w:r>
                      <w:fldSimple w:instr=" SEQ Obrázek \* ARABIC ">
                        <w:r w:rsidR="008E49B2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- Instalace na Linux distribuce</w:t>
                      </w:r>
                      <w:bookmarkEnd w:id="29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87000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8C44672" wp14:editId="3375769C">
                <wp:simplePos x="0" y="0"/>
                <wp:positionH relativeFrom="column">
                  <wp:posOffset>62230</wp:posOffset>
                </wp:positionH>
                <wp:positionV relativeFrom="paragraph">
                  <wp:posOffset>1489710</wp:posOffset>
                </wp:positionV>
                <wp:extent cx="5974080" cy="827405"/>
                <wp:effectExtent l="0" t="0" r="26670" b="10795"/>
                <wp:wrapTopAndBottom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4080" cy="827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AB4485" w14:textId="77777777" w:rsidR="009A3FA4" w:rsidRPr="005C60C1" w:rsidRDefault="009A3FA4" w:rsidP="00187000">
                            <w:pPr>
                              <w:shd w:val="clear" w:color="auto" w:fill="FFFFFF" w:themeFill="background1"/>
                              <w:ind w:firstLine="0"/>
                              <w:rPr>
                                <w:i/>
                                <w:iCs/>
                                <w:szCs w:val="28"/>
                              </w:rPr>
                            </w:pPr>
                            <w:r w:rsidRPr="005C60C1">
                              <w:rPr>
                                <w:szCs w:val="28"/>
                              </w:rPr>
                              <w:t xml:space="preserve">Distribuce Fedora: </w:t>
                            </w:r>
                            <w:r w:rsidRPr="005C60C1">
                              <w:rPr>
                                <w:i/>
                                <w:iCs/>
                                <w:szCs w:val="28"/>
                              </w:rPr>
                              <w:t>sudo yum install git-all</w:t>
                            </w:r>
                          </w:p>
                          <w:p w14:paraId="0A6E9AC6" w14:textId="035E4D04" w:rsidR="009A3FA4" w:rsidRPr="00187000" w:rsidRDefault="009A3FA4" w:rsidP="00187000">
                            <w:pPr>
                              <w:shd w:val="clear" w:color="auto" w:fill="FFFFFF" w:themeFill="background1"/>
                              <w:ind w:firstLine="0"/>
                              <w:rPr>
                                <w:i/>
                                <w:iCs/>
                                <w:szCs w:val="28"/>
                              </w:rPr>
                            </w:pPr>
                            <w:r w:rsidRPr="005C60C1">
                              <w:rPr>
                                <w:szCs w:val="28"/>
                              </w:rPr>
                              <w:t xml:space="preserve">Distribuce Debian: </w:t>
                            </w:r>
                            <w:r w:rsidRPr="005C60C1">
                              <w:rPr>
                                <w:i/>
                                <w:iCs/>
                                <w:szCs w:val="28"/>
                              </w:rPr>
                              <w:t>sudo apt-get install git-all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44672" id="Textové pole 2" o:spid="_x0000_s1027" type="#_x0000_t202" style="position:absolute;left:0;text-align:left;margin-left:4.9pt;margin-top:117.3pt;width:470.4pt;height:65.1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">
                <v:textbox>
                  <w:txbxContent>
                    <w:p w14:paraId="3EAB4485" w14:textId="77777777" w:rsidR="009A3FA4" w:rsidRPr="005C60C1" w:rsidRDefault="009A3FA4" w:rsidP="00187000">
                      <w:pPr>
                        <w:shd w:val="clear" w:color="auto" w:fill="FFFFFF" w:themeFill="background1"/>
                        <w:ind w:firstLine="0"/>
                        <w:rPr>
                          <w:i/>
                          <w:iCs/>
                          <w:szCs w:val="28"/>
                        </w:rPr>
                      </w:pPr>
                      <w:r w:rsidRPr="005C60C1">
                        <w:rPr>
                          <w:szCs w:val="28"/>
                        </w:rPr>
                        <w:t xml:space="preserve">Distribuce Fedora: </w:t>
                      </w:r>
                      <w:r w:rsidRPr="005C60C1">
                        <w:rPr>
                          <w:i/>
                          <w:iCs/>
                          <w:szCs w:val="28"/>
                        </w:rPr>
                        <w:t>sudo yum install git-all</w:t>
                      </w:r>
                    </w:p>
                    <w:p w14:paraId="0A6E9AC6" w14:textId="035E4D04" w:rsidR="009A3FA4" w:rsidRPr="00187000" w:rsidRDefault="009A3FA4" w:rsidP="00187000">
                      <w:pPr>
                        <w:shd w:val="clear" w:color="auto" w:fill="FFFFFF" w:themeFill="background1"/>
                        <w:ind w:firstLine="0"/>
                        <w:rPr>
                          <w:i/>
                          <w:iCs/>
                          <w:szCs w:val="28"/>
                        </w:rPr>
                      </w:pPr>
                      <w:r w:rsidRPr="005C60C1">
                        <w:rPr>
                          <w:szCs w:val="28"/>
                        </w:rPr>
                        <w:t xml:space="preserve">Distribuce Debian: </w:t>
                      </w:r>
                      <w:r w:rsidRPr="005C60C1">
                        <w:rPr>
                          <w:i/>
                          <w:iCs/>
                          <w:szCs w:val="28"/>
                        </w:rPr>
                        <w:t>sudo apt-get install git-all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27037" w:rsidRPr="00F27037">
        <w:t xml:space="preserve">V operačním systému </w:t>
      </w:r>
      <w:r w:rsidR="0017452D" w:rsidRPr="00F27037">
        <w:t>Linux</w:t>
      </w:r>
      <w:r w:rsidR="00F27037" w:rsidRPr="00F27037">
        <w:t xml:space="preserve"> se </w:t>
      </w:r>
      <w:r w:rsidR="0017452D" w:rsidRPr="00F27037">
        <w:t>Git</w:t>
      </w:r>
      <w:r w:rsidR="00F27037" w:rsidRPr="00F27037">
        <w:t xml:space="preserve"> instaluje pomocí binárního instalátoru</w:t>
      </w:r>
      <w:r w:rsidR="0017452D">
        <w:t xml:space="preserve">. Ten </w:t>
      </w:r>
      <w:r w:rsidR="00F27037" w:rsidRPr="00F27037">
        <w:t>je většinou součástí předinstalovaného správce balíčků v</w:t>
      </w:r>
      <w:r w:rsidR="0017452D">
        <w:t> </w:t>
      </w:r>
      <w:r w:rsidR="00F27037" w:rsidRPr="00F27037">
        <w:t>konkrétní</w:t>
      </w:r>
      <w:r w:rsidR="0017452D">
        <w:t xml:space="preserve"> Linuxové</w:t>
      </w:r>
      <w:r w:rsidR="00F27037" w:rsidRPr="00F27037">
        <w:t xml:space="preserve"> distribuci. </w:t>
      </w:r>
      <w:r w:rsidR="00B40E25">
        <w:t>Pro instalaci stačí spustit příkaz pro danou distribuci.</w:t>
      </w:r>
      <w:r w:rsidR="00B7525E">
        <w:t xml:space="preserve"> </w:t>
      </w:r>
      <w:r w:rsidR="00B7525E">
        <w:fldChar w:fldCharType="begin"/>
      </w:r>
      <w:r w:rsidR="00B7525E">
        <w:instrText xml:space="preserve"> REF _Ref54624598 \r \h </w:instrText>
      </w:r>
      <w:r w:rsidR="00B7525E">
        <w:fldChar w:fldCharType="separate"/>
      </w:r>
      <w:r w:rsidR="008E49B2">
        <w:t>[6]</w:t>
      </w:r>
      <w:r w:rsidR="00B7525E">
        <w:fldChar w:fldCharType="end"/>
      </w:r>
    </w:p>
    <w:p w14:paraId="01AD604A" w14:textId="55E8A249" w:rsidR="00F27037" w:rsidRDefault="00F27037" w:rsidP="001A5365">
      <w:pPr>
        <w:spacing w:before="240"/>
      </w:pPr>
      <w:r w:rsidRPr="00F27037">
        <w:t xml:space="preserve">Pro MacOS a Windows </w:t>
      </w:r>
      <w:r w:rsidR="00B40E25">
        <w:t xml:space="preserve">lze </w:t>
      </w:r>
      <w:r w:rsidRPr="00F27037">
        <w:t>z oficiálních stránek stáhnout instalační program</w:t>
      </w:r>
      <w:r w:rsidR="0017452D">
        <w:t xml:space="preserve">. Jeho </w:t>
      </w:r>
      <w:r w:rsidRPr="00F27037">
        <w:t>spuštění</w:t>
      </w:r>
      <w:r w:rsidR="0017452D">
        <w:t>m se G</w:t>
      </w:r>
      <w:r w:rsidR="0017452D" w:rsidRPr="00F27037">
        <w:t>it</w:t>
      </w:r>
      <w:r w:rsidRPr="00F27037">
        <w:t xml:space="preserve"> </w:t>
      </w:r>
      <w:r w:rsidR="00A015AE">
        <w:t>nainstaluje</w:t>
      </w:r>
      <w:r w:rsidR="00B40E25">
        <w:t xml:space="preserve"> a nastaví se potřebné globální proměnné.</w:t>
      </w:r>
      <w:r w:rsidR="001D28B6">
        <w:t xml:space="preserve"> </w:t>
      </w:r>
      <w:r w:rsidR="00561570">
        <w:fldChar w:fldCharType="begin"/>
      </w:r>
      <w:r w:rsidR="00561570">
        <w:instrText xml:space="preserve"> REF _Ref54624598 \r \h </w:instrText>
      </w:r>
      <w:r w:rsidR="00561570">
        <w:fldChar w:fldCharType="separate"/>
      </w:r>
      <w:r w:rsidR="008E49B2">
        <w:t>[6]</w:t>
      </w:r>
      <w:r w:rsidR="00561570">
        <w:fldChar w:fldCharType="end"/>
      </w:r>
    </w:p>
    <w:p w14:paraId="3B4FB7E6" w14:textId="38FB7EF5" w:rsidR="00A53E67" w:rsidRPr="00A53E67" w:rsidRDefault="00D40D06" w:rsidP="003B0F88">
      <w:pPr>
        <w:pStyle w:val="Nadpis3"/>
      </w:pPr>
      <w:bookmarkStart w:id="29" w:name="_Toc53945436"/>
      <w:r>
        <w:t xml:space="preserve"> </w:t>
      </w:r>
      <w:bookmarkStart w:id="30" w:name="_Toc68530008"/>
      <w:r w:rsidR="0017452D">
        <w:t>Funkcionality</w:t>
      </w:r>
      <w:bookmarkEnd w:id="29"/>
      <w:bookmarkEnd w:id="30"/>
    </w:p>
    <w:p w14:paraId="6D0E8DD5" w14:textId="5947F144" w:rsidR="0017452D" w:rsidRDefault="0017452D" w:rsidP="00A53E67">
      <w:pPr>
        <w:pStyle w:val="Nadpis4"/>
      </w:pPr>
      <w:bookmarkStart w:id="31" w:name="_Toc68530009"/>
      <w:r>
        <w:t>Tvorba repozitářů</w:t>
      </w:r>
      <w:bookmarkEnd w:id="31"/>
    </w:p>
    <w:p w14:paraId="62642148" w14:textId="4BACF9DC" w:rsidR="0017452D" w:rsidRPr="007D0777" w:rsidRDefault="0017452D" w:rsidP="00A015AE">
      <w:pPr>
        <w:rPr>
          <w:lang w:val="en-US"/>
        </w:rPr>
      </w:pPr>
      <w:r>
        <w:t>Repozitář je</w:t>
      </w:r>
      <w:r w:rsidR="00537E1E">
        <w:t xml:space="preserve"> obecně</w:t>
      </w:r>
      <w:r>
        <w:t xml:space="preserve"> definován jako úložiště. V</w:t>
      </w:r>
      <w:r w:rsidR="00B40E25">
        <w:t> </w:t>
      </w:r>
      <w:r>
        <w:t>případě</w:t>
      </w:r>
      <w:r w:rsidR="00B40E25">
        <w:t xml:space="preserve"> nástroje Git se jedná o</w:t>
      </w:r>
      <w:r>
        <w:t xml:space="preserve"> úložiště pro verzování kódu</w:t>
      </w:r>
      <w:r w:rsidR="009E7C9F">
        <w:t xml:space="preserve"> daného projektu</w:t>
      </w:r>
      <w:r>
        <w:t xml:space="preserve">. Mezi základní příkazy patří klonování repozitáře </w:t>
      </w:r>
      <w:r w:rsidR="00131FEF">
        <w:rPr>
          <w:b/>
          <w:bCs/>
        </w:rPr>
        <w:t>(c</w:t>
      </w:r>
      <w:r w:rsidRPr="008F2ABC">
        <w:rPr>
          <w:b/>
          <w:bCs/>
        </w:rPr>
        <w:t>lone</w:t>
      </w:r>
      <w:r w:rsidR="00131FEF">
        <w:rPr>
          <w:b/>
          <w:bCs/>
        </w:rPr>
        <w:t>)</w:t>
      </w:r>
      <w:r w:rsidR="007F032C">
        <w:rPr>
          <w:i/>
          <w:iCs/>
        </w:rPr>
        <w:t xml:space="preserve"> </w:t>
      </w:r>
      <w:r>
        <w:t xml:space="preserve">a inicializace nového repozitáře </w:t>
      </w:r>
      <w:r w:rsidR="00131FEF">
        <w:rPr>
          <w:b/>
          <w:bCs/>
        </w:rPr>
        <w:t>(i</w:t>
      </w:r>
      <w:r w:rsidRPr="008F2ABC">
        <w:rPr>
          <w:b/>
          <w:bCs/>
        </w:rPr>
        <w:t>nit</w:t>
      </w:r>
      <w:r w:rsidR="00131FEF">
        <w:rPr>
          <w:b/>
          <w:bCs/>
        </w:rPr>
        <w:t>)</w:t>
      </w:r>
      <w:r w:rsidR="002B518B" w:rsidRPr="007D0777">
        <w:t>.</w:t>
      </w:r>
      <w:r w:rsidR="00E9727A" w:rsidRPr="00E9727A">
        <w:t xml:space="preserve"> </w:t>
      </w:r>
      <w:r w:rsidR="00E9727A">
        <w:fldChar w:fldCharType="begin"/>
      </w:r>
      <w:r w:rsidR="00E9727A">
        <w:instrText xml:space="preserve"> REF _Ref54624909 \r \h </w:instrText>
      </w:r>
      <w:r w:rsidR="00E9727A">
        <w:fldChar w:fldCharType="separate"/>
      </w:r>
      <w:r w:rsidR="008E49B2">
        <w:t>[7]</w:t>
      </w:r>
      <w:r w:rsidR="00E9727A">
        <w:fldChar w:fldCharType="end"/>
      </w:r>
      <w:r w:rsidR="00E9727A">
        <w:fldChar w:fldCharType="begin"/>
      </w:r>
      <w:r w:rsidR="00E9727A">
        <w:instrText xml:space="preserve"> REF _Ref54624910 \r \h </w:instrText>
      </w:r>
      <w:r w:rsidR="00E9727A">
        <w:fldChar w:fldCharType="separate"/>
      </w:r>
      <w:r w:rsidR="008E49B2">
        <w:t>[8]</w:t>
      </w:r>
      <w:r w:rsidR="00E9727A">
        <w:fldChar w:fldCharType="end"/>
      </w:r>
      <w:r w:rsidR="00E9727A">
        <w:fldChar w:fldCharType="begin"/>
      </w:r>
      <w:r w:rsidR="00E9727A">
        <w:instrText xml:space="preserve"> REF _Ref54624911 \r \h </w:instrText>
      </w:r>
      <w:r w:rsidR="00E9727A">
        <w:fldChar w:fldCharType="separate"/>
      </w:r>
      <w:r w:rsidR="008E49B2">
        <w:t>[9]</w:t>
      </w:r>
      <w:r w:rsidR="00E9727A">
        <w:fldChar w:fldCharType="end"/>
      </w:r>
    </w:p>
    <w:p w14:paraId="0916C5F1" w14:textId="20C50C8F" w:rsidR="001F663E" w:rsidRDefault="008F2D18" w:rsidP="000D414A">
      <w:r>
        <w:t>Pomocí k</w:t>
      </w:r>
      <w:r w:rsidR="0017452D">
        <w:t>lonování</w:t>
      </w:r>
      <w:r w:rsidR="008A42C3">
        <w:t xml:space="preserve"> lze</w:t>
      </w:r>
      <w:r w:rsidR="0017452D">
        <w:t xml:space="preserve"> stáhnout již vytvořený </w:t>
      </w:r>
      <w:r w:rsidR="00270EBB">
        <w:t>vzdálený</w:t>
      </w:r>
      <w:r w:rsidR="00F34AB4">
        <w:t xml:space="preserve"> </w:t>
      </w:r>
      <w:r w:rsidR="0017452D">
        <w:t xml:space="preserve">repozitář </w:t>
      </w:r>
      <w:r w:rsidR="00B40E25">
        <w:t>do</w:t>
      </w:r>
      <w:r w:rsidR="0017452D">
        <w:t xml:space="preserve"> lokálníh</w:t>
      </w:r>
      <w:r w:rsidR="009A7A1D">
        <w:t>o</w:t>
      </w:r>
      <w:r w:rsidR="00F34AB4">
        <w:t xml:space="preserve"> </w:t>
      </w:r>
      <w:r w:rsidR="0067277C">
        <w:t>úložiště</w:t>
      </w:r>
      <w:r w:rsidR="0017452D">
        <w:t xml:space="preserve">. Tento </w:t>
      </w:r>
      <w:r w:rsidR="00403CD7">
        <w:t>vzdálený</w:t>
      </w:r>
      <w:r w:rsidR="0017452D">
        <w:t xml:space="preserve"> repozitář bývá často uložen na serveru nebo na jiném externím zařízení. Konkrétně se vytvoří exaktní kopie všech složek a souborů</w:t>
      </w:r>
      <w:r w:rsidR="003B7B7C">
        <w:t>. Tato kopie</w:t>
      </w:r>
      <w:r w:rsidR="00717AB3">
        <w:t xml:space="preserve"> se odvíjí od </w:t>
      </w:r>
      <w:r w:rsidR="0017452D">
        <w:t xml:space="preserve">nejnovější verze klonovaného repozitáře. </w:t>
      </w:r>
    </w:p>
    <w:p w14:paraId="365DBF91" w14:textId="3492D50B" w:rsidR="00331A0F" w:rsidRDefault="0017452D" w:rsidP="000D414A">
      <w:r>
        <w:t xml:space="preserve">Zároveň </w:t>
      </w:r>
      <w:r w:rsidR="001F663E">
        <w:t>dojde ke stažení</w:t>
      </w:r>
      <w:r>
        <w:t xml:space="preserve"> všech</w:t>
      </w:r>
      <w:r w:rsidR="001F663E">
        <w:t xml:space="preserve"> </w:t>
      </w:r>
      <w:r>
        <w:t>informac</w:t>
      </w:r>
      <w:r w:rsidR="001F663E">
        <w:t>í</w:t>
      </w:r>
      <w:r>
        <w:t xml:space="preserve"> o verz</w:t>
      </w:r>
      <w:r w:rsidR="00A55EDD">
        <w:t>i</w:t>
      </w:r>
      <w:r>
        <w:t xml:space="preserve"> kódu, </w:t>
      </w:r>
      <w:r w:rsidR="007E700D">
        <w:t>dat</w:t>
      </w:r>
      <w:r>
        <w:t xml:space="preserve"> repozitáře</w:t>
      </w:r>
      <w:r w:rsidR="00E0768C">
        <w:t xml:space="preserve"> a</w:t>
      </w:r>
      <w:r>
        <w:t xml:space="preserve"> index</w:t>
      </w:r>
      <w:r w:rsidR="006B209E">
        <w:t>u</w:t>
      </w:r>
      <w:r>
        <w:t xml:space="preserve"> sledovaných souborů.</w:t>
      </w:r>
      <w:r w:rsidR="00FB4B8F">
        <w:t xml:space="preserve"> </w:t>
      </w:r>
      <w:r w:rsidR="00671B12">
        <w:t>Takto</w:t>
      </w:r>
      <w:r>
        <w:t xml:space="preserve"> dojde</w:t>
      </w:r>
      <w:r w:rsidR="0099659A">
        <w:t xml:space="preserve"> </w:t>
      </w:r>
      <w:r>
        <w:t>k</w:t>
      </w:r>
      <w:r w:rsidR="003B2198">
        <w:t> </w:t>
      </w:r>
      <w:r>
        <w:t>propojení</w:t>
      </w:r>
      <w:r w:rsidR="003B2198">
        <w:t xml:space="preserve"> </w:t>
      </w:r>
      <w:r w:rsidR="00403CD7">
        <w:t>lokálního a vzdáleného repozitáře</w:t>
      </w:r>
      <w:r>
        <w:t>.</w:t>
      </w:r>
      <w:r w:rsidR="00E9727A">
        <w:t xml:space="preserve"> </w:t>
      </w:r>
      <w:r w:rsidR="00E9727A">
        <w:fldChar w:fldCharType="begin"/>
      </w:r>
      <w:r w:rsidR="00E9727A">
        <w:instrText xml:space="preserve"> REF _Ref54624910 \r \h </w:instrText>
      </w:r>
      <w:r w:rsidR="00E9727A">
        <w:fldChar w:fldCharType="separate"/>
      </w:r>
      <w:r w:rsidR="008E49B2">
        <w:t>[8]</w:t>
      </w:r>
      <w:r w:rsidR="00E9727A">
        <w:fldChar w:fldCharType="end"/>
      </w:r>
      <w:r w:rsidR="00E9727A">
        <w:fldChar w:fldCharType="begin"/>
      </w:r>
      <w:r w:rsidR="00E9727A">
        <w:instrText xml:space="preserve"> REF _Ref54624911 \r \h </w:instrText>
      </w:r>
      <w:r w:rsidR="00E9727A">
        <w:fldChar w:fldCharType="separate"/>
      </w:r>
      <w:r w:rsidR="008E49B2">
        <w:t>[9]</w:t>
      </w:r>
      <w:r w:rsidR="00E9727A">
        <w:fldChar w:fldCharType="end"/>
      </w:r>
    </w:p>
    <w:p w14:paraId="3C54FD81" w14:textId="77777777" w:rsidR="00331A0F" w:rsidRDefault="00331A0F">
      <w:pPr>
        <w:spacing w:before="0" w:after="0" w:line="240" w:lineRule="auto"/>
        <w:ind w:firstLine="0"/>
        <w:jc w:val="left"/>
      </w:pPr>
      <w:r>
        <w:br w:type="page"/>
      </w:r>
    </w:p>
    <w:p w14:paraId="40939975" w14:textId="49D04246" w:rsidR="00D15A6A" w:rsidRDefault="007F032C" w:rsidP="008A7FC8">
      <w:pPr>
        <w:pStyle w:val="Normlnweb"/>
        <w:spacing w:before="0" w:beforeAutospacing="0" w:after="0" w:afterAutospacing="0" w:line="360" w:lineRule="auto"/>
        <w:jc w:val="both"/>
        <w:rPr>
          <w:rFonts w:ascii="Arial" w:hAnsi="Arial" w:cs="Arial"/>
          <w:i/>
          <w:iCs/>
          <w:szCs w:val="28"/>
        </w:rPr>
      </w:pPr>
      <w:r w:rsidRPr="000D414A">
        <w:rPr>
          <w:rFonts w:ascii="Arial" w:hAnsi="Arial" w:cs="Arial"/>
          <w:szCs w:val="28"/>
        </w:rPr>
        <w:lastRenderedPageBreak/>
        <w:t xml:space="preserve">Příklad příkazu clone: </w:t>
      </w:r>
      <w:r w:rsidRPr="000D414A">
        <w:rPr>
          <w:rFonts w:ascii="Arial" w:hAnsi="Arial" w:cs="Arial"/>
          <w:i/>
          <w:iCs/>
          <w:szCs w:val="28"/>
        </w:rPr>
        <w:t xml:space="preserve">git clone &lt;odkaz na vzdálený repozitář&gt; </w:t>
      </w:r>
    </w:p>
    <w:p w14:paraId="781E6398" w14:textId="24B7FD60" w:rsidR="007F032C" w:rsidRDefault="00FB4F9B" w:rsidP="009C257E">
      <w:pPr>
        <w:pStyle w:val="Normlnweb"/>
        <w:keepNext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6735E3C6" wp14:editId="39521E5B">
            <wp:extent cx="5753098" cy="990600"/>
            <wp:effectExtent l="0" t="0" r="0" b="0"/>
            <wp:docPr id="22" name="Obráze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098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8254" w14:textId="2D5B963B" w:rsidR="000D414A" w:rsidRPr="000D414A" w:rsidRDefault="007F032C" w:rsidP="00015D84">
      <w:pPr>
        <w:pStyle w:val="Titulek"/>
        <w:ind w:firstLine="0"/>
      </w:pPr>
      <w:bookmarkStart w:id="32" w:name="_Ref53245205"/>
      <w:bookmarkStart w:id="33" w:name="_Toc68530801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2</w:t>
      </w:r>
      <w:r w:rsidR="004C2218">
        <w:rPr>
          <w:noProof/>
        </w:rPr>
        <w:fldChar w:fldCharType="end"/>
      </w:r>
      <w:r>
        <w:t xml:space="preserve"> - </w:t>
      </w:r>
      <w:r w:rsidR="00322BEA">
        <w:t>G</w:t>
      </w:r>
      <w:r>
        <w:t>it klonování</w:t>
      </w:r>
      <w:bookmarkEnd w:id="32"/>
      <w:bookmarkEnd w:id="33"/>
    </w:p>
    <w:p w14:paraId="6752D527" w14:textId="32474BF1" w:rsidR="00304E68" w:rsidRPr="00304E68" w:rsidRDefault="002B518B" w:rsidP="00887A74">
      <w:pPr>
        <w:spacing w:before="240"/>
        <w:ind w:firstLine="708"/>
      </w:pPr>
      <w:r>
        <w:t>Inicializací</w:t>
      </w:r>
      <w:r w:rsidR="00FB4B8F">
        <w:t> </w:t>
      </w:r>
      <w:r w:rsidR="006B6915">
        <w:t>se</w:t>
      </w:r>
      <w:r>
        <w:t xml:space="preserve"> </w:t>
      </w:r>
      <w:r w:rsidR="00FB4B8F">
        <w:t xml:space="preserve">vytvoří </w:t>
      </w:r>
      <w:r w:rsidR="0017452D">
        <w:t>zcela nov</w:t>
      </w:r>
      <w:r w:rsidR="00B07463">
        <w:t>ý</w:t>
      </w:r>
      <w:r w:rsidR="0017452D">
        <w:t xml:space="preserve"> lokální </w:t>
      </w:r>
      <w:r w:rsidR="00FB4B8F">
        <w:t>repozitář</w:t>
      </w:r>
      <w:r>
        <w:t xml:space="preserve">. </w:t>
      </w:r>
      <w:r w:rsidR="0017452D">
        <w:t>J</w:t>
      </w:r>
      <w:r w:rsidR="00FB4B8F">
        <w:t>edná se o</w:t>
      </w:r>
      <w:r w:rsidR="0017452D">
        <w:t xml:space="preserve"> složku</w:t>
      </w:r>
      <w:r w:rsidR="003B7B7C">
        <w:t xml:space="preserve"> obsahující</w:t>
      </w:r>
      <w:r w:rsidR="0017452D">
        <w:t xml:space="preserve"> skryt</w:t>
      </w:r>
      <w:r w:rsidR="00BE5636">
        <w:t xml:space="preserve">ou složku </w:t>
      </w:r>
      <w:r w:rsidR="001661E5">
        <w:t>s názvem</w:t>
      </w:r>
      <w:r w:rsidR="00FB4B8F">
        <w:t xml:space="preserve"> git</w:t>
      </w:r>
      <w:r w:rsidR="0017452D">
        <w:t>.</w:t>
      </w:r>
      <w:r w:rsidR="0055196D">
        <w:t xml:space="preserve"> Běžně se </w:t>
      </w:r>
      <w:r w:rsidR="00AF747C">
        <w:t>skryté</w:t>
      </w:r>
      <w:r w:rsidR="0055196D">
        <w:t xml:space="preserve"> soubory uživateli nezobrazují, pokud </w:t>
      </w:r>
      <w:r w:rsidR="00AF747C">
        <w:t>již dříve</w:t>
      </w:r>
      <w:r w:rsidR="0055196D">
        <w:t xml:space="preserve"> </w:t>
      </w:r>
      <w:r w:rsidR="00AF747C">
        <w:t>Nepovolil</w:t>
      </w:r>
      <w:r w:rsidR="0055196D">
        <w:t>.</w:t>
      </w:r>
      <w:r w:rsidR="0017452D">
        <w:t xml:space="preserve"> </w:t>
      </w:r>
      <w:r w:rsidR="001B4E7A">
        <w:t>Tato</w:t>
      </w:r>
      <w:r w:rsidR="00FB4B8F">
        <w:t xml:space="preserve"> </w:t>
      </w:r>
      <w:r w:rsidR="001B4E7A">
        <w:t>složka</w:t>
      </w:r>
      <w:r w:rsidR="00FB4B8F">
        <w:t xml:space="preserve"> </w:t>
      </w:r>
      <w:r w:rsidR="0017452D">
        <w:t>obsahuje veškeré informace o sledovaných souborech a změnách. Zároveň se zde vytváří prvotní hlavička pro hlavní větev repozitáře. </w:t>
      </w:r>
      <w:r w:rsidR="00430BE7">
        <w:fldChar w:fldCharType="begin"/>
      </w:r>
      <w:r w:rsidR="00430BE7">
        <w:instrText xml:space="preserve"> REF _Ref54624909 \r \h </w:instrText>
      </w:r>
      <w:r w:rsidR="00430BE7">
        <w:fldChar w:fldCharType="separate"/>
      </w:r>
      <w:r w:rsidR="008E49B2">
        <w:t>[7]</w:t>
      </w:r>
      <w:r w:rsidR="00430BE7">
        <w:fldChar w:fldCharType="end"/>
      </w:r>
      <w:r w:rsidR="00430BE7">
        <w:fldChar w:fldCharType="begin"/>
      </w:r>
      <w:r w:rsidR="00430BE7">
        <w:instrText xml:space="preserve"> REF _Ref54624911 \r \h </w:instrText>
      </w:r>
      <w:r w:rsidR="00430BE7">
        <w:fldChar w:fldCharType="separate"/>
      </w:r>
      <w:r w:rsidR="008E49B2">
        <w:t>[9]</w:t>
      </w:r>
      <w:r w:rsidR="00430BE7">
        <w:fldChar w:fldCharType="end"/>
      </w:r>
    </w:p>
    <w:p w14:paraId="41A64EBE" w14:textId="03B5A2CB" w:rsidR="00304E68" w:rsidRDefault="00304E68" w:rsidP="0017452D">
      <w:pPr>
        <w:pStyle w:val="Normlnweb"/>
        <w:spacing w:before="0" w:beforeAutospacing="0" w:after="0" w:afterAutospacing="0" w:line="360" w:lineRule="auto"/>
        <w:jc w:val="both"/>
        <w:rPr>
          <w:rFonts w:ascii="Arial" w:hAnsi="Arial" w:cs="Arial"/>
          <w:i/>
          <w:iCs/>
          <w:szCs w:val="28"/>
        </w:rPr>
      </w:pPr>
      <w:r w:rsidRPr="00FB4B8F">
        <w:rPr>
          <w:rFonts w:ascii="Arial" w:hAnsi="Arial" w:cs="Arial"/>
          <w:szCs w:val="28"/>
        </w:rPr>
        <w:t xml:space="preserve">Příklad příkazu </w:t>
      </w:r>
      <w:r w:rsidRPr="004C146D">
        <w:rPr>
          <w:rFonts w:ascii="Arial" w:hAnsi="Arial" w:cs="Arial"/>
          <w:b/>
          <w:bCs/>
          <w:szCs w:val="28"/>
        </w:rPr>
        <w:t>init</w:t>
      </w:r>
      <w:r w:rsidRPr="00FB4B8F">
        <w:rPr>
          <w:rFonts w:ascii="Arial" w:hAnsi="Arial" w:cs="Arial"/>
          <w:szCs w:val="28"/>
        </w:rPr>
        <w:t xml:space="preserve"> ve složce, kde chceme vytvořit repozitář: </w:t>
      </w:r>
      <w:r w:rsidRPr="00403CD7">
        <w:rPr>
          <w:rFonts w:ascii="Arial" w:hAnsi="Arial" w:cs="Arial"/>
          <w:i/>
          <w:iCs/>
          <w:szCs w:val="28"/>
        </w:rPr>
        <w:t>git init </w:t>
      </w:r>
    </w:p>
    <w:p w14:paraId="4852EF25" w14:textId="1789EAB0" w:rsidR="00E3030E" w:rsidRDefault="00FB4F9B" w:rsidP="00272A85">
      <w:pPr>
        <w:pStyle w:val="Normlnweb"/>
        <w:keepNext/>
        <w:spacing w:before="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56658261" wp14:editId="7D6ADAFB">
            <wp:extent cx="5753098" cy="518160"/>
            <wp:effectExtent l="0" t="0" r="0" b="0"/>
            <wp:docPr id="23" name="Obráze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098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966E" w14:textId="1CD31046" w:rsidR="0017452D" w:rsidRDefault="00E3030E" w:rsidP="00015D84">
      <w:pPr>
        <w:pStyle w:val="Titulek"/>
        <w:spacing w:after="360"/>
        <w:ind w:firstLine="0"/>
      </w:pPr>
      <w:bookmarkStart w:id="34" w:name="_Ref53245260"/>
      <w:bookmarkStart w:id="35" w:name="_Toc68530802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3</w:t>
      </w:r>
      <w:r w:rsidR="004C2218">
        <w:rPr>
          <w:noProof/>
        </w:rPr>
        <w:fldChar w:fldCharType="end"/>
      </w:r>
      <w:r>
        <w:t xml:space="preserve"> - Inicializace repozitáře</w:t>
      </w:r>
      <w:bookmarkEnd w:id="34"/>
      <w:bookmarkEnd w:id="35"/>
    </w:p>
    <w:p w14:paraId="71EF78EF" w14:textId="513B282B" w:rsidR="00B54694" w:rsidRPr="00B54694" w:rsidRDefault="005C60C1" w:rsidP="00A53E67">
      <w:pPr>
        <w:pStyle w:val="Nadpis4"/>
      </w:pPr>
      <w:r>
        <w:t xml:space="preserve"> </w:t>
      </w:r>
      <w:bookmarkStart w:id="36" w:name="_Toc68530010"/>
      <w:r w:rsidR="00FB4B8F">
        <w:t>Provádění změn</w:t>
      </w:r>
      <w:bookmarkEnd w:id="36"/>
    </w:p>
    <w:p w14:paraId="0F57100A" w14:textId="512C6FD4" w:rsidR="00FB4B8F" w:rsidRDefault="008B451C" w:rsidP="005B175F">
      <w:pPr>
        <w:pStyle w:val="NormlnBEZODSAZEN"/>
        <w:ind w:firstLine="708"/>
        <w:rPr>
          <w:rFonts w:cs="Arial"/>
          <w:color w:val="000000"/>
          <w:szCs w:val="28"/>
        </w:rPr>
      </w:pPr>
      <w:r>
        <w:rPr>
          <w:rFonts w:cs="Arial"/>
          <w:color w:val="000000"/>
          <w:szCs w:val="28"/>
        </w:rPr>
        <w:t>Do</w:t>
      </w:r>
      <w:r w:rsidR="00FB4B8F" w:rsidRPr="00FB4B8F">
        <w:rPr>
          <w:rFonts w:cs="Arial"/>
          <w:color w:val="000000"/>
          <w:szCs w:val="28"/>
        </w:rPr>
        <w:t xml:space="preserve"> repozitáře</w:t>
      </w:r>
      <w:r w:rsidR="00015D84">
        <w:rPr>
          <w:rFonts w:cs="Arial"/>
          <w:color w:val="000000"/>
          <w:szCs w:val="28"/>
        </w:rPr>
        <w:t xml:space="preserve"> </w:t>
      </w:r>
      <w:r w:rsidR="00FB4B8F" w:rsidRPr="00FB4B8F">
        <w:rPr>
          <w:rFonts w:cs="Arial"/>
          <w:color w:val="000000"/>
          <w:szCs w:val="28"/>
        </w:rPr>
        <w:t>lze začít přidávat soubory a složky</w:t>
      </w:r>
      <w:r w:rsidR="002E2791">
        <w:rPr>
          <w:rFonts w:cs="Arial"/>
          <w:color w:val="000000"/>
          <w:szCs w:val="28"/>
        </w:rPr>
        <w:t xml:space="preserve"> před i po inicializaci</w:t>
      </w:r>
      <w:r w:rsidR="00FB4B8F" w:rsidRPr="00FB4B8F">
        <w:rPr>
          <w:rFonts w:cs="Arial"/>
          <w:color w:val="000000"/>
          <w:szCs w:val="28"/>
        </w:rPr>
        <w:t>.</w:t>
      </w:r>
      <w:r w:rsidR="00311AFF">
        <w:rPr>
          <w:rFonts w:cs="Arial"/>
          <w:color w:val="000000"/>
          <w:szCs w:val="28"/>
        </w:rPr>
        <w:t xml:space="preserve"> R</w:t>
      </w:r>
      <w:r w:rsidR="00FB4B8F" w:rsidRPr="00FB4B8F">
        <w:rPr>
          <w:rFonts w:cs="Arial"/>
          <w:color w:val="000000"/>
          <w:szCs w:val="28"/>
        </w:rPr>
        <w:t>epozitář pracuje v</w:t>
      </w:r>
      <w:r w:rsidR="008466CC">
        <w:rPr>
          <w:rFonts w:cs="Arial"/>
          <w:color w:val="000000"/>
          <w:szCs w:val="28"/>
        </w:rPr>
        <w:t xml:space="preserve"> základní </w:t>
      </w:r>
      <w:r w:rsidR="0059002B">
        <w:rPr>
          <w:rFonts w:cs="Arial"/>
          <w:color w:val="000000"/>
          <w:szCs w:val="28"/>
        </w:rPr>
        <w:t>stromové</w:t>
      </w:r>
      <w:r w:rsidR="00FB4B8F" w:rsidRPr="00FB4B8F">
        <w:rPr>
          <w:rFonts w:cs="Arial"/>
          <w:color w:val="000000"/>
          <w:szCs w:val="28"/>
        </w:rPr>
        <w:t xml:space="preserve"> struktuře</w:t>
      </w:r>
      <w:r w:rsidR="006D3820">
        <w:rPr>
          <w:rFonts w:cs="Arial"/>
          <w:color w:val="000000"/>
          <w:szCs w:val="28"/>
        </w:rPr>
        <w:t>,</w:t>
      </w:r>
      <w:r w:rsidR="00BC2143">
        <w:rPr>
          <w:rFonts w:cs="Arial"/>
          <w:color w:val="000000"/>
          <w:szCs w:val="28"/>
        </w:rPr>
        <w:t xml:space="preserve"> a </w:t>
      </w:r>
      <w:r w:rsidR="006D3820">
        <w:rPr>
          <w:rFonts w:cs="Arial"/>
          <w:color w:val="000000"/>
          <w:szCs w:val="28"/>
        </w:rPr>
        <w:t>proto se</w:t>
      </w:r>
      <w:r w:rsidR="00FB4B8F" w:rsidRPr="00FB4B8F">
        <w:rPr>
          <w:rFonts w:cs="Arial"/>
          <w:color w:val="000000"/>
          <w:szCs w:val="28"/>
        </w:rPr>
        <w:t xml:space="preserve"> </w:t>
      </w:r>
      <w:r w:rsidR="006D3820">
        <w:rPr>
          <w:rFonts w:cs="Arial"/>
          <w:color w:val="000000"/>
          <w:szCs w:val="28"/>
        </w:rPr>
        <w:t xml:space="preserve">pro </w:t>
      </w:r>
      <w:r w:rsidR="00BC2143">
        <w:rPr>
          <w:rFonts w:cs="Arial"/>
          <w:color w:val="000000"/>
          <w:szCs w:val="28"/>
        </w:rPr>
        <w:t xml:space="preserve">uživatele </w:t>
      </w:r>
      <w:r w:rsidR="00FB4B8F" w:rsidRPr="00FB4B8F">
        <w:rPr>
          <w:rFonts w:cs="Arial"/>
          <w:color w:val="000000"/>
          <w:szCs w:val="28"/>
        </w:rPr>
        <w:t xml:space="preserve">jeví jako další složka. </w:t>
      </w:r>
      <w:r w:rsidR="00F409F6">
        <w:fldChar w:fldCharType="begin"/>
      </w:r>
      <w:r w:rsidR="00F409F6">
        <w:instrText xml:space="preserve"> REF _Ref54625165 \r \h </w:instrText>
      </w:r>
      <w:r w:rsidR="00F409F6">
        <w:fldChar w:fldCharType="separate"/>
      </w:r>
      <w:r w:rsidR="008E49B2">
        <w:t>[10]</w:t>
      </w:r>
      <w:r w:rsidR="00F409F6">
        <w:fldChar w:fldCharType="end"/>
      </w:r>
    </w:p>
    <w:p w14:paraId="0FA19D1F" w14:textId="76A159BA" w:rsidR="00755CEF" w:rsidRDefault="005B175F" w:rsidP="005073D1">
      <w:pPr>
        <w:ind w:firstLine="708"/>
      </w:pPr>
      <w:r w:rsidRPr="005B175F">
        <w:t>Pro sledování konkrétního souboru</w:t>
      </w:r>
      <w:r w:rsidR="00BA7585">
        <w:t xml:space="preserve"> v</w:t>
      </w:r>
      <w:r w:rsidR="004A31A6">
        <w:t> </w:t>
      </w:r>
      <w:r w:rsidR="00BA7585">
        <w:t>repozitáři</w:t>
      </w:r>
      <w:r w:rsidR="004A31A6">
        <w:t>,</w:t>
      </w:r>
      <w:r w:rsidR="00BA7585">
        <w:t xml:space="preserve"> je nutné tento soubor nejdříve přidat do seznamu sledovaných souborů.</w:t>
      </w:r>
      <w:r w:rsidR="006F62C4">
        <w:rPr>
          <w:rFonts w:cs="Arial"/>
          <w:color w:val="000000"/>
          <w:szCs w:val="28"/>
        </w:rPr>
        <w:t xml:space="preserve"> </w:t>
      </w:r>
      <w:r w:rsidR="00FB4B8F" w:rsidRPr="00FB4B8F">
        <w:rPr>
          <w:rFonts w:cs="Arial"/>
          <w:color w:val="000000"/>
          <w:szCs w:val="28"/>
        </w:rPr>
        <w:t xml:space="preserve">K tomu slouží příkaz přidání </w:t>
      </w:r>
      <w:r w:rsidR="006D3820">
        <w:rPr>
          <w:rFonts w:cs="Arial"/>
          <w:b/>
          <w:bCs/>
          <w:color w:val="000000"/>
          <w:szCs w:val="28"/>
        </w:rPr>
        <w:t>(a</w:t>
      </w:r>
      <w:r w:rsidR="00FB4B8F" w:rsidRPr="008F2ABC">
        <w:rPr>
          <w:rFonts w:cs="Arial"/>
          <w:b/>
          <w:bCs/>
          <w:color w:val="000000"/>
          <w:szCs w:val="28"/>
        </w:rPr>
        <w:t>dd</w:t>
      </w:r>
      <w:r w:rsidR="006D3820">
        <w:rPr>
          <w:rFonts w:cs="Arial"/>
          <w:b/>
          <w:bCs/>
          <w:color w:val="000000"/>
          <w:szCs w:val="28"/>
        </w:rPr>
        <w:t>)</w:t>
      </w:r>
      <w:r w:rsidR="00747DDA" w:rsidRPr="00747DDA">
        <w:rPr>
          <w:rFonts w:cs="Arial"/>
          <w:color w:val="000000"/>
          <w:szCs w:val="28"/>
        </w:rPr>
        <w:t>,</w:t>
      </w:r>
      <w:r w:rsidR="00A92D64">
        <w:rPr>
          <w:rFonts w:cs="Arial"/>
          <w:b/>
          <w:bCs/>
          <w:color w:val="000000"/>
          <w:szCs w:val="28"/>
        </w:rPr>
        <w:t xml:space="preserve"> </w:t>
      </w:r>
      <w:r w:rsidR="00A92D64">
        <w:rPr>
          <w:rFonts w:cs="Arial"/>
          <w:color w:val="000000"/>
          <w:szCs w:val="28"/>
        </w:rPr>
        <w:t>viz</w:t>
      </w:r>
      <w:r w:rsidR="00A92D64">
        <w:rPr>
          <w:rFonts w:cs="Arial"/>
          <w:b/>
          <w:bCs/>
          <w:color w:val="000000"/>
          <w:szCs w:val="28"/>
        </w:rPr>
        <w:t xml:space="preserve"> </w:t>
      </w:r>
      <w:r w:rsidR="00EC7DBA">
        <w:rPr>
          <w:rFonts w:cs="Arial"/>
          <w:color w:val="000000"/>
          <w:szCs w:val="28"/>
        </w:rPr>
        <w:t>Obrázek 4</w:t>
      </w:r>
      <w:r w:rsidR="00650E3C">
        <w:rPr>
          <w:rFonts w:cs="Arial"/>
          <w:color w:val="000000"/>
          <w:szCs w:val="28"/>
        </w:rPr>
        <w:t xml:space="preserve"> níže</w:t>
      </w:r>
      <w:r w:rsidR="00EC7DBA">
        <w:rPr>
          <w:rFonts w:cs="Arial"/>
          <w:color w:val="000000"/>
          <w:szCs w:val="28"/>
        </w:rPr>
        <w:t>.</w:t>
      </w:r>
      <w:r w:rsidR="00854F05">
        <w:rPr>
          <w:rFonts w:cs="Arial"/>
          <w:color w:val="000000"/>
          <w:szCs w:val="28"/>
        </w:rPr>
        <w:t xml:space="preserve"> </w:t>
      </w:r>
      <w:r w:rsidR="00FB4B8F" w:rsidRPr="00FB4B8F">
        <w:rPr>
          <w:rFonts w:cs="Arial"/>
          <w:color w:val="000000"/>
          <w:szCs w:val="28"/>
        </w:rPr>
        <w:t xml:space="preserve">Ten přidá soubor do indexu sledovaných souborů. </w:t>
      </w:r>
      <w:r w:rsidR="009A521F">
        <w:rPr>
          <w:rFonts w:cs="Arial"/>
          <w:color w:val="000000"/>
          <w:szCs w:val="28"/>
        </w:rPr>
        <w:t>Díky</w:t>
      </w:r>
      <w:r w:rsidR="00EA5D68">
        <w:rPr>
          <w:rFonts w:cs="Arial"/>
          <w:color w:val="000000"/>
          <w:szCs w:val="28"/>
        </w:rPr>
        <w:t xml:space="preserve"> </w:t>
      </w:r>
      <w:r w:rsidR="00FB4B8F" w:rsidRPr="00FB4B8F">
        <w:rPr>
          <w:rFonts w:cs="Arial"/>
          <w:color w:val="000000"/>
          <w:szCs w:val="28"/>
        </w:rPr>
        <w:t>samotné implementaci v příkazovém řádku</w:t>
      </w:r>
      <w:r w:rsidR="00861E64">
        <w:rPr>
          <w:rFonts w:cs="Arial"/>
          <w:color w:val="000000"/>
          <w:szCs w:val="28"/>
        </w:rPr>
        <w:t>,</w:t>
      </w:r>
      <w:r w:rsidR="009A521F">
        <w:rPr>
          <w:rFonts w:cs="Arial"/>
          <w:color w:val="000000"/>
          <w:szCs w:val="28"/>
        </w:rPr>
        <w:t xml:space="preserve"> </w:t>
      </w:r>
      <w:r w:rsidR="00DC68F6">
        <w:rPr>
          <w:rFonts w:cs="Arial"/>
          <w:color w:val="000000"/>
          <w:szCs w:val="28"/>
        </w:rPr>
        <w:t xml:space="preserve">je možné </w:t>
      </w:r>
      <w:r w:rsidR="009A521F">
        <w:rPr>
          <w:rFonts w:cs="Arial"/>
          <w:color w:val="000000"/>
          <w:szCs w:val="28"/>
        </w:rPr>
        <w:t>Git</w:t>
      </w:r>
      <w:r w:rsidR="00DC68F6">
        <w:rPr>
          <w:rFonts w:cs="Arial"/>
          <w:color w:val="000000"/>
          <w:szCs w:val="28"/>
        </w:rPr>
        <w:t xml:space="preserve"> kombinovat se</w:t>
      </w:r>
      <w:r w:rsidR="009A521F">
        <w:rPr>
          <w:rFonts w:cs="Arial"/>
          <w:color w:val="000000"/>
          <w:szCs w:val="28"/>
        </w:rPr>
        <w:t xml:space="preserve"> </w:t>
      </w:r>
      <w:r w:rsidR="00FB4B8F" w:rsidRPr="00FB4B8F">
        <w:rPr>
          <w:rFonts w:cs="Arial"/>
          <w:color w:val="000000"/>
          <w:szCs w:val="28"/>
        </w:rPr>
        <w:t>základní</w:t>
      </w:r>
      <w:r w:rsidR="00DC68F6">
        <w:rPr>
          <w:rFonts w:cs="Arial"/>
          <w:color w:val="000000"/>
          <w:szCs w:val="28"/>
        </w:rPr>
        <w:t>mi příkazy</w:t>
      </w:r>
      <w:r w:rsidR="00595B72">
        <w:rPr>
          <w:rFonts w:cs="Arial"/>
          <w:color w:val="000000"/>
          <w:szCs w:val="28"/>
        </w:rPr>
        <w:t>.</w:t>
      </w:r>
      <w:r w:rsidR="00DC68F6">
        <w:rPr>
          <w:rFonts w:cs="Arial"/>
          <w:color w:val="000000"/>
          <w:szCs w:val="28"/>
        </w:rPr>
        <w:t xml:space="preserve"> </w:t>
      </w:r>
      <w:r w:rsidR="00595B72">
        <w:rPr>
          <w:rFonts w:cs="Arial"/>
          <w:color w:val="000000"/>
          <w:szCs w:val="28"/>
        </w:rPr>
        <w:t>Mezi ně patří například</w:t>
      </w:r>
      <w:r w:rsidR="00FB4B8F" w:rsidRPr="00FB4B8F">
        <w:rPr>
          <w:rFonts w:cs="Arial"/>
          <w:color w:val="000000"/>
          <w:szCs w:val="28"/>
        </w:rPr>
        <w:t xml:space="preserve"> přesun</w:t>
      </w:r>
      <w:r w:rsidR="00465722">
        <w:rPr>
          <w:rFonts w:cs="Arial"/>
          <w:color w:val="000000"/>
          <w:szCs w:val="28"/>
        </w:rPr>
        <w:t>/</w:t>
      </w:r>
      <w:r w:rsidR="00FB4B8F" w:rsidRPr="00FB4B8F">
        <w:rPr>
          <w:rFonts w:cs="Arial"/>
          <w:color w:val="000000"/>
          <w:szCs w:val="28"/>
        </w:rPr>
        <w:t xml:space="preserve">přejmenování </w:t>
      </w:r>
      <w:r w:rsidR="00E34FE2">
        <w:rPr>
          <w:rFonts w:cs="Arial"/>
          <w:b/>
          <w:bCs/>
          <w:color w:val="000000"/>
          <w:szCs w:val="28"/>
        </w:rPr>
        <w:t>(m</w:t>
      </w:r>
      <w:r w:rsidR="00FB4B8F" w:rsidRPr="00A92174">
        <w:rPr>
          <w:rFonts w:cs="Arial"/>
          <w:b/>
          <w:bCs/>
          <w:color w:val="000000"/>
          <w:szCs w:val="28"/>
        </w:rPr>
        <w:t>v</w:t>
      </w:r>
      <w:r w:rsidR="00E34FE2">
        <w:rPr>
          <w:rFonts w:cs="Arial"/>
          <w:b/>
          <w:bCs/>
          <w:color w:val="000000"/>
          <w:szCs w:val="28"/>
        </w:rPr>
        <w:t>)</w:t>
      </w:r>
      <w:r w:rsidR="00FB4B8F" w:rsidRPr="00FB4B8F">
        <w:rPr>
          <w:rFonts w:cs="Arial"/>
          <w:color w:val="000000"/>
          <w:szCs w:val="28"/>
        </w:rPr>
        <w:t xml:space="preserve"> nebo mazání souborů </w:t>
      </w:r>
      <w:r w:rsidR="00E34FE2">
        <w:rPr>
          <w:rFonts w:cs="Arial"/>
          <w:b/>
          <w:bCs/>
          <w:color w:val="000000"/>
          <w:szCs w:val="28"/>
        </w:rPr>
        <w:t>(r</w:t>
      </w:r>
      <w:r w:rsidR="00FB4B8F" w:rsidRPr="00A92174">
        <w:rPr>
          <w:rFonts w:cs="Arial"/>
          <w:b/>
          <w:bCs/>
          <w:color w:val="000000"/>
          <w:szCs w:val="28"/>
        </w:rPr>
        <w:t>m</w:t>
      </w:r>
      <w:r w:rsidR="00E34FE2">
        <w:rPr>
          <w:rFonts w:cs="Arial"/>
          <w:b/>
          <w:bCs/>
          <w:color w:val="000000"/>
          <w:szCs w:val="28"/>
        </w:rPr>
        <w:t>)</w:t>
      </w:r>
      <w:r w:rsidR="009A521F">
        <w:rPr>
          <w:rFonts w:cs="Arial"/>
          <w:b/>
          <w:bCs/>
          <w:color w:val="000000"/>
          <w:szCs w:val="28"/>
        </w:rPr>
        <w:t xml:space="preserve"> </w:t>
      </w:r>
      <w:r w:rsidR="009A521F">
        <w:rPr>
          <w:rFonts w:cs="Arial"/>
          <w:color w:val="000000"/>
          <w:szCs w:val="28"/>
        </w:rPr>
        <w:t xml:space="preserve">přímo </w:t>
      </w:r>
      <w:r w:rsidR="00C84A1E">
        <w:rPr>
          <w:rFonts w:cs="Arial"/>
          <w:color w:val="000000"/>
          <w:szCs w:val="28"/>
        </w:rPr>
        <w:t>v terminálu</w:t>
      </w:r>
      <w:r w:rsidR="00FB4B8F" w:rsidRPr="00FB4B8F">
        <w:rPr>
          <w:rFonts w:cs="Arial"/>
          <w:color w:val="000000"/>
          <w:szCs w:val="28"/>
        </w:rPr>
        <w:t>.</w:t>
      </w:r>
      <w:r w:rsidR="00430BE7" w:rsidRPr="00430BE7">
        <w:t xml:space="preserve"> </w:t>
      </w:r>
      <w:r w:rsidR="00430BE7">
        <w:fldChar w:fldCharType="begin"/>
      </w:r>
      <w:r w:rsidR="00430BE7">
        <w:instrText xml:space="preserve"> REF _Ref54625165 \r \h </w:instrText>
      </w:r>
      <w:r w:rsidR="00430BE7">
        <w:fldChar w:fldCharType="separate"/>
      </w:r>
      <w:r w:rsidR="008E49B2">
        <w:t>[10]</w:t>
      </w:r>
      <w:r w:rsidR="00430BE7">
        <w:fldChar w:fldCharType="end"/>
      </w:r>
    </w:p>
    <w:p w14:paraId="740C2ADC" w14:textId="77777777" w:rsidR="00755CEF" w:rsidRDefault="00755CEF">
      <w:pPr>
        <w:spacing w:before="0" w:after="0" w:line="240" w:lineRule="auto"/>
        <w:ind w:firstLine="0"/>
        <w:jc w:val="left"/>
      </w:pPr>
      <w:r>
        <w:br w:type="page"/>
      </w:r>
    </w:p>
    <w:p w14:paraId="4FC5BA83" w14:textId="649456BD" w:rsidR="00FB4B8F" w:rsidRDefault="00FB4B8F" w:rsidP="00FB4B8F">
      <w:pPr>
        <w:pStyle w:val="Normlnweb"/>
        <w:spacing w:before="0" w:beforeAutospacing="0" w:after="0" w:afterAutospacing="0" w:line="360" w:lineRule="auto"/>
        <w:rPr>
          <w:rFonts w:ascii="Arial" w:hAnsi="Arial" w:cs="Arial"/>
          <w:i/>
          <w:iCs/>
          <w:color w:val="000000"/>
          <w:szCs w:val="28"/>
        </w:rPr>
      </w:pPr>
      <w:r w:rsidRPr="00FB4B8F">
        <w:rPr>
          <w:rFonts w:ascii="Arial" w:hAnsi="Arial" w:cs="Arial"/>
          <w:color w:val="000000"/>
          <w:szCs w:val="28"/>
        </w:rPr>
        <w:lastRenderedPageBreak/>
        <w:t xml:space="preserve">Příklad příkazu add: </w:t>
      </w:r>
      <w:r w:rsidRPr="000839E1">
        <w:rPr>
          <w:rFonts w:ascii="Arial" w:hAnsi="Arial" w:cs="Arial"/>
          <w:i/>
          <w:iCs/>
          <w:color w:val="000000"/>
          <w:szCs w:val="28"/>
        </w:rPr>
        <w:t>git add &lt;název souboru&gt;</w:t>
      </w:r>
    </w:p>
    <w:p w14:paraId="318A8F56" w14:textId="33D420EF" w:rsidR="00A92174" w:rsidRDefault="00FB4B36" w:rsidP="009C25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C004A10" wp14:editId="5AE6AA0C">
            <wp:extent cx="5661658" cy="1460973"/>
            <wp:effectExtent l="0" t="0" r="0" b="635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658" cy="146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A8F7" w14:textId="347C945D" w:rsidR="00A92174" w:rsidRDefault="00A92174" w:rsidP="009C257E">
      <w:pPr>
        <w:pStyle w:val="Titulek"/>
        <w:spacing w:line="480" w:lineRule="auto"/>
        <w:ind w:firstLine="0"/>
      </w:pPr>
      <w:bookmarkStart w:id="37" w:name="_Ref53245372"/>
      <w:bookmarkStart w:id="38" w:name="_Toc68530803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4</w:t>
      </w:r>
      <w:r w:rsidR="004C2218">
        <w:rPr>
          <w:noProof/>
        </w:rPr>
        <w:fldChar w:fldCharType="end"/>
      </w:r>
      <w:r>
        <w:t xml:space="preserve"> - </w:t>
      </w:r>
      <w:r w:rsidR="00443051">
        <w:t>P</w:t>
      </w:r>
      <w:r>
        <w:t>řidání souboru do indexu sledování</w:t>
      </w:r>
      <w:bookmarkEnd w:id="37"/>
      <w:bookmarkEnd w:id="38"/>
    </w:p>
    <w:p w14:paraId="6F911285" w14:textId="50368BC7" w:rsidR="00FB4B8F" w:rsidRDefault="00430685" w:rsidP="00A53E67">
      <w:pPr>
        <w:pStyle w:val="Nadpis4"/>
      </w:pPr>
      <w:r>
        <w:t xml:space="preserve"> </w:t>
      </w:r>
      <w:bookmarkStart w:id="39" w:name="_Toc68530011"/>
      <w:r w:rsidR="00FB4B8F">
        <w:t>Zobrazení historie</w:t>
      </w:r>
      <w:bookmarkEnd w:id="39"/>
    </w:p>
    <w:p w14:paraId="2B807DD7" w14:textId="35DA7C36" w:rsidR="00EA6561" w:rsidRDefault="00E83943" w:rsidP="00E83943">
      <w:pPr>
        <w:pStyle w:val="Normlnweb"/>
        <w:spacing w:before="0" w:beforeAutospacing="0" w:after="0" w:afterAutospacing="0" w:line="360" w:lineRule="auto"/>
        <w:ind w:firstLine="708"/>
        <w:jc w:val="both"/>
        <w:rPr>
          <w:rFonts w:ascii="Arial" w:hAnsi="Arial" w:cs="Arial"/>
          <w:color w:val="000000"/>
          <w:szCs w:val="28"/>
        </w:rPr>
      </w:pPr>
      <w:r>
        <w:rPr>
          <w:rFonts w:ascii="Arial" w:hAnsi="Arial" w:cs="Arial"/>
          <w:color w:val="000000"/>
          <w:szCs w:val="28"/>
        </w:rPr>
        <w:t>Pro zobrazování statusu, historie a změn</w:t>
      </w:r>
      <w:r w:rsidR="007358F2">
        <w:rPr>
          <w:rFonts w:ascii="Arial" w:hAnsi="Arial" w:cs="Arial"/>
          <w:color w:val="000000"/>
          <w:szCs w:val="28"/>
        </w:rPr>
        <w:t>,</w:t>
      </w:r>
      <w:r>
        <w:rPr>
          <w:rFonts w:ascii="Arial" w:hAnsi="Arial" w:cs="Arial"/>
          <w:color w:val="000000"/>
          <w:szCs w:val="28"/>
        </w:rPr>
        <w:t xml:space="preserve"> obsahuje </w:t>
      </w:r>
      <w:r w:rsidR="007358F2">
        <w:rPr>
          <w:rFonts w:ascii="Arial" w:hAnsi="Arial" w:cs="Arial"/>
          <w:color w:val="000000"/>
          <w:szCs w:val="28"/>
        </w:rPr>
        <w:t>G</w:t>
      </w:r>
      <w:r>
        <w:rPr>
          <w:rFonts w:ascii="Arial" w:hAnsi="Arial" w:cs="Arial"/>
          <w:color w:val="000000"/>
          <w:szCs w:val="28"/>
        </w:rPr>
        <w:t xml:space="preserve">it příkazy jako </w:t>
      </w:r>
      <w:r w:rsidRPr="00A92174">
        <w:rPr>
          <w:rFonts w:ascii="Arial" w:hAnsi="Arial" w:cs="Arial"/>
          <w:b/>
          <w:bCs/>
          <w:color w:val="000000"/>
          <w:szCs w:val="28"/>
        </w:rPr>
        <w:t>diff</w:t>
      </w:r>
      <w:r w:rsidR="00E56750">
        <w:rPr>
          <w:rFonts w:ascii="Arial" w:hAnsi="Arial" w:cs="Arial"/>
          <w:color w:val="000000"/>
          <w:szCs w:val="28"/>
        </w:rPr>
        <w:t xml:space="preserve">, </w:t>
      </w:r>
      <w:r w:rsidRPr="00A92174">
        <w:rPr>
          <w:rFonts w:ascii="Arial" w:hAnsi="Arial" w:cs="Arial"/>
          <w:b/>
          <w:bCs/>
          <w:color w:val="000000"/>
          <w:szCs w:val="28"/>
        </w:rPr>
        <w:t>log</w:t>
      </w:r>
      <w:r w:rsidR="00201214">
        <w:rPr>
          <w:rFonts w:ascii="Arial" w:hAnsi="Arial" w:cs="Arial"/>
          <w:color w:val="000000"/>
          <w:szCs w:val="28"/>
        </w:rPr>
        <w:t xml:space="preserve"> </w:t>
      </w:r>
      <w:r w:rsidRPr="00A92174">
        <w:rPr>
          <w:rFonts w:ascii="Arial" w:hAnsi="Arial" w:cs="Arial"/>
          <w:color w:val="000000"/>
          <w:szCs w:val="28"/>
        </w:rPr>
        <w:t xml:space="preserve">a </w:t>
      </w:r>
      <w:r w:rsidRPr="00A92174">
        <w:rPr>
          <w:rFonts w:ascii="Arial" w:hAnsi="Arial" w:cs="Arial"/>
          <w:b/>
          <w:bCs/>
          <w:color w:val="000000"/>
          <w:szCs w:val="28"/>
        </w:rPr>
        <w:t>status</w:t>
      </w:r>
      <w:r>
        <w:rPr>
          <w:rFonts w:ascii="Arial" w:hAnsi="Arial" w:cs="Arial"/>
          <w:color w:val="000000"/>
          <w:szCs w:val="28"/>
        </w:rPr>
        <w:t xml:space="preserve">. Příkazem </w:t>
      </w:r>
      <w:r w:rsidRPr="00A27609">
        <w:rPr>
          <w:rFonts w:ascii="Arial" w:hAnsi="Arial" w:cs="Arial"/>
          <w:b/>
          <w:bCs/>
          <w:color w:val="000000"/>
          <w:szCs w:val="28"/>
        </w:rPr>
        <w:t>diff</w:t>
      </w:r>
      <w:r>
        <w:rPr>
          <w:rFonts w:ascii="Arial" w:hAnsi="Arial" w:cs="Arial"/>
          <w:color w:val="000000"/>
          <w:szCs w:val="28"/>
        </w:rPr>
        <w:t xml:space="preserve"> s</w:t>
      </w:r>
      <w:r w:rsidR="007358F2">
        <w:rPr>
          <w:rFonts w:ascii="Arial" w:hAnsi="Arial" w:cs="Arial"/>
          <w:color w:val="000000"/>
          <w:szCs w:val="28"/>
        </w:rPr>
        <w:t xml:space="preserve">e dají </w:t>
      </w:r>
      <w:r>
        <w:rPr>
          <w:rFonts w:ascii="Arial" w:hAnsi="Arial" w:cs="Arial"/>
          <w:color w:val="000000"/>
          <w:szCs w:val="28"/>
        </w:rPr>
        <w:t>zobrazit rozdíly uložené a nejnovější verze</w:t>
      </w:r>
      <w:r w:rsidR="000A1C6B">
        <w:rPr>
          <w:rFonts w:ascii="Arial" w:hAnsi="Arial" w:cs="Arial"/>
          <w:color w:val="000000"/>
          <w:szCs w:val="28"/>
        </w:rPr>
        <w:t xml:space="preserve"> </w:t>
      </w:r>
      <w:r w:rsidR="00C10FAD">
        <w:rPr>
          <w:rFonts w:ascii="Arial" w:hAnsi="Arial" w:cs="Arial"/>
          <w:color w:val="000000"/>
          <w:szCs w:val="28"/>
        </w:rPr>
        <w:t>projektu</w:t>
      </w:r>
      <w:r>
        <w:rPr>
          <w:rFonts w:ascii="Arial" w:hAnsi="Arial" w:cs="Arial"/>
          <w:color w:val="000000"/>
          <w:szCs w:val="28"/>
        </w:rPr>
        <w:t>.</w:t>
      </w:r>
      <w:r w:rsidR="00C10FAD">
        <w:rPr>
          <w:rFonts w:ascii="Arial" w:hAnsi="Arial" w:cs="Arial"/>
          <w:color w:val="000000"/>
          <w:szCs w:val="28"/>
        </w:rPr>
        <w:t xml:space="preserve"> </w:t>
      </w:r>
      <w:r w:rsidR="00E953F8">
        <w:rPr>
          <w:rFonts w:ascii="Arial" w:hAnsi="Arial" w:cs="Arial"/>
          <w:color w:val="000000"/>
          <w:szCs w:val="28"/>
        </w:rPr>
        <w:t xml:space="preserve">Příkaz </w:t>
      </w:r>
      <w:r w:rsidR="00C10FAD">
        <w:rPr>
          <w:rFonts w:ascii="Arial" w:hAnsi="Arial" w:cs="Arial"/>
          <w:b/>
          <w:bCs/>
          <w:color w:val="000000"/>
          <w:szCs w:val="28"/>
        </w:rPr>
        <w:t>Log</w:t>
      </w:r>
      <w:r w:rsidR="00E953F8">
        <w:rPr>
          <w:rFonts w:ascii="Arial" w:hAnsi="Arial" w:cs="Arial"/>
          <w:b/>
          <w:bCs/>
          <w:color w:val="000000"/>
          <w:szCs w:val="28"/>
        </w:rPr>
        <w:t xml:space="preserve"> </w:t>
      </w:r>
      <w:r w:rsidR="00E953F8">
        <w:rPr>
          <w:rFonts w:ascii="Arial" w:hAnsi="Arial" w:cs="Arial"/>
          <w:color w:val="000000"/>
          <w:szCs w:val="28"/>
        </w:rPr>
        <w:t xml:space="preserve">zobrazuje </w:t>
      </w:r>
      <w:r w:rsidR="00E94AE2">
        <w:rPr>
          <w:rFonts w:ascii="Arial" w:hAnsi="Arial" w:cs="Arial"/>
          <w:color w:val="000000"/>
          <w:szCs w:val="28"/>
        </w:rPr>
        <w:t>záznamy</w:t>
      </w:r>
      <w:r w:rsidR="00D80477">
        <w:rPr>
          <w:rFonts w:ascii="Arial" w:hAnsi="Arial" w:cs="Arial"/>
          <w:color w:val="000000"/>
          <w:szCs w:val="28"/>
        </w:rPr>
        <w:t xml:space="preserve"> uložených verzí</w:t>
      </w:r>
      <w:r w:rsidR="003C39B8">
        <w:rPr>
          <w:rFonts w:ascii="Arial" w:hAnsi="Arial" w:cs="Arial"/>
          <w:color w:val="000000"/>
          <w:szCs w:val="28"/>
        </w:rPr>
        <w:t xml:space="preserve"> a vypisuje každý commit </w:t>
      </w:r>
      <w:r w:rsidR="00977265">
        <w:rPr>
          <w:rFonts w:ascii="Arial" w:hAnsi="Arial" w:cs="Arial"/>
          <w:color w:val="000000"/>
          <w:szCs w:val="28"/>
        </w:rPr>
        <w:t>s jeho</w:t>
      </w:r>
      <w:r w:rsidR="003C39B8">
        <w:rPr>
          <w:rFonts w:ascii="Arial" w:hAnsi="Arial" w:cs="Arial"/>
          <w:color w:val="000000"/>
          <w:szCs w:val="28"/>
        </w:rPr>
        <w:t xml:space="preserve"> podrobnost</w:t>
      </w:r>
      <w:r w:rsidR="00977265">
        <w:rPr>
          <w:rFonts w:ascii="Arial" w:hAnsi="Arial" w:cs="Arial"/>
          <w:color w:val="000000"/>
          <w:szCs w:val="28"/>
        </w:rPr>
        <w:t>m</w:t>
      </w:r>
      <w:r w:rsidR="00FD7646">
        <w:rPr>
          <w:rFonts w:ascii="Arial" w:hAnsi="Arial" w:cs="Arial"/>
          <w:color w:val="000000"/>
          <w:szCs w:val="28"/>
        </w:rPr>
        <w:t>i</w:t>
      </w:r>
      <w:r w:rsidR="00DC6552">
        <w:rPr>
          <w:rFonts w:ascii="Arial" w:hAnsi="Arial" w:cs="Arial"/>
          <w:color w:val="000000"/>
          <w:szCs w:val="28"/>
        </w:rPr>
        <w:t>.</w:t>
      </w:r>
      <w:r w:rsidR="00D75BAE" w:rsidRPr="00D75BAE">
        <w:t xml:space="preserve"> </w:t>
      </w:r>
      <w:r w:rsidR="00D75BAE" w:rsidRPr="00D75BAE">
        <w:rPr>
          <w:rFonts w:ascii="Arial" w:hAnsi="Arial" w:cs="Arial"/>
        </w:rPr>
        <w:fldChar w:fldCharType="begin"/>
      </w:r>
      <w:r w:rsidR="00D75BAE" w:rsidRPr="00D75BAE">
        <w:rPr>
          <w:rFonts w:ascii="Arial" w:hAnsi="Arial" w:cs="Arial"/>
        </w:rPr>
        <w:instrText xml:space="preserve"> REF _Ref54625786 \r \h </w:instrText>
      </w:r>
      <w:r w:rsidR="00D75BAE">
        <w:rPr>
          <w:rFonts w:ascii="Arial" w:hAnsi="Arial" w:cs="Arial"/>
        </w:rPr>
        <w:instrText xml:space="preserve"> \* MERGEFORMAT </w:instrText>
      </w:r>
      <w:r w:rsidR="00D75BAE" w:rsidRPr="00D75BAE">
        <w:rPr>
          <w:rFonts w:ascii="Arial" w:hAnsi="Arial" w:cs="Arial"/>
        </w:rPr>
      </w:r>
      <w:r w:rsidR="00D75BAE" w:rsidRPr="00D75BAE">
        <w:rPr>
          <w:rFonts w:ascii="Arial" w:hAnsi="Arial" w:cs="Arial"/>
        </w:rPr>
        <w:fldChar w:fldCharType="separate"/>
      </w:r>
      <w:r w:rsidR="008E49B2">
        <w:rPr>
          <w:rFonts w:ascii="Arial" w:hAnsi="Arial" w:cs="Arial"/>
        </w:rPr>
        <w:t>[11]</w:t>
      </w:r>
      <w:r w:rsidR="00D75BAE" w:rsidRPr="00D75BAE">
        <w:rPr>
          <w:rFonts w:ascii="Arial" w:hAnsi="Arial" w:cs="Arial"/>
        </w:rPr>
        <w:fldChar w:fldCharType="end"/>
      </w:r>
      <w:r w:rsidR="00D75BAE" w:rsidRPr="00D75BAE">
        <w:rPr>
          <w:rFonts w:ascii="Arial" w:hAnsi="Arial" w:cs="Arial"/>
        </w:rPr>
        <w:fldChar w:fldCharType="begin"/>
      </w:r>
      <w:r w:rsidR="00D75BAE" w:rsidRPr="00D75BAE">
        <w:rPr>
          <w:rFonts w:ascii="Arial" w:hAnsi="Arial" w:cs="Arial"/>
        </w:rPr>
        <w:instrText xml:space="preserve"> REF _Ref53919048 \r \h </w:instrText>
      </w:r>
      <w:r w:rsidR="00D75BAE">
        <w:rPr>
          <w:rFonts w:ascii="Arial" w:hAnsi="Arial" w:cs="Arial"/>
        </w:rPr>
        <w:instrText xml:space="preserve"> \* MERGEFORMAT </w:instrText>
      </w:r>
      <w:r w:rsidR="00D75BAE" w:rsidRPr="00D75BAE">
        <w:rPr>
          <w:rFonts w:ascii="Arial" w:hAnsi="Arial" w:cs="Arial"/>
        </w:rPr>
      </w:r>
      <w:r w:rsidR="00D75BAE" w:rsidRPr="00D75BAE">
        <w:rPr>
          <w:rFonts w:ascii="Arial" w:hAnsi="Arial" w:cs="Arial"/>
        </w:rPr>
        <w:fldChar w:fldCharType="separate"/>
      </w:r>
      <w:r w:rsidR="008E49B2">
        <w:rPr>
          <w:rFonts w:ascii="Arial" w:hAnsi="Arial" w:cs="Arial"/>
        </w:rPr>
        <w:t>[12]</w:t>
      </w:r>
      <w:r w:rsidR="00D75BAE" w:rsidRPr="00D75BAE">
        <w:rPr>
          <w:rFonts w:ascii="Arial" w:hAnsi="Arial" w:cs="Arial"/>
        </w:rPr>
        <w:fldChar w:fldCharType="end"/>
      </w:r>
    </w:p>
    <w:p w14:paraId="79DF2591" w14:textId="6A1EFC23" w:rsidR="008142A9" w:rsidRPr="00116229" w:rsidRDefault="001B218E" w:rsidP="00116229">
      <w:pPr>
        <w:ind w:firstLine="708"/>
      </w:pPr>
      <w:r>
        <w:rPr>
          <w:rFonts w:cs="Arial"/>
          <w:color w:val="000000"/>
          <w:szCs w:val="28"/>
        </w:rPr>
        <w:t>K zobrazení</w:t>
      </w:r>
      <w:r w:rsidR="002B4A10">
        <w:rPr>
          <w:rFonts w:cs="Arial"/>
          <w:color w:val="000000"/>
          <w:szCs w:val="28"/>
        </w:rPr>
        <w:t xml:space="preserve"> informací o repozitáři</w:t>
      </w:r>
      <w:r w:rsidR="002F70FA">
        <w:rPr>
          <w:rFonts w:cs="Arial"/>
          <w:color w:val="000000"/>
          <w:szCs w:val="28"/>
        </w:rPr>
        <w:t xml:space="preserve"> </w:t>
      </w:r>
      <w:r>
        <w:rPr>
          <w:rFonts w:cs="Arial"/>
          <w:color w:val="000000"/>
          <w:szCs w:val="28"/>
        </w:rPr>
        <w:t>slouží</w:t>
      </w:r>
      <w:r w:rsidR="002A79DA">
        <w:rPr>
          <w:rFonts w:cs="Arial"/>
          <w:color w:val="000000"/>
          <w:szCs w:val="28"/>
        </w:rPr>
        <w:t xml:space="preserve"> příkaz</w:t>
      </w:r>
      <w:r w:rsidR="002F70FA">
        <w:rPr>
          <w:rFonts w:cs="Arial"/>
          <w:color w:val="000000"/>
          <w:szCs w:val="28"/>
        </w:rPr>
        <w:t xml:space="preserve"> </w:t>
      </w:r>
      <w:r w:rsidR="002F70FA" w:rsidRPr="004F7360">
        <w:rPr>
          <w:rFonts w:cs="Arial"/>
          <w:b/>
          <w:bCs/>
          <w:color w:val="000000"/>
          <w:szCs w:val="28"/>
        </w:rPr>
        <w:t>status</w:t>
      </w:r>
      <w:r w:rsidR="00E83943">
        <w:rPr>
          <w:rFonts w:cs="Arial"/>
          <w:color w:val="000000"/>
          <w:szCs w:val="28"/>
        </w:rPr>
        <w:t xml:space="preserve">. </w:t>
      </w:r>
      <w:r w:rsidR="006A64D1">
        <w:rPr>
          <w:rFonts w:cs="Arial"/>
          <w:color w:val="000000"/>
          <w:szCs w:val="28"/>
        </w:rPr>
        <w:t>Umožňuje</w:t>
      </w:r>
      <w:r w:rsidR="00E83943">
        <w:rPr>
          <w:rFonts w:cs="Arial"/>
          <w:color w:val="000000"/>
          <w:szCs w:val="28"/>
        </w:rPr>
        <w:t xml:space="preserve"> zobraz</w:t>
      </w:r>
      <w:r w:rsidR="006A64D1">
        <w:rPr>
          <w:rFonts w:cs="Arial"/>
          <w:color w:val="000000"/>
          <w:szCs w:val="28"/>
        </w:rPr>
        <w:t>ení</w:t>
      </w:r>
      <w:r w:rsidR="00E83943">
        <w:rPr>
          <w:rFonts w:cs="Arial"/>
          <w:color w:val="000000"/>
          <w:szCs w:val="28"/>
        </w:rPr>
        <w:t xml:space="preserve"> </w:t>
      </w:r>
      <w:r w:rsidR="00A83D4F">
        <w:rPr>
          <w:rFonts w:cs="Arial"/>
          <w:color w:val="000000"/>
          <w:szCs w:val="28"/>
        </w:rPr>
        <w:t>větve</w:t>
      </w:r>
      <w:r w:rsidR="00EA6561">
        <w:rPr>
          <w:rFonts w:cs="Arial"/>
          <w:color w:val="000000"/>
          <w:szCs w:val="28"/>
        </w:rPr>
        <w:t>,</w:t>
      </w:r>
      <w:r w:rsidR="00E83943">
        <w:rPr>
          <w:rFonts w:cs="Arial"/>
          <w:color w:val="000000"/>
          <w:szCs w:val="28"/>
        </w:rPr>
        <w:t xml:space="preserve"> na které momentálně pracujeme</w:t>
      </w:r>
      <w:r w:rsidR="002A63BD">
        <w:rPr>
          <w:rFonts w:cs="Arial"/>
          <w:color w:val="000000"/>
          <w:szCs w:val="28"/>
        </w:rPr>
        <w:t xml:space="preserve"> a </w:t>
      </w:r>
      <w:r w:rsidR="00E83943">
        <w:rPr>
          <w:rFonts w:cs="Arial"/>
          <w:color w:val="000000"/>
          <w:szCs w:val="28"/>
        </w:rPr>
        <w:t>její aktuálnost vzhledem k lokálnímu i externímu repozitáři</w:t>
      </w:r>
      <w:r w:rsidR="007C464C">
        <w:rPr>
          <w:rFonts w:cs="Arial"/>
          <w:color w:val="000000"/>
          <w:szCs w:val="28"/>
        </w:rPr>
        <w:t xml:space="preserve">. </w:t>
      </w:r>
      <w:r w:rsidR="00E83943">
        <w:rPr>
          <w:rFonts w:cs="Arial"/>
          <w:color w:val="000000"/>
          <w:szCs w:val="28"/>
        </w:rPr>
        <w:t xml:space="preserve">Dále se pomocí příkazu </w:t>
      </w:r>
      <w:r w:rsidR="00E83943" w:rsidRPr="004F7360">
        <w:rPr>
          <w:rFonts w:cs="Arial"/>
          <w:b/>
          <w:bCs/>
          <w:color w:val="000000"/>
          <w:szCs w:val="28"/>
        </w:rPr>
        <w:t>status</w:t>
      </w:r>
      <w:r w:rsidR="00E83943">
        <w:rPr>
          <w:rFonts w:cs="Arial"/>
          <w:color w:val="000000"/>
          <w:szCs w:val="28"/>
        </w:rPr>
        <w:t xml:space="preserve"> d</w:t>
      </w:r>
      <w:r w:rsidR="00391B23">
        <w:rPr>
          <w:rFonts w:cs="Arial"/>
          <w:color w:val="000000"/>
          <w:szCs w:val="28"/>
        </w:rPr>
        <w:t>á</w:t>
      </w:r>
      <w:r w:rsidR="00E83943">
        <w:rPr>
          <w:rFonts w:cs="Arial"/>
          <w:color w:val="000000"/>
          <w:szCs w:val="28"/>
        </w:rPr>
        <w:t xml:space="preserve"> zobrazit </w:t>
      </w:r>
      <w:r w:rsidR="00391B23">
        <w:rPr>
          <w:rFonts w:cs="Arial"/>
          <w:color w:val="000000"/>
          <w:szCs w:val="28"/>
        </w:rPr>
        <w:t>každý</w:t>
      </w:r>
      <w:r w:rsidR="004475AA">
        <w:rPr>
          <w:rFonts w:cs="Arial"/>
          <w:color w:val="000000"/>
          <w:szCs w:val="28"/>
        </w:rPr>
        <w:t xml:space="preserve"> vytvořený</w:t>
      </w:r>
      <w:r w:rsidR="00E83943">
        <w:rPr>
          <w:rFonts w:cs="Arial"/>
          <w:color w:val="000000"/>
          <w:szCs w:val="28"/>
        </w:rPr>
        <w:t xml:space="preserve"> commit</w:t>
      </w:r>
      <w:r w:rsidR="004475AA">
        <w:rPr>
          <w:rFonts w:cs="Arial"/>
          <w:color w:val="000000"/>
          <w:szCs w:val="28"/>
        </w:rPr>
        <w:t>, který</w:t>
      </w:r>
      <w:r w:rsidR="00E83943">
        <w:rPr>
          <w:rFonts w:cs="Arial"/>
          <w:color w:val="000000"/>
          <w:szCs w:val="28"/>
        </w:rPr>
        <w:t xml:space="preserve"> ještě nebyl připsán </w:t>
      </w:r>
      <w:r w:rsidR="00EA6561">
        <w:rPr>
          <w:rFonts w:cs="Arial"/>
          <w:color w:val="000000"/>
          <w:szCs w:val="28"/>
        </w:rPr>
        <w:t xml:space="preserve">na </w:t>
      </w:r>
      <w:r w:rsidR="00617D7B">
        <w:rPr>
          <w:rFonts w:cs="Arial"/>
          <w:color w:val="000000"/>
          <w:szCs w:val="28"/>
        </w:rPr>
        <w:t>vybranou</w:t>
      </w:r>
      <w:r w:rsidR="00EA6561">
        <w:rPr>
          <w:rFonts w:cs="Arial"/>
          <w:color w:val="000000"/>
          <w:szCs w:val="28"/>
        </w:rPr>
        <w:t xml:space="preserve"> větev.</w:t>
      </w:r>
      <w:r w:rsidR="008142A9">
        <w:rPr>
          <w:rFonts w:cs="Arial"/>
          <w:color w:val="000000"/>
          <w:szCs w:val="28"/>
        </w:rPr>
        <w:t xml:space="preserve"> </w:t>
      </w:r>
      <w:r w:rsidR="00116229">
        <w:fldChar w:fldCharType="begin"/>
      </w:r>
      <w:r w:rsidR="00116229">
        <w:instrText xml:space="preserve"> REF _Ref54625786 \r \h </w:instrText>
      </w:r>
      <w:r w:rsidR="00116229">
        <w:fldChar w:fldCharType="separate"/>
      </w:r>
      <w:r w:rsidR="008E49B2">
        <w:t>[11]</w:t>
      </w:r>
      <w:r w:rsidR="00116229">
        <w:fldChar w:fldCharType="end"/>
      </w:r>
      <w:r w:rsidR="00116229">
        <w:fldChar w:fldCharType="begin"/>
      </w:r>
      <w:r w:rsidR="00116229">
        <w:instrText xml:space="preserve"> REF _Ref53919048 \r \h </w:instrText>
      </w:r>
      <w:r w:rsidR="00116229">
        <w:fldChar w:fldCharType="separate"/>
      </w:r>
      <w:r w:rsidR="008E49B2">
        <w:t>[12]</w:t>
      </w:r>
      <w:r w:rsidR="00116229">
        <w:fldChar w:fldCharType="end"/>
      </w:r>
    </w:p>
    <w:p w14:paraId="52C186DE" w14:textId="12F6AF02" w:rsidR="008142A9" w:rsidRDefault="008142A9" w:rsidP="008142A9">
      <w:pPr>
        <w:pStyle w:val="Normlnweb"/>
        <w:spacing w:before="0" w:beforeAutospacing="0" w:after="0" w:afterAutospacing="0" w:line="360" w:lineRule="auto"/>
        <w:rPr>
          <w:rFonts w:ascii="Arial" w:hAnsi="Arial" w:cs="Arial"/>
          <w:i/>
          <w:iCs/>
          <w:color w:val="000000"/>
          <w:szCs w:val="28"/>
        </w:rPr>
      </w:pPr>
      <w:r w:rsidRPr="00FB4B8F">
        <w:rPr>
          <w:rFonts w:ascii="Arial" w:hAnsi="Arial" w:cs="Arial"/>
          <w:color w:val="000000"/>
          <w:szCs w:val="28"/>
        </w:rPr>
        <w:t xml:space="preserve">Příklad příkazu add: </w:t>
      </w:r>
      <w:r w:rsidRPr="000839E1">
        <w:rPr>
          <w:rFonts w:ascii="Arial" w:hAnsi="Arial" w:cs="Arial"/>
          <w:i/>
          <w:iCs/>
          <w:color w:val="000000"/>
          <w:szCs w:val="28"/>
        </w:rPr>
        <w:t xml:space="preserve">git </w:t>
      </w:r>
      <w:r>
        <w:rPr>
          <w:rFonts w:ascii="Arial" w:hAnsi="Arial" w:cs="Arial"/>
          <w:i/>
          <w:iCs/>
          <w:color w:val="000000"/>
          <w:szCs w:val="28"/>
        </w:rPr>
        <w:t>status</w:t>
      </w:r>
    </w:p>
    <w:p w14:paraId="7EEEB82C" w14:textId="1C9B733A" w:rsidR="00912224" w:rsidRDefault="002F73DE" w:rsidP="009C257E">
      <w:pPr>
        <w:pStyle w:val="Normlnweb"/>
        <w:keepNext/>
        <w:spacing w:before="0" w:beforeAutospacing="0" w:after="0" w:afterAutospacing="0"/>
        <w:jc w:val="center"/>
      </w:pPr>
      <w:r>
        <w:object w:dxaOrig="25518" w:dyaOrig="6822" w14:anchorId="08897C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2.95pt;height:120.75pt" o:ole="">
            <v:imagedata r:id="rId18" o:title=""/>
          </v:shape>
          <o:OLEObject Type="Embed" ProgID="Unknown" ShapeID="_x0000_i1025" DrawAspect="Content" ObjectID="_1685099494" r:id="rId19"/>
        </w:object>
      </w:r>
    </w:p>
    <w:p w14:paraId="7EB92259" w14:textId="49744614" w:rsidR="006005C9" w:rsidRDefault="00912224" w:rsidP="009C257E">
      <w:pPr>
        <w:pStyle w:val="Titulek"/>
        <w:spacing w:line="480" w:lineRule="auto"/>
        <w:ind w:firstLine="0"/>
      </w:pPr>
      <w:bookmarkStart w:id="40" w:name="_Ref53245496"/>
      <w:bookmarkStart w:id="41" w:name="_Toc68530804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5</w:t>
      </w:r>
      <w:r w:rsidR="004C2218">
        <w:rPr>
          <w:noProof/>
        </w:rPr>
        <w:fldChar w:fldCharType="end"/>
      </w:r>
      <w:r>
        <w:t xml:space="preserve"> - </w:t>
      </w:r>
      <w:r w:rsidR="004955A2">
        <w:t>P</w:t>
      </w:r>
      <w:r>
        <w:t>říkaz git status</w:t>
      </w:r>
      <w:bookmarkEnd w:id="40"/>
      <w:bookmarkEnd w:id="41"/>
    </w:p>
    <w:p w14:paraId="44327A6A" w14:textId="3471F4F5" w:rsidR="002F2E71" w:rsidRPr="002F2E71" w:rsidRDefault="00720AA9" w:rsidP="00A53E67">
      <w:pPr>
        <w:pStyle w:val="Nadpis4"/>
      </w:pPr>
      <w:r>
        <w:t xml:space="preserve"> </w:t>
      </w:r>
      <w:bookmarkStart w:id="42" w:name="_Toc68530012"/>
      <w:r w:rsidR="00FB4B8F">
        <w:t>Větve</w:t>
      </w:r>
      <w:bookmarkEnd w:id="42"/>
    </w:p>
    <w:p w14:paraId="662D9086" w14:textId="34C01691" w:rsidR="00EA6561" w:rsidRDefault="00E349FA" w:rsidP="00A015AE">
      <w:r>
        <w:t>Zásadní</w:t>
      </w:r>
      <w:r w:rsidR="00E83943">
        <w:t xml:space="preserve"> funkcionalita je tvorba větv</w:t>
      </w:r>
      <w:r w:rsidR="00D00E89">
        <w:t>í</w:t>
      </w:r>
      <w:r w:rsidR="00E83943">
        <w:t>. Větev j</w:t>
      </w:r>
      <w:r w:rsidR="00E4647F">
        <w:t>e určitá vývojová linie</w:t>
      </w:r>
      <w:r w:rsidR="003B7B7C">
        <w:t xml:space="preserve"> obsahující </w:t>
      </w:r>
      <w:r w:rsidR="00E4647F">
        <w:t>odkazy na uskutečněné změny</w:t>
      </w:r>
      <w:r w:rsidR="00E83943">
        <w:t>.</w:t>
      </w:r>
      <w:r w:rsidR="00E4647F">
        <w:t xml:space="preserve"> Vývoj a změny na jedné větvi neovlivňují větve jiné.</w:t>
      </w:r>
      <w:r w:rsidR="00E83943">
        <w:t xml:space="preserve"> Mezi těmito větvemi můžeme libovolně přepínat, můžeme je slučovat a také mazat.</w:t>
      </w:r>
      <w:r w:rsidR="000D4378">
        <w:t xml:space="preserve"> </w:t>
      </w:r>
      <w:r w:rsidR="00E83943">
        <w:t xml:space="preserve"> </w:t>
      </w:r>
      <w:r w:rsidR="004C1A21">
        <w:fldChar w:fldCharType="begin"/>
      </w:r>
      <w:r w:rsidR="004C1A21">
        <w:instrText xml:space="preserve"> REF _Ref54625786 \r \h </w:instrText>
      </w:r>
      <w:r w:rsidR="004C1A21">
        <w:fldChar w:fldCharType="separate"/>
      </w:r>
      <w:r w:rsidR="008E49B2">
        <w:t>[11]</w:t>
      </w:r>
      <w:r w:rsidR="004C1A21">
        <w:fldChar w:fldCharType="end"/>
      </w:r>
      <w:r w:rsidR="004C1A21">
        <w:fldChar w:fldCharType="begin"/>
      </w:r>
      <w:r w:rsidR="004C1A21">
        <w:instrText xml:space="preserve"> REF _Ref53919048 \r \h </w:instrText>
      </w:r>
      <w:r w:rsidR="004C1A21">
        <w:fldChar w:fldCharType="separate"/>
      </w:r>
      <w:r w:rsidR="008E49B2">
        <w:t>[12]</w:t>
      </w:r>
      <w:r w:rsidR="004C1A21">
        <w:fldChar w:fldCharType="end"/>
      </w:r>
      <w:r w:rsidR="00D625E2">
        <w:t xml:space="preserve"> </w:t>
      </w:r>
    </w:p>
    <w:p w14:paraId="7D0E51B2" w14:textId="564F7C3C" w:rsidR="00EA6561" w:rsidRDefault="00E83943" w:rsidP="00A015AE">
      <w:r>
        <w:lastRenderedPageBreak/>
        <w:t xml:space="preserve">Hlavní pracovní větev se nazývá </w:t>
      </w:r>
      <w:r w:rsidRPr="008E352A">
        <w:rPr>
          <w:b/>
          <w:bCs/>
        </w:rPr>
        <w:t>master</w:t>
      </w:r>
      <w:r>
        <w:t xml:space="preserve">. </w:t>
      </w:r>
      <w:r w:rsidR="00F33369">
        <w:t>Jedná se</w:t>
      </w:r>
      <w:r>
        <w:t xml:space="preserve"> o </w:t>
      </w:r>
      <w:r w:rsidR="009851EB">
        <w:t>hlavní</w:t>
      </w:r>
      <w:r w:rsidR="00E349FA">
        <w:t xml:space="preserve"> </w:t>
      </w:r>
      <w:r w:rsidR="00407258">
        <w:t>větev</w:t>
      </w:r>
      <w:r>
        <w:t xml:space="preserve"> projektu</w:t>
      </w:r>
      <w:r w:rsidR="00E60CA9">
        <w:t>,</w:t>
      </w:r>
      <w:r>
        <w:t xml:space="preserve"> </w:t>
      </w:r>
      <w:r w:rsidR="00E60CA9">
        <w:t>která může být dále</w:t>
      </w:r>
      <w:r>
        <w:t xml:space="preserve"> rozděl</w:t>
      </w:r>
      <w:r w:rsidR="00E60CA9">
        <w:t>ena</w:t>
      </w:r>
      <w:r>
        <w:t xml:space="preserve">. Při práci na </w:t>
      </w:r>
      <w:r w:rsidR="0061106B">
        <w:t>větvi,</w:t>
      </w:r>
      <w:r>
        <w:t xml:space="preserve"> kterou jsme oddělili</w:t>
      </w:r>
      <w:r w:rsidR="00CD2B02">
        <w:t>,</w:t>
      </w:r>
      <w:r>
        <w:t xml:space="preserve"> vznikají změny pouze zde a nijak neovlivňují </w:t>
      </w:r>
      <w:r w:rsidR="00CD2B02">
        <w:t>původní</w:t>
      </w:r>
      <w:r>
        <w:t xml:space="preserve"> větev. Tyto větve můžeme po úpravách sloučit. </w:t>
      </w:r>
      <w:r w:rsidR="003F3693">
        <w:t>Toto lze</w:t>
      </w:r>
      <w:r>
        <w:t xml:space="preserve"> provést pomocí příkazu </w:t>
      </w:r>
      <w:r w:rsidRPr="00EA6561">
        <w:rPr>
          <w:b/>
          <w:bCs/>
        </w:rPr>
        <w:t>merge</w:t>
      </w:r>
      <w:r w:rsidR="004475AA">
        <w:rPr>
          <w:b/>
          <w:bCs/>
        </w:rPr>
        <w:t xml:space="preserve">. </w:t>
      </w:r>
      <w:r w:rsidR="004475AA">
        <w:t>Tím</w:t>
      </w:r>
      <w:r>
        <w:t xml:space="preserve"> se rozdělená větev zase spojí s originálem a připíše svoje změny. </w:t>
      </w:r>
      <w:r w:rsidR="00D625E2">
        <w:fldChar w:fldCharType="begin"/>
      </w:r>
      <w:r w:rsidR="00D625E2">
        <w:instrText xml:space="preserve"> REF _Ref54625786 \r \h </w:instrText>
      </w:r>
      <w:r w:rsidR="00D625E2">
        <w:fldChar w:fldCharType="separate"/>
      </w:r>
      <w:r w:rsidR="008E49B2">
        <w:t>[11]</w:t>
      </w:r>
      <w:r w:rsidR="00D625E2">
        <w:fldChar w:fldCharType="end"/>
      </w:r>
      <w:r w:rsidR="00D625E2">
        <w:fldChar w:fldCharType="begin"/>
      </w:r>
      <w:r w:rsidR="00D625E2">
        <w:instrText xml:space="preserve"> REF _Ref53919048 \r \h </w:instrText>
      </w:r>
      <w:r w:rsidR="00D625E2">
        <w:fldChar w:fldCharType="separate"/>
      </w:r>
      <w:r w:rsidR="008E49B2">
        <w:t>[12]</w:t>
      </w:r>
      <w:r w:rsidR="00D625E2">
        <w:fldChar w:fldCharType="end"/>
      </w:r>
    </w:p>
    <w:p w14:paraId="1B9D3625" w14:textId="683270B2" w:rsidR="002F11AF" w:rsidRPr="004C77BE" w:rsidRDefault="003B7B7C" w:rsidP="004C77BE">
      <w:pPr>
        <w:spacing w:before="240"/>
        <w:rPr>
          <w:rFonts w:cs="Arial"/>
        </w:rPr>
      </w:pPr>
      <w:r>
        <w:t>V případě</w:t>
      </w:r>
      <w:r w:rsidR="00163512">
        <w:t xml:space="preserve"> </w:t>
      </w:r>
      <w:r w:rsidR="00E83943">
        <w:t>kolidující</w:t>
      </w:r>
      <w:r>
        <w:t>ch</w:t>
      </w:r>
      <w:r w:rsidR="00E83943">
        <w:t xml:space="preserve"> změn</w:t>
      </w:r>
      <w:r>
        <w:t xml:space="preserve"> ve větvích, </w:t>
      </w:r>
      <w:r w:rsidR="00EA6561">
        <w:t>je možnost</w:t>
      </w:r>
      <w:r w:rsidR="00B505E1">
        <w:t>í</w:t>
      </w:r>
      <w:r w:rsidR="00E83943">
        <w:t xml:space="preserve"> nastavit</w:t>
      </w:r>
      <w:r w:rsidR="00EA6561">
        <w:t xml:space="preserve"> </w:t>
      </w:r>
      <w:r>
        <w:t xml:space="preserve">vlastní </w:t>
      </w:r>
      <w:r w:rsidR="00EA6561">
        <w:t>preferenc</w:t>
      </w:r>
      <w:r>
        <w:t>e</w:t>
      </w:r>
      <w:r w:rsidR="00E83943">
        <w:t xml:space="preserve"> pře</w:t>
      </w:r>
      <w:r>
        <w:t>pisování větví</w:t>
      </w:r>
      <w:r w:rsidR="00E83943">
        <w:t xml:space="preserve">. </w:t>
      </w:r>
      <w:r w:rsidR="001D2428">
        <w:t>F</w:t>
      </w:r>
      <w:r w:rsidR="00E83943">
        <w:t>unkcionalita</w:t>
      </w:r>
      <w:r w:rsidR="001D2428">
        <w:t xml:space="preserve"> větví</w:t>
      </w:r>
      <w:r w:rsidR="00E83943">
        <w:t xml:space="preserve"> umožňuje jednoduchý paralelní vývoj na více zařízeních s více verzemi.</w:t>
      </w:r>
      <w:r w:rsidR="008D403E">
        <w:rPr>
          <w:rFonts w:cs="Arial"/>
          <w:color w:val="000000"/>
          <w:szCs w:val="28"/>
        </w:rPr>
        <w:t xml:space="preserve"> </w:t>
      </w:r>
      <w:r w:rsidR="00AC31BA">
        <w:rPr>
          <w:rFonts w:cs="Arial"/>
          <w:color w:val="000000"/>
          <w:szCs w:val="28"/>
        </w:rPr>
        <w:t>H</w:t>
      </w:r>
      <w:r w:rsidR="008D403E">
        <w:rPr>
          <w:rFonts w:cs="Arial"/>
          <w:color w:val="000000"/>
          <w:szCs w:val="28"/>
        </w:rPr>
        <w:t xml:space="preserve">lavní větev </w:t>
      </w:r>
      <w:r w:rsidR="00AC31BA">
        <w:rPr>
          <w:rFonts w:cs="Arial"/>
          <w:color w:val="000000"/>
          <w:szCs w:val="28"/>
        </w:rPr>
        <w:t xml:space="preserve">se </w:t>
      </w:r>
      <w:r w:rsidR="008D403E">
        <w:rPr>
          <w:rFonts w:cs="Arial"/>
          <w:color w:val="000000"/>
          <w:szCs w:val="28"/>
        </w:rPr>
        <w:t>porovnává s</w:t>
      </w:r>
      <w:r w:rsidR="00AC31BA">
        <w:rPr>
          <w:rFonts w:cs="Arial"/>
          <w:color w:val="000000"/>
          <w:szCs w:val="28"/>
        </w:rPr>
        <w:t> </w:t>
      </w:r>
      <w:r w:rsidR="008D403E">
        <w:rPr>
          <w:rFonts w:cs="Arial"/>
          <w:color w:val="000000"/>
          <w:szCs w:val="28"/>
        </w:rPr>
        <w:t>originálem</w:t>
      </w:r>
      <w:r w:rsidR="00AC31BA">
        <w:rPr>
          <w:rFonts w:cs="Arial"/>
          <w:color w:val="000000"/>
          <w:szCs w:val="28"/>
        </w:rPr>
        <w:t>, pokud je repozitář naklonovaný z nějakého externího zdroje</w:t>
      </w:r>
      <w:r w:rsidR="008D403E">
        <w:rPr>
          <w:rFonts w:cs="Arial"/>
          <w:color w:val="000000"/>
          <w:szCs w:val="28"/>
        </w:rPr>
        <w:t>.</w:t>
      </w:r>
      <w:r w:rsidR="00AC31BA">
        <w:rPr>
          <w:rFonts w:cs="Arial"/>
          <w:color w:val="000000"/>
          <w:szCs w:val="28"/>
        </w:rPr>
        <w:t xml:space="preserve"> Jestli</w:t>
      </w:r>
      <w:r w:rsidR="008D403E">
        <w:rPr>
          <w:rFonts w:cs="Arial"/>
          <w:color w:val="000000"/>
          <w:szCs w:val="28"/>
        </w:rPr>
        <w:t xml:space="preserve"> je stejná, tak </w:t>
      </w:r>
      <w:r w:rsidR="009C19B9">
        <w:rPr>
          <w:rFonts w:cs="Arial"/>
          <w:color w:val="000000"/>
          <w:szCs w:val="28"/>
        </w:rPr>
        <w:t>získává</w:t>
      </w:r>
      <w:r w:rsidR="008D403E">
        <w:rPr>
          <w:rFonts w:cs="Arial"/>
          <w:color w:val="000000"/>
          <w:szCs w:val="28"/>
        </w:rPr>
        <w:t xml:space="preserve"> status origin</w:t>
      </w:r>
      <w:r w:rsidR="009C19B9">
        <w:rPr>
          <w:rFonts w:cs="Arial"/>
          <w:color w:val="000000"/>
          <w:szCs w:val="28"/>
        </w:rPr>
        <w:t>, což je pouze indikátor aktuálnosti</w:t>
      </w:r>
      <w:r w:rsidR="001E77E2">
        <w:rPr>
          <w:rFonts w:cs="Arial"/>
          <w:color w:val="000000"/>
          <w:szCs w:val="28"/>
        </w:rPr>
        <w:t xml:space="preserve"> k externí větv</w:t>
      </w:r>
      <w:r w:rsidR="004A4707">
        <w:rPr>
          <w:rFonts w:cs="Arial"/>
          <w:color w:val="000000"/>
          <w:szCs w:val="28"/>
        </w:rPr>
        <w:t>i</w:t>
      </w:r>
      <w:r w:rsidR="008D403E">
        <w:rPr>
          <w:rFonts w:cs="Arial"/>
          <w:color w:val="000000"/>
          <w:szCs w:val="28"/>
        </w:rPr>
        <w:t>.</w:t>
      </w:r>
      <w:r w:rsidR="00D57E13">
        <w:rPr>
          <w:rFonts w:cs="Arial"/>
          <w:color w:val="000000"/>
          <w:szCs w:val="28"/>
        </w:rPr>
        <w:t xml:space="preserve"> </w:t>
      </w:r>
      <w:r w:rsidR="00D57E13" w:rsidRPr="00AE220E">
        <w:rPr>
          <w:rFonts w:cs="Arial"/>
          <w:szCs w:val="28"/>
        </w:rPr>
        <w:fldChar w:fldCharType="begin"/>
      </w:r>
      <w:r w:rsidR="00D57E13" w:rsidRPr="00AE220E">
        <w:rPr>
          <w:rFonts w:cs="Arial"/>
          <w:szCs w:val="28"/>
        </w:rPr>
        <w:instrText xml:space="preserve"> REF _Ref54625786 \r \h  \* MERGEFORMAT </w:instrText>
      </w:r>
      <w:r w:rsidR="00D57E13" w:rsidRPr="00AE220E">
        <w:rPr>
          <w:rFonts w:cs="Arial"/>
          <w:szCs w:val="28"/>
        </w:rPr>
      </w:r>
      <w:r w:rsidR="00D57E13" w:rsidRPr="00AE220E">
        <w:rPr>
          <w:rFonts w:cs="Arial"/>
          <w:szCs w:val="28"/>
        </w:rPr>
        <w:fldChar w:fldCharType="separate"/>
      </w:r>
      <w:r w:rsidR="008E49B2">
        <w:rPr>
          <w:rFonts w:cs="Arial"/>
          <w:szCs w:val="28"/>
        </w:rPr>
        <w:t>[11]</w:t>
      </w:r>
      <w:r w:rsidR="00D57E13" w:rsidRPr="00AE220E">
        <w:rPr>
          <w:rFonts w:cs="Arial"/>
          <w:szCs w:val="28"/>
        </w:rPr>
        <w:fldChar w:fldCharType="end"/>
      </w:r>
      <w:r w:rsidR="00D57E13" w:rsidRPr="00AE220E">
        <w:rPr>
          <w:rFonts w:cs="Arial"/>
          <w:szCs w:val="28"/>
        </w:rPr>
        <w:fldChar w:fldCharType="begin"/>
      </w:r>
      <w:r w:rsidR="00D57E13" w:rsidRPr="00AE220E">
        <w:rPr>
          <w:rFonts w:cs="Arial"/>
          <w:szCs w:val="28"/>
        </w:rPr>
        <w:instrText xml:space="preserve"> REF _Ref54625974 \r \h  \* MERGEFORMAT </w:instrText>
      </w:r>
      <w:r w:rsidR="00D57E13" w:rsidRPr="00AE220E">
        <w:rPr>
          <w:rFonts w:cs="Arial"/>
          <w:szCs w:val="28"/>
        </w:rPr>
      </w:r>
      <w:r w:rsidR="00D57E13" w:rsidRPr="00AE220E">
        <w:rPr>
          <w:rFonts w:cs="Arial"/>
          <w:szCs w:val="28"/>
        </w:rPr>
        <w:fldChar w:fldCharType="separate"/>
      </w:r>
      <w:r w:rsidR="008E49B2">
        <w:rPr>
          <w:rFonts w:cs="Arial"/>
          <w:szCs w:val="28"/>
        </w:rPr>
        <w:t>[13]</w:t>
      </w:r>
      <w:r w:rsidR="00D57E13" w:rsidRPr="00AE220E">
        <w:rPr>
          <w:rFonts w:cs="Arial"/>
          <w:szCs w:val="28"/>
        </w:rPr>
        <w:fldChar w:fldCharType="end"/>
      </w:r>
      <w:r w:rsidR="00D57E13" w:rsidRPr="0040692A">
        <w:rPr>
          <w:rFonts w:cs="Arial"/>
        </w:rPr>
        <w:t xml:space="preserve"> </w:t>
      </w:r>
    </w:p>
    <w:p w14:paraId="7B830C1A" w14:textId="77777777" w:rsidR="00790FBB" w:rsidRDefault="00790FBB" w:rsidP="00790FBB">
      <w:pPr>
        <w:ind w:firstLine="0"/>
      </w:pPr>
      <w:r>
        <w:t>Příklad sloučení větve zpět do větve master</w:t>
      </w:r>
    </w:p>
    <w:p w14:paraId="6D74446B" w14:textId="4F3ECC52" w:rsidR="00790FBB" w:rsidRDefault="00586873" w:rsidP="009C257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7313B48" wp14:editId="7C28D053">
            <wp:extent cx="5008420" cy="2341900"/>
            <wp:effectExtent l="0" t="0" r="1905" b="127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8420" cy="23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A24A" w14:textId="05F43C1F" w:rsidR="00790FBB" w:rsidRDefault="00790FBB" w:rsidP="009C257E">
      <w:pPr>
        <w:pStyle w:val="Titulek"/>
        <w:spacing w:line="480" w:lineRule="auto"/>
        <w:ind w:firstLine="0"/>
      </w:pPr>
      <w:bookmarkStart w:id="43" w:name="_Toc68530805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6</w:t>
      </w:r>
      <w:r w:rsidR="004C2218">
        <w:rPr>
          <w:noProof/>
        </w:rPr>
        <w:fldChar w:fldCharType="end"/>
      </w:r>
      <w:r>
        <w:t xml:space="preserve"> - </w:t>
      </w:r>
      <w:r w:rsidR="00AE0122">
        <w:t>V</w:t>
      </w:r>
      <w:r>
        <w:t xml:space="preserve">izuální </w:t>
      </w:r>
      <w:r w:rsidR="009C257E">
        <w:t>spojení</w:t>
      </w:r>
      <w:r>
        <w:t xml:space="preserve"> dvou větví</w:t>
      </w:r>
      <w:r w:rsidR="00783487">
        <w:t xml:space="preserve"> </w:t>
      </w:r>
      <w:r w:rsidR="00783487">
        <w:fldChar w:fldCharType="begin"/>
      </w:r>
      <w:r w:rsidR="00783487">
        <w:instrText xml:space="preserve"> REF _Ref53919048 \r \h </w:instrText>
      </w:r>
      <w:r w:rsidR="00783487">
        <w:fldChar w:fldCharType="separate"/>
      </w:r>
      <w:r w:rsidR="008E49B2">
        <w:t>[12]</w:t>
      </w:r>
      <w:bookmarkEnd w:id="43"/>
      <w:r w:rsidR="00783487">
        <w:fldChar w:fldCharType="end"/>
      </w:r>
    </w:p>
    <w:p w14:paraId="3342235C" w14:textId="77777777" w:rsidR="000B3C2C" w:rsidRDefault="000B3C2C">
      <w:pPr>
        <w:spacing w:before="0" w:after="0" w:line="240" w:lineRule="auto"/>
        <w:ind w:firstLine="0"/>
        <w:jc w:val="left"/>
        <w:rPr>
          <w:rFonts w:cs="Arial"/>
          <w:color w:val="000000"/>
          <w:szCs w:val="28"/>
        </w:rPr>
      </w:pPr>
      <w:r>
        <w:rPr>
          <w:rFonts w:cs="Arial"/>
          <w:color w:val="000000"/>
          <w:szCs w:val="28"/>
        </w:rPr>
        <w:br w:type="page"/>
      </w:r>
    </w:p>
    <w:p w14:paraId="49B70AAA" w14:textId="2D83C5A5" w:rsidR="00EA6561" w:rsidRPr="00AF525F" w:rsidRDefault="00E83943" w:rsidP="00456DE8">
      <w:pPr>
        <w:spacing w:line="240" w:lineRule="auto"/>
        <w:ind w:firstLine="0"/>
        <w:rPr>
          <w:rFonts w:cs="Arial"/>
          <w:color w:val="000000"/>
          <w:szCs w:val="28"/>
        </w:rPr>
      </w:pPr>
      <w:r w:rsidRPr="00AF525F">
        <w:rPr>
          <w:rFonts w:cs="Arial"/>
          <w:color w:val="000000"/>
          <w:szCs w:val="28"/>
        </w:rPr>
        <w:lastRenderedPageBreak/>
        <w:t xml:space="preserve">Příklad změny větve: </w:t>
      </w:r>
      <w:r w:rsidRPr="00AF525F">
        <w:rPr>
          <w:rFonts w:cs="Arial"/>
          <w:i/>
          <w:iCs/>
          <w:color w:val="000000"/>
          <w:szCs w:val="28"/>
        </w:rPr>
        <w:t>git checkout &lt;název</w:t>
      </w:r>
      <w:r w:rsidR="00EA6561" w:rsidRPr="00AF525F">
        <w:rPr>
          <w:rFonts w:cs="Arial"/>
          <w:i/>
          <w:iCs/>
          <w:color w:val="000000"/>
          <w:szCs w:val="28"/>
        </w:rPr>
        <w:t xml:space="preserve"> větve</w:t>
      </w:r>
      <w:r w:rsidRPr="00AF525F">
        <w:rPr>
          <w:rFonts w:cs="Arial"/>
          <w:i/>
          <w:iCs/>
          <w:color w:val="000000"/>
          <w:szCs w:val="28"/>
        </w:rPr>
        <w:t>&gt;</w:t>
      </w:r>
    </w:p>
    <w:p w14:paraId="0E20E976" w14:textId="77777777" w:rsidR="00E83943" w:rsidRDefault="00EA6561" w:rsidP="004B0925">
      <w:pPr>
        <w:ind w:firstLine="0"/>
      </w:pPr>
      <w:r>
        <w:rPr>
          <w:rFonts w:cs="Arial"/>
          <w:color w:val="000000"/>
          <w:szCs w:val="28"/>
        </w:rPr>
        <w:t xml:space="preserve">Tomu předchází </w:t>
      </w:r>
      <w:r w:rsidR="00E83943">
        <w:rPr>
          <w:rFonts w:cs="Arial"/>
          <w:color w:val="000000"/>
          <w:szCs w:val="28"/>
        </w:rPr>
        <w:t>zobraz</w:t>
      </w:r>
      <w:r>
        <w:rPr>
          <w:rFonts w:cs="Arial"/>
          <w:color w:val="000000"/>
          <w:szCs w:val="28"/>
        </w:rPr>
        <w:t>ení</w:t>
      </w:r>
      <w:r w:rsidR="00E83943">
        <w:rPr>
          <w:rFonts w:cs="Arial"/>
          <w:color w:val="000000"/>
          <w:szCs w:val="28"/>
        </w:rPr>
        <w:t xml:space="preserve"> větv</w:t>
      </w:r>
      <w:r>
        <w:rPr>
          <w:rFonts w:cs="Arial"/>
          <w:color w:val="000000"/>
          <w:szCs w:val="28"/>
        </w:rPr>
        <w:t>í</w:t>
      </w:r>
      <w:r w:rsidR="00E83943">
        <w:rPr>
          <w:rFonts w:cs="Arial"/>
          <w:color w:val="000000"/>
          <w:szCs w:val="28"/>
        </w:rPr>
        <w:t xml:space="preserve"> pomocí: </w:t>
      </w:r>
      <w:r w:rsidR="00E83943" w:rsidRPr="003471A8">
        <w:rPr>
          <w:rFonts w:cs="Arial"/>
          <w:i/>
          <w:iCs/>
          <w:color w:val="000000"/>
          <w:szCs w:val="28"/>
        </w:rPr>
        <w:t>git branch</w:t>
      </w:r>
    </w:p>
    <w:p w14:paraId="23CDD422" w14:textId="0625075D" w:rsidR="00935E84" w:rsidRDefault="006829E3" w:rsidP="00726E5D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5982DA9" wp14:editId="65030668">
            <wp:extent cx="5117782" cy="2330419"/>
            <wp:effectExtent l="0" t="0" r="6985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7782" cy="233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C7DE" w14:textId="5AC41F67" w:rsidR="001254ED" w:rsidRPr="00AC765F" w:rsidRDefault="00935E84" w:rsidP="00726E5D">
      <w:pPr>
        <w:pStyle w:val="Titulek"/>
        <w:spacing w:line="480" w:lineRule="auto"/>
        <w:ind w:firstLine="0"/>
      </w:pPr>
      <w:bookmarkStart w:id="44" w:name="_Toc68530806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7</w:t>
      </w:r>
      <w:r w:rsidR="004C2218">
        <w:rPr>
          <w:noProof/>
        </w:rPr>
        <w:fldChar w:fldCharType="end"/>
      </w:r>
      <w:r>
        <w:t xml:space="preserve"> - </w:t>
      </w:r>
      <w:r w:rsidR="0052331E">
        <w:t>P</w:t>
      </w:r>
      <w:r>
        <w:t>ráce s větvemi</w:t>
      </w:r>
      <w:bookmarkEnd w:id="44"/>
    </w:p>
    <w:p w14:paraId="4EA23BEC" w14:textId="08424A0A" w:rsidR="00935E84" w:rsidRPr="001254ED" w:rsidRDefault="001254ED" w:rsidP="001254ED">
      <w:pPr>
        <w:ind w:firstLine="0"/>
        <w:rPr>
          <w:rFonts w:cs="Arial"/>
          <w:b/>
          <w:bCs/>
          <w:color w:val="000000"/>
          <w:szCs w:val="28"/>
        </w:rPr>
      </w:pPr>
      <w:r>
        <w:rPr>
          <w:rFonts w:cs="Arial"/>
          <w:color w:val="000000"/>
          <w:szCs w:val="28"/>
        </w:rPr>
        <w:t xml:space="preserve">Příklad </w:t>
      </w:r>
      <w:r w:rsidR="00E67DE2">
        <w:rPr>
          <w:rFonts w:cs="Arial"/>
          <w:color w:val="000000"/>
          <w:szCs w:val="28"/>
        </w:rPr>
        <w:t>příkazu commit</w:t>
      </w:r>
      <w:r>
        <w:rPr>
          <w:rFonts w:cs="Arial"/>
          <w:color w:val="000000"/>
          <w:szCs w:val="28"/>
        </w:rPr>
        <w:t xml:space="preserve">: </w:t>
      </w:r>
      <w:r w:rsidRPr="003471A8">
        <w:rPr>
          <w:rFonts w:cs="Arial"/>
          <w:i/>
          <w:iCs/>
          <w:color w:val="000000"/>
          <w:szCs w:val="28"/>
        </w:rPr>
        <w:t>git commit –m &lt;komentář&gt;</w:t>
      </w:r>
    </w:p>
    <w:p w14:paraId="0DDBAE9C" w14:textId="7ACA3798" w:rsidR="009C03D6" w:rsidRDefault="00E9432F" w:rsidP="006B195B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AC3AF51" wp14:editId="3305A3E9">
            <wp:extent cx="5243480" cy="1638009"/>
            <wp:effectExtent l="0" t="0" r="0" b="635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480" cy="163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54B7" w14:textId="3CA8C6E3" w:rsidR="00E83943" w:rsidRDefault="009C03D6" w:rsidP="00726E5D">
      <w:pPr>
        <w:pStyle w:val="Titulek"/>
        <w:spacing w:line="480" w:lineRule="auto"/>
        <w:ind w:firstLine="0"/>
      </w:pPr>
      <w:bookmarkStart w:id="45" w:name="_Toc68530807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8</w:t>
      </w:r>
      <w:r w:rsidR="004C2218">
        <w:rPr>
          <w:noProof/>
        </w:rPr>
        <w:fldChar w:fldCharType="end"/>
      </w:r>
      <w:r>
        <w:t xml:space="preserve"> </w:t>
      </w:r>
      <w:r w:rsidR="00E67DE2">
        <w:t>–</w:t>
      </w:r>
      <w:r>
        <w:t xml:space="preserve"> </w:t>
      </w:r>
      <w:r w:rsidR="0052331E">
        <w:t>P</w:t>
      </w:r>
      <w:r w:rsidR="00E67DE2">
        <w:t>říkaz commit</w:t>
      </w:r>
      <w:bookmarkEnd w:id="45"/>
    </w:p>
    <w:p w14:paraId="7D969EEB" w14:textId="7932D858" w:rsidR="002F2E71" w:rsidRDefault="002F2E71" w:rsidP="00A53E67">
      <w:pPr>
        <w:pStyle w:val="Nadpis4"/>
      </w:pPr>
      <w:r>
        <w:t xml:space="preserve"> </w:t>
      </w:r>
      <w:bookmarkStart w:id="46" w:name="_Toc68530013"/>
      <w:r>
        <w:t>Commit</w:t>
      </w:r>
      <w:bookmarkEnd w:id="46"/>
    </w:p>
    <w:p w14:paraId="01104C24" w14:textId="22A67C44" w:rsidR="00212A07" w:rsidRDefault="002F11AF" w:rsidP="002F11AF">
      <w:pPr>
        <w:rPr>
          <w:rFonts w:cs="Arial"/>
          <w:szCs w:val="28"/>
        </w:rPr>
      </w:pPr>
      <w:r>
        <w:t xml:space="preserve">Veškeré prováděné změny se zaznamenávají, pokud jsou v indexu sledovaných změn. Tyto změny můžeme uložit pomocí příkazu </w:t>
      </w:r>
      <w:r w:rsidRPr="00B1322D">
        <w:rPr>
          <w:b/>
          <w:bCs/>
        </w:rPr>
        <w:t>commit</w:t>
      </w:r>
      <w:r>
        <w:t xml:space="preserve">. Jedná se o uložení </w:t>
      </w:r>
      <w:r w:rsidR="00E21715">
        <w:t>verze</w:t>
      </w:r>
      <w:r>
        <w:t xml:space="preserve"> repozitáře v tom momentě, kdy se commit použil. Každý commit zachovává veškerý kód</w:t>
      </w:r>
      <w:r w:rsidR="00036C06">
        <w:t xml:space="preserve"> obsažený v repozitáři při jeho vytvoření</w:t>
      </w:r>
      <w:r>
        <w:t xml:space="preserve"> a další data ohledně napsaného kódu</w:t>
      </w:r>
      <w:r w:rsidR="00133BE5">
        <w:t>.</w:t>
      </w:r>
      <w:r w:rsidR="001E7283" w:rsidRPr="001E7283">
        <w:rPr>
          <w:rFonts w:cs="Arial"/>
          <w:szCs w:val="28"/>
        </w:rPr>
        <w:t xml:space="preserve"> </w:t>
      </w:r>
      <w:r w:rsidR="00D625E2" w:rsidRPr="00AE220E">
        <w:rPr>
          <w:rFonts w:cs="Arial"/>
          <w:szCs w:val="28"/>
        </w:rPr>
        <w:fldChar w:fldCharType="begin"/>
      </w:r>
      <w:r w:rsidR="00D625E2" w:rsidRPr="00AE220E">
        <w:rPr>
          <w:rFonts w:cs="Arial"/>
          <w:szCs w:val="28"/>
        </w:rPr>
        <w:instrText xml:space="preserve"> REF _Ref54625786 \r \h  \* MERGEFORMAT </w:instrText>
      </w:r>
      <w:r w:rsidR="00D625E2" w:rsidRPr="00AE220E">
        <w:rPr>
          <w:rFonts w:cs="Arial"/>
          <w:szCs w:val="28"/>
        </w:rPr>
      </w:r>
      <w:r w:rsidR="00D625E2" w:rsidRPr="00AE220E">
        <w:rPr>
          <w:rFonts w:cs="Arial"/>
          <w:szCs w:val="28"/>
        </w:rPr>
        <w:fldChar w:fldCharType="separate"/>
      </w:r>
      <w:r w:rsidR="008E49B2">
        <w:rPr>
          <w:rFonts w:cs="Arial"/>
          <w:szCs w:val="28"/>
        </w:rPr>
        <w:t>[11]</w:t>
      </w:r>
      <w:r w:rsidR="00D625E2" w:rsidRPr="00AE220E">
        <w:rPr>
          <w:rFonts w:cs="Arial"/>
          <w:szCs w:val="28"/>
        </w:rPr>
        <w:fldChar w:fldCharType="end"/>
      </w:r>
    </w:p>
    <w:p w14:paraId="2EA29CEF" w14:textId="533B8520" w:rsidR="002F11AF" w:rsidRPr="002F11AF" w:rsidRDefault="00212A07" w:rsidP="002F11AF">
      <w:r>
        <w:t>Tento příkaz musí obsahovat komentář a</w:t>
      </w:r>
      <w:r w:rsidR="00037FD0">
        <w:t xml:space="preserve"> může</w:t>
      </w:r>
      <w:r w:rsidR="004475AA">
        <w:t xml:space="preserve"> nepovinně</w:t>
      </w:r>
      <w:r w:rsidR="00037FD0">
        <w:t xml:space="preserve"> obsahovat</w:t>
      </w:r>
      <w:r w:rsidR="004475AA">
        <w:t xml:space="preserve"> i popis</w:t>
      </w:r>
      <w:r>
        <w:t>. Každý commit</w:t>
      </w:r>
      <w:r w:rsidR="004475AA">
        <w:t xml:space="preserve"> provedený</w:t>
      </w:r>
      <w:r>
        <w:t xml:space="preserve"> na vybrané větvi, zde také zůstává. </w:t>
      </w:r>
      <w:r w:rsidR="009C6EF0">
        <w:t>Historie</w:t>
      </w:r>
      <w:r w:rsidR="00FD1AEB">
        <w:t>, ve které je každý</w:t>
      </w:r>
      <w:r w:rsidR="00B40129">
        <w:t xml:space="preserve"> jednotlivý</w:t>
      </w:r>
      <w:r w:rsidR="00FD1AEB">
        <w:t xml:space="preserve"> commit,</w:t>
      </w:r>
      <w:r>
        <w:t xml:space="preserve"> umožňuje</w:t>
      </w:r>
      <w:r w:rsidR="001052D0">
        <w:t xml:space="preserve"> zpětné</w:t>
      </w:r>
      <w:r>
        <w:t xml:space="preserve"> </w:t>
      </w:r>
      <w:r w:rsidR="001E04CB">
        <w:t xml:space="preserve">vracení </w:t>
      </w:r>
      <w:r>
        <w:t>k vytvořeným verzím</w:t>
      </w:r>
      <w:r w:rsidR="00CE4BE3">
        <w:t xml:space="preserve"> </w:t>
      </w:r>
      <w:r w:rsidR="00C0447E">
        <w:t>projektu</w:t>
      </w:r>
      <w:r>
        <w:t xml:space="preserve">. Díky tomuto nástroji odpadá strach z experimentování a rozvíjení částí </w:t>
      </w:r>
      <w:r w:rsidR="00DB3855">
        <w:t>k</w:t>
      </w:r>
      <w:r w:rsidR="00FB4295">
        <w:t>ódu</w:t>
      </w:r>
      <w:r w:rsidR="00A4251A">
        <w:t>,</w:t>
      </w:r>
      <w:r>
        <w:t xml:space="preserve"> o které nechceme přijít</w:t>
      </w:r>
      <w:r w:rsidRPr="00AE220E">
        <w:rPr>
          <w:szCs w:val="28"/>
        </w:rPr>
        <w:t>.</w:t>
      </w:r>
      <w:r w:rsidR="00B40129">
        <w:rPr>
          <w:szCs w:val="28"/>
        </w:rPr>
        <w:t xml:space="preserve"> Zároveň </w:t>
      </w:r>
      <w:r w:rsidR="003A3DD6">
        <w:rPr>
          <w:szCs w:val="28"/>
        </w:rPr>
        <w:t xml:space="preserve">takto dochází k </w:t>
      </w:r>
      <w:r w:rsidR="00B40129">
        <w:rPr>
          <w:szCs w:val="28"/>
        </w:rPr>
        <w:t>zachování a uložení funkčních změn.</w:t>
      </w:r>
      <w:r w:rsidRPr="00AE220E">
        <w:rPr>
          <w:rFonts w:ascii="Times New Roman" w:hAnsi="Times New Roman"/>
          <w:szCs w:val="28"/>
        </w:rPr>
        <w:t xml:space="preserve"> </w:t>
      </w:r>
      <w:r w:rsidR="001E7283" w:rsidRPr="00AE220E">
        <w:rPr>
          <w:rFonts w:cs="Arial"/>
          <w:szCs w:val="28"/>
        </w:rPr>
        <w:fldChar w:fldCharType="begin"/>
      </w:r>
      <w:r w:rsidR="001E7283" w:rsidRPr="00AE220E">
        <w:rPr>
          <w:rFonts w:cs="Arial"/>
          <w:szCs w:val="28"/>
        </w:rPr>
        <w:instrText xml:space="preserve"> REF _Ref54625786 \r \h  \* MERGEFORMAT </w:instrText>
      </w:r>
      <w:r w:rsidR="001E7283" w:rsidRPr="00AE220E">
        <w:rPr>
          <w:rFonts w:cs="Arial"/>
          <w:szCs w:val="28"/>
        </w:rPr>
      </w:r>
      <w:r w:rsidR="001E7283" w:rsidRPr="00AE220E">
        <w:rPr>
          <w:rFonts w:cs="Arial"/>
          <w:szCs w:val="28"/>
        </w:rPr>
        <w:fldChar w:fldCharType="separate"/>
      </w:r>
      <w:r w:rsidR="008E49B2">
        <w:rPr>
          <w:rFonts w:cs="Arial"/>
          <w:szCs w:val="28"/>
        </w:rPr>
        <w:t>[11]</w:t>
      </w:r>
      <w:r w:rsidR="001E7283" w:rsidRPr="00AE220E">
        <w:rPr>
          <w:rFonts w:cs="Arial"/>
          <w:szCs w:val="28"/>
        </w:rPr>
        <w:fldChar w:fldCharType="end"/>
      </w:r>
      <w:r w:rsidR="001E7283" w:rsidRPr="00AE220E">
        <w:rPr>
          <w:rFonts w:cs="Arial"/>
          <w:szCs w:val="28"/>
        </w:rPr>
        <w:fldChar w:fldCharType="begin"/>
      </w:r>
      <w:r w:rsidR="001E7283" w:rsidRPr="00AE220E">
        <w:rPr>
          <w:rFonts w:cs="Arial"/>
          <w:szCs w:val="28"/>
        </w:rPr>
        <w:instrText xml:space="preserve"> REF _Ref53921148 \r \h  \* MERGEFORMAT </w:instrText>
      </w:r>
      <w:r w:rsidR="001E7283" w:rsidRPr="00AE220E">
        <w:rPr>
          <w:rFonts w:cs="Arial"/>
          <w:szCs w:val="28"/>
        </w:rPr>
      </w:r>
      <w:r w:rsidR="001E7283" w:rsidRPr="00AE220E">
        <w:rPr>
          <w:rFonts w:cs="Arial"/>
          <w:szCs w:val="28"/>
        </w:rPr>
        <w:fldChar w:fldCharType="separate"/>
      </w:r>
      <w:r w:rsidR="008E49B2">
        <w:rPr>
          <w:rFonts w:cs="Arial"/>
          <w:szCs w:val="28"/>
        </w:rPr>
        <w:t>[13]</w:t>
      </w:r>
      <w:r w:rsidR="001E7283" w:rsidRPr="00AE220E">
        <w:rPr>
          <w:rFonts w:cs="Arial"/>
          <w:szCs w:val="28"/>
        </w:rPr>
        <w:fldChar w:fldCharType="end"/>
      </w:r>
    </w:p>
    <w:p w14:paraId="5F81CEBD" w14:textId="54846DBB" w:rsidR="00FB4B8F" w:rsidRDefault="00EF7B28" w:rsidP="00A53E67">
      <w:pPr>
        <w:pStyle w:val="Nadpis4"/>
      </w:pPr>
      <w:r>
        <w:lastRenderedPageBreak/>
        <w:t xml:space="preserve"> </w:t>
      </w:r>
      <w:bookmarkStart w:id="47" w:name="_Toc68530014"/>
      <w:r w:rsidR="00822E9B">
        <w:t>Spolupráce</w:t>
      </w:r>
      <w:bookmarkEnd w:id="47"/>
    </w:p>
    <w:p w14:paraId="4440371E" w14:textId="178FC6C6" w:rsidR="003471A8" w:rsidRDefault="00E83943" w:rsidP="00A015AE">
      <w:r>
        <w:t>Git je</w:t>
      </w:r>
      <w:r w:rsidR="003471A8">
        <w:t xml:space="preserve"> </w:t>
      </w:r>
      <w:r>
        <w:t>nástroj pro spolupráci a distribuovaný vývoj</w:t>
      </w:r>
      <w:r w:rsidR="00EA6561">
        <w:t>.</w:t>
      </w:r>
      <w:r w:rsidR="00AC31BA">
        <w:t xml:space="preserve"> K</w:t>
      </w:r>
      <w:r w:rsidR="00B212D8">
        <w:t> naklonování externího repozitáře</w:t>
      </w:r>
      <w:r w:rsidR="00AC31BA">
        <w:t xml:space="preserve"> zde slouží</w:t>
      </w:r>
      <w:r>
        <w:t xml:space="preserve"> příkaz</w:t>
      </w:r>
      <w:r w:rsidR="00AC31BA">
        <w:t>y</w:t>
      </w:r>
      <w:r>
        <w:t xml:space="preserve"> </w:t>
      </w:r>
      <w:r w:rsidRPr="003471A8">
        <w:rPr>
          <w:b/>
          <w:bCs/>
        </w:rPr>
        <w:t>fetch</w:t>
      </w:r>
      <w:r>
        <w:t xml:space="preserve">, </w:t>
      </w:r>
      <w:r w:rsidRPr="0061106B">
        <w:rPr>
          <w:b/>
          <w:bCs/>
        </w:rPr>
        <w:t>pull</w:t>
      </w:r>
      <w:r>
        <w:t xml:space="preserve"> a </w:t>
      </w:r>
      <w:r w:rsidRPr="0061106B">
        <w:rPr>
          <w:b/>
          <w:bCs/>
        </w:rPr>
        <w:t>push</w:t>
      </w:r>
      <w:r>
        <w:t xml:space="preserve">. Příkazem </w:t>
      </w:r>
      <w:r w:rsidRPr="003A7079">
        <w:rPr>
          <w:b/>
          <w:bCs/>
        </w:rPr>
        <w:t>fetch</w:t>
      </w:r>
      <w:r>
        <w:t xml:space="preserve"> můžeme zjistit veškeré </w:t>
      </w:r>
      <w:r w:rsidR="004B1873">
        <w:t xml:space="preserve">nové </w:t>
      </w:r>
      <w:r w:rsidR="006C4AC2">
        <w:t>změny</w:t>
      </w:r>
      <w:r>
        <w:t xml:space="preserve"> v externím repozitáři. Tento příkaz je spojen s příkazem </w:t>
      </w:r>
      <w:r w:rsidR="003471A8" w:rsidRPr="002D18EE">
        <w:rPr>
          <w:b/>
          <w:bCs/>
        </w:rPr>
        <w:t>pull</w:t>
      </w:r>
      <w:r w:rsidR="00515925">
        <w:t>,</w:t>
      </w:r>
      <w:r w:rsidR="00515925">
        <w:rPr>
          <w:b/>
          <w:bCs/>
        </w:rPr>
        <w:t xml:space="preserve"> </w:t>
      </w:r>
      <w:r w:rsidR="00515925">
        <w:t>a to</w:t>
      </w:r>
      <w:r w:rsidR="00C52456">
        <w:t xml:space="preserve"> </w:t>
      </w:r>
      <w:r>
        <w:t>z důvodu zjištění změn a následné</w:t>
      </w:r>
      <w:r w:rsidR="001D6A44">
        <w:t>m</w:t>
      </w:r>
      <w:r>
        <w:t xml:space="preserve"> </w:t>
      </w:r>
      <w:r w:rsidR="00AC5D8C">
        <w:t>stažení</w:t>
      </w:r>
      <w:r>
        <w:t xml:space="preserve"> nových úprav na vybranou větev. </w:t>
      </w:r>
      <w:r w:rsidR="00C44916">
        <w:fldChar w:fldCharType="begin"/>
      </w:r>
      <w:r w:rsidR="00C44916">
        <w:instrText xml:space="preserve"> REF _Ref53921827 \r \h </w:instrText>
      </w:r>
      <w:r w:rsidR="00C44916">
        <w:fldChar w:fldCharType="separate"/>
      </w:r>
      <w:r w:rsidR="008E49B2">
        <w:t>[15]</w:t>
      </w:r>
      <w:r w:rsidR="00C44916">
        <w:fldChar w:fldCharType="end"/>
      </w:r>
    </w:p>
    <w:p w14:paraId="1C8358CF" w14:textId="226F032C" w:rsidR="00E83943" w:rsidRPr="003471A8" w:rsidRDefault="00F277AB" w:rsidP="003471A8">
      <w:pPr>
        <w:rPr>
          <w:rFonts w:ascii="Times New Roman" w:hAnsi="Times New Roman"/>
        </w:rPr>
      </w:pPr>
      <w:r>
        <w:t>Obecně</w:t>
      </w:r>
      <w:r w:rsidR="00181193">
        <w:t xml:space="preserve"> je</w:t>
      </w:r>
      <w:r w:rsidR="00E83943">
        <w:t xml:space="preserve"> příkaz </w:t>
      </w:r>
      <w:r w:rsidR="00E83943" w:rsidRPr="00F277AB">
        <w:rPr>
          <w:b/>
          <w:bCs/>
        </w:rPr>
        <w:t>pull</w:t>
      </w:r>
      <w:r w:rsidR="00E83943">
        <w:t xml:space="preserve"> </w:t>
      </w:r>
      <w:r w:rsidR="00BB67DE">
        <w:t>složen z</w:t>
      </w:r>
      <w:r w:rsidR="00E83943">
        <w:t xml:space="preserve"> příkaz</w:t>
      </w:r>
      <w:r w:rsidR="00BB67DE">
        <w:t>ů</w:t>
      </w:r>
      <w:r w:rsidR="00E83943">
        <w:t xml:space="preserve"> </w:t>
      </w:r>
      <w:r w:rsidR="00E83943" w:rsidRPr="003471A8">
        <w:rPr>
          <w:b/>
          <w:bCs/>
        </w:rPr>
        <w:t>fetch</w:t>
      </w:r>
      <w:r w:rsidR="00E83943">
        <w:t xml:space="preserve"> a </w:t>
      </w:r>
      <w:r w:rsidR="00E83943" w:rsidRPr="003471A8">
        <w:rPr>
          <w:b/>
          <w:bCs/>
        </w:rPr>
        <w:t>merge</w:t>
      </w:r>
      <w:r w:rsidR="003435AD">
        <w:t xml:space="preserve">. </w:t>
      </w:r>
      <w:r w:rsidR="00E83943">
        <w:t xml:space="preserve">Příkazem </w:t>
      </w:r>
      <w:r w:rsidR="00E83943" w:rsidRPr="003471A8">
        <w:rPr>
          <w:b/>
          <w:bCs/>
        </w:rPr>
        <w:t>push</w:t>
      </w:r>
      <w:r w:rsidR="00E83943">
        <w:t xml:space="preserve"> se aktualizují </w:t>
      </w:r>
      <w:r w:rsidR="003471A8">
        <w:t>vzdálené</w:t>
      </w:r>
      <w:r w:rsidR="00E83943">
        <w:t xml:space="preserve"> repozitáře </w:t>
      </w:r>
      <w:r w:rsidR="000F1A47">
        <w:t>na</w:t>
      </w:r>
      <w:r w:rsidR="0062137C">
        <w:t xml:space="preserve"> </w:t>
      </w:r>
      <w:r w:rsidR="000F1A47">
        <w:t>základě</w:t>
      </w:r>
      <w:r w:rsidR="00E83943">
        <w:t xml:space="preserve"> lokálních změn. </w:t>
      </w:r>
      <w:r w:rsidR="007C003A">
        <w:t>J</w:t>
      </w:r>
      <w:r w:rsidR="00E83943">
        <w:t>de o</w:t>
      </w:r>
      <w:r w:rsidR="007C003A">
        <w:t xml:space="preserve"> teoretický</w:t>
      </w:r>
      <w:r w:rsidR="00E83943">
        <w:t xml:space="preserve"> opak příkazu </w:t>
      </w:r>
      <w:r w:rsidR="00E83943" w:rsidRPr="003471A8">
        <w:rPr>
          <w:b/>
          <w:bCs/>
        </w:rPr>
        <w:t>pull</w:t>
      </w:r>
      <w:r w:rsidR="00E83943">
        <w:t xml:space="preserve">. Tímto způsobem </w:t>
      </w:r>
      <w:r w:rsidR="00880B18">
        <w:t>G</w:t>
      </w:r>
      <w:r w:rsidR="00E83943">
        <w:t>it umožňuje vzdálenou spolupráci na projektu. Jeho výhoda spočívá ve vývoji mimo produkční prostředí a následné nahrání změn na</w:t>
      </w:r>
      <w:r w:rsidR="008B5618">
        <w:t xml:space="preserve"> externí </w:t>
      </w:r>
      <w:r w:rsidR="00777322">
        <w:t>sdílené úložiště</w:t>
      </w:r>
      <w:r w:rsidR="00E83943">
        <w:t>.</w:t>
      </w:r>
      <w:r w:rsidR="007C464C">
        <w:t xml:space="preserve"> </w:t>
      </w:r>
      <w:r w:rsidR="00AE220E">
        <w:fldChar w:fldCharType="begin"/>
      </w:r>
      <w:r w:rsidR="00AE220E">
        <w:instrText xml:space="preserve"> REF _Ref53921827 \r \h </w:instrText>
      </w:r>
      <w:r w:rsidR="00AE220E">
        <w:fldChar w:fldCharType="separate"/>
      </w:r>
      <w:r w:rsidR="008E49B2">
        <w:t>[15]</w:t>
      </w:r>
      <w:r w:rsidR="00AE220E">
        <w:fldChar w:fldCharType="end"/>
      </w:r>
    </w:p>
    <w:p w14:paraId="75F2BB29" w14:textId="72BBE67D" w:rsidR="00FB4B8F" w:rsidRDefault="00B74840" w:rsidP="00A53E67">
      <w:pPr>
        <w:pStyle w:val="Nadpis4"/>
      </w:pPr>
      <w:r>
        <w:t xml:space="preserve"> </w:t>
      </w:r>
      <w:bookmarkStart w:id="48" w:name="_Toc68530015"/>
      <w:r w:rsidR="00FB4B8F">
        <w:t>Podobné programy</w:t>
      </w:r>
      <w:bookmarkEnd w:id="48"/>
    </w:p>
    <w:p w14:paraId="7C031C69" w14:textId="0B0A8161" w:rsidR="00A6309A" w:rsidRDefault="00A6309A" w:rsidP="00A015AE">
      <w:pPr>
        <w:rPr>
          <w:rFonts w:ascii="Times New Roman" w:hAnsi="Times New Roman"/>
        </w:rPr>
      </w:pPr>
      <w:r>
        <w:t>Konkurencí je podobný verzovací software s názvem Mercurial. Oba nástroje slouží k verzování a distribuovanému vývoj</w:t>
      </w:r>
      <w:r w:rsidR="006429D3">
        <w:t>i</w:t>
      </w:r>
      <w:r>
        <w:t xml:space="preserve">. </w:t>
      </w:r>
      <w:r w:rsidR="00730C7A">
        <w:t>G</w:t>
      </w:r>
      <w:r>
        <w:t>it má v základu větší komplexnost a</w:t>
      </w:r>
      <w:r w:rsidR="00D41E1B">
        <w:t xml:space="preserve"> je náročnější </w:t>
      </w:r>
      <w:r>
        <w:t xml:space="preserve">na naučení. Pro týmy nabízí </w:t>
      </w:r>
      <w:r w:rsidR="003157FB">
        <w:t>G</w:t>
      </w:r>
      <w:r>
        <w:t xml:space="preserve">it mnohem větší flexibilitu. Z bezpečnostního hlediska </w:t>
      </w:r>
      <w:r w:rsidR="000701BA">
        <w:t xml:space="preserve">je </w:t>
      </w:r>
      <w:r>
        <w:t>práce v</w:t>
      </w:r>
      <w:r w:rsidR="000701BA">
        <w:t xml:space="preserve"> </w:t>
      </w:r>
      <w:r>
        <w:t>Mercurial bezpečnější. Nesprávným použitím</w:t>
      </w:r>
      <w:r w:rsidR="00527B8C">
        <w:t xml:space="preserve"> Git</w:t>
      </w:r>
      <w:r>
        <w:t xml:space="preserve"> </w:t>
      </w:r>
      <w:r w:rsidR="00EE37AD">
        <w:t>nástrojů</w:t>
      </w:r>
      <w:r w:rsidR="00527B8C">
        <w:t>,</w:t>
      </w:r>
      <w:r>
        <w:t xml:space="preserve"> </w:t>
      </w:r>
      <w:r w:rsidR="00106DDF">
        <w:t xml:space="preserve">je možné </w:t>
      </w:r>
      <w:r w:rsidR="00527B8C">
        <w:t>zničit</w:t>
      </w:r>
      <w:r>
        <w:t xml:space="preserve"> </w:t>
      </w:r>
      <w:r w:rsidR="00D41E1B">
        <w:t>cel</w:t>
      </w:r>
      <w:r w:rsidR="00527B8C">
        <w:t>ý</w:t>
      </w:r>
      <w:r w:rsidR="00D41E1B">
        <w:t xml:space="preserve"> </w:t>
      </w:r>
      <w:r>
        <w:t>repozit</w:t>
      </w:r>
      <w:r w:rsidR="00527B8C">
        <w:t>ář</w:t>
      </w:r>
      <w:r>
        <w:t>. </w:t>
      </w:r>
      <w:r w:rsidR="007F3C8B">
        <w:fldChar w:fldCharType="begin"/>
      </w:r>
      <w:r w:rsidR="007F3C8B">
        <w:instrText xml:space="preserve"> REF _Ref54626050 \r \h </w:instrText>
      </w:r>
      <w:r w:rsidR="007F3C8B">
        <w:fldChar w:fldCharType="separate"/>
      </w:r>
      <w:r w:rsidR="008E49B2">
        <w:t>[16]</w:t>
      </w:r>
      <w:r w:rsidR="007F3C8B">
        <w:fldChar w:fldCharType="end"/>
      </w:r>
    </w:p>
    <w:p w14:paraId="7F118EC1" w14:textId="44EFB5D5" w:rsidR="003E6760" w:rsidRDefault="00A6309A" w:rsidP="00930A22">
      <w:r>
        <w:t xml:space="preserve">Větve v nástroji </w:t>
      </w:r>
      <w:r w:rsidR="00106DDF">
        <w:t>G</w:t>
      </w:r>
      <w:r>
        <w:t xml:space="preserve">it pouze poukazují na jednotlivou historii </w:t>
      </w:r>
      <w:r w:rsidR="00C76A65">
        <w:t>změn</w:t>
      </w:r>
      <w:r>
        <w:t xml:space="preserve">. Naopak v Mercurial větve odkazují na lineární řadu po sobě jdoucích změn. </w:t>
      </w:r>
      <w:r w:rsidR="00970838">
        <w:t>Jedná</w:t>
      </w:r>
      <w:r w:rsidR="00DF0D4D">
        <w:t xml:space="preserve"> se</w:t>
      </w:r>
      <w:r>
        <w:t xml:space="preserve"> o takzvané changesets</w:t>
      </w:r>
      <w:r w:rsidR="00844A37">
        <w:t xml:space="preserve"> odkazující </w:t>
      </w:r>
      <w:r>
        <w:t xml:space="preserve">na kompletní sadu změn provedených </w:t>
      </w:r>
      <w:r w:rsidR="007A46E0">
        <w:t>v úložišti</w:t>
      </w:r>
      <w:r>
        <w:t>. Momentálně</w:t>
      </w:r>
      <w:r w:rsidR="00B53E5F">
        <w:t xml:space="preserve"> je</w:t>
      </w:r>
      <w:r>
        <w:t xml:space="preserve"> standardizovan</w:t>
      </w:r>
      <w:r w:rsidR="00D90E5D">
        <w:t>ým</w:t>
      </w:r>
      <w:r>
        <w:t xml:space="preserve"> verzovací</w:t>
      </w:r>
      <w:r w:rsidR="00D90E5D">
        <w:t>m</w:t>
      </w:r>
      <w:r>
        <w:t xml:space="preserve"> nástroj</w:t>
      </w:r>
      <w:r w:rsidR="00D90E5D">
        <w:t>em</w:t>
      </w:r>
      <w:r>
        <w:t xml:space="preserve"> </w:t>
      </w:r>
      <w:r w:rsidR="00106DDF">
        <w:t>G</w:t>
      </w:r>
      <w:r>
        <w:t>it.</w:t>
      </w:r>
      <w:r w:rsidR="0054033C">
        <w:t xml:space="preserve"> </w:t>
      </w:r>
      <w:r w:rsidR="00A406CA">
        <w:fldChar w:fldCharType="begin"/>
      </w:r>
      <w:r w:rsidR="00A406CA">
        <w:instrText xml:space="preserve"> REF _Ref54626050 \r \h </w:instrText>
      </w:r>
      <w:r w:rsidR="00A406CA">
        <w:fldChar w:fldCharType="separate"/>
      </w:r>
      <w:r w:rsidR="008E49B2">
        <w:t>[16]</w:t>
      </w:r>
      <w:r w:rsidR="00A406CA">
        <w:fldChar w:fldCharType="end"/>
      </w:r>
      <w:r w:rsidR="00A406CA">
        <w:fldChar w:fldCharType="begin"/>
      </w:r>
      <w:r w:rsidR="00A406CA">
        <w:instrText xml:space="preserve"> REF _Ref54626051 \r \h </w:instrText>
      </w:r>
      <w:r w:rsidR="00A406CA">
        <w:fldChar w:fldCharType="separate"/>
      </w:r>
      <w:r w:rsidR="008E49B2">
        <w:t>[17]</w:t>
      </w:r>
      <w:r w:rsidR="00A406CA">
        <w:fldChar w:fldCharType="end"/>
      </w:r>
    </w:p>
    <w:p w14:paraId="3131A240" w14:textId="77777777" w:rsidR="00FB4B8F" w:rsidRDefault="00FB4B8F" w:rsidP="00FB4B8F">
      <w:pPr>
        <w:pStyle w:val="Nadpis2"/>
      </w:pPr>
      <w:bookmarkStart w:id="49" w:name="_Toc53945437"/>
      <w:bookmarkStart w:id="50" w:name="_Toc68530016"/>
      <w:r>
        <w:t>Github</w:t>
      </w:r>
      <w:bookmarkEnd w:id="49"/>
      <w:bookmarkEnd w:id="50"/>
    </w:p>
    <w:p w14:paraId="06867F24" w14:textId="45B189E4" w:rsidR="00B14EFC" w:rsidRDefault="00336912" w:rsidP="009323F3">
      <w:r>
        <w:t>Tato práce</w:t>
      </w:r>
      <w:r w:rsidR="009323F3" w:rsidRPr="009323F3">
        <w:t xml:space="preserve"> se zaměřuje na propojení desktopové aplikace s platformou Git</w:t>
      </w:r>
      <w:r w:rsidR="00B14EFC">
        <w:t>H</w:t>
      </w:r>
      <w:r w:rsidR="009323F3" w:rsidRPr="009323F3">
        <w:t>ub. Git</w:t>
      </w:r>
      <w:r w:rsidR="003F42E1">
        <w:t>H</w:t>
      </w:r>
      <w:r w:rsidR="009323F3" w:rsidRPr="009323F3">
        <w:t xml:space="preserve">ub je webová </w:t>
      </w:r>
      <w:r w:rsidR="00A84F78">
        <w:t>platforma</w:t>
      </w:r>
      <w:r w:rsidR="00844A37">
        <w:t xml:space="preserve"> podporující</w:t>
      </w:r>
      <w:r w:rsidR="009323F3" w:rsidRPr="009323F3">
        <w:t xml:space="preserve"> vývoj </w:t>
      </w:r>
      <w:r w:rsidR="002C4C28">
        <w:t>s</w:t>
      </w:r>
      <w:r w:rsidR="009323F3" w:rsidRPr="009323F3">
        <w:t xml:space="preserve"> pomocí nástroje </w:t>
      </w:r>
      <w:r w:rsidR="00B14EFC">
        <w:t>G</w:t>
      </w:r>
      <w:r w:rsidR="009323F3" w:rsidRPr="009323F3">
        <w:t xml:space="preserve">it. Nabízí webhosting a bezplatné ukládání privátních </w:t>
      </w:r>
      <w:r w:rsidR="00B9627D">
        <w:t>i</w:t>
      </w:r>
      <w:r w:rsidR="009323F3" w:rsidRPr="009323F3">
        <w:t xml:space="preserve"> veřejných repozitářů. </w:t>
      </w:r>
      <w:r w:rsidR="004F7BB4">
        <w:rPr>
          <w:color w:val="202122"/>
          <w:shd w:val="clear" w:color="auto" w:fill="FFFFFF"/>
        </w:rPr>
        <w:fldChar w:fldCharType="begin"/>
      </w:r>
      <w:r w:rsidR="004F7BB4">
        <w:rPr>
          <w:color w:val="202122"/>
          <w:shd w:val="clear" w:color="auto" w:fill="FFFFFF"/>
        </w:rPr>
        <w:instrText xml:space="preserve"> REF _Ref53921873 \r \h </w:instrText>
      </w:r>
      <w:r w:rsidR="004F7BB4">
        <w:rPr>
          <w:color w:val="202122"/>
          <w:shd w:val="clear" w:color="auto" w:fill="FFFFFF"/>
        </w:rPr>
      </w:r>
      <w:r w:rsidR="004F7BB4">
        <w:rPr>
          <w:color w:val="202122"/>
          <w:shd w:val="clear" w:color="auto" w:fill="FFFFFF"/>
        </w:rPr>
        <w:fldChar w:fldCharType="separate"/>
      </w:r>
      <w:r w:rsidR="008E49B2">
        <w:rPr>
          <w:color w:val="202122"/>
          <w:shd w:val="clear" w:color="auto" w:fill="FFFFFF"/>
        </w:rPr>
        <w:t>[18]</w:t>
      </w:r>
      <w:r w:rsidR="004F7BB4">
        <w:rPr>
          <w:color w:val="202122"/>
          <w:shd w:val="clear" w:color="auto" w:fill="FFFFFF"/>
        </w:rPr>
        <w:fldChar w:fldCharType="end"/>
      </w:r>
    </w:p>
    <w:p w14:paraId="65DAEDB4" w14:textId="7905E3A6" w:rsidR="009323F3" w:rsidRPr="005249A6" w:rsidRDefault="009323F3" w:rsidP="005249A6">
      <w:pPr>
        <w:rPr>
          <w:rFonts w:ascii="Times New Roman" w:hAnsi="Times New Roman"/>
        </w:rPr>
      </w:pPr>
      <w:r w:rsidRPr="009323F3">
        <w:t xml:space="preserve">Tento projekt byl spuštěn v roce 2008 a od té doby již </w:t>
      </w:r>
      <w:r w:rsidR="00B14EFC" w:rsidRPr="009323F3">
        <w:t>GitHub</w:t>
      </w:r>
      <w:r w:rsidRPr="009323F3">
        <w:t xml:space="preserve"> hostuje přes 100 milionů repozitářů. </w:t>
      </w:r>
      <w:r w:rsidR="00A81818">
        <w:rPr>
          <w:color w:val="202122"/>
          <w:shd w:val="clear" w:color="auto" w:fill="FFFFFF"/>
        </w:rPr>
        <w:t>Obsahuje</w:t>
      </w:r>
      <w:r w:rsidRPr="009323F3">
        <w:rPr>
          <w:color w:val="202122"/>
          <w:shd w:val="clear" w:color="auto" w:fill="FFFFFF"/>
        </w:rPr>
        <w:t xml:space="preserve"> notifikace o změnách, </w:t>
      </w:r>
      <w:r w:rsidR="003F42E1" w:rsidRPr="009323F3">
        <w:rPr>
          <w:color w:val="202122"/>
          <w:shd w:val="clear" w:color="auto" w:fill="FFFFFF"/>
        </w:rPr>
        <w:t>diskuse</w:t>
      </w:r>
      <w:r w:rsidRPr="009323F3">
        <w:rPr>
          <w:color w:val="202122"/>
          <w:shd w:val="clear" w:color="auto" w:fill="FFFFFF"/>
        </w:rPr>
        <w:t>, návrhy, změny a vlastní technické řešení jednotlivých uživatelů.</w:t>
      </w:r>
      <w:r w:rsidR="00E100C0">
        <w:rPr>
          <w:color w:val="202122"/>
          <w:shd w:val="clear" w:color="auto" w:fill="FFFFFF"/>
        </w:rPr>
        <w:t xml:space="preserve"> </w:t>
      </w:r>
      <w:r w:rsidR="00AE220E">
        <w:rPr>
          <w:color w:val="202122"/>
          <w:shd w:val="clear" w:color="auto" w:fill="FFFFFF"/>
        </w:rPr>
        <w:fldChar w:fldCharType="begin"/>
      </w:r>
      <w:r w:rsidR="00AE220E">
        <w:rPr>
          <w:color w:val="202122"/>
          <w:shd w:val="clear" w:color="auto" w:fill="FFFFFF"/>
        </w:rPr>
        <w:instrText xml:space="preserve"> REF _Ref53921873 \r \h </w:instrText>
      </w:r>
      <w:r w:rsidR="00AE220E">
        <w:rPr>
          <w:color w:val="202122"/>
          <w:shd w:val="clear" w:color="auto" w:fill="FFFFFF"/>
        </w:rPr>
      </w:r>
      <w:r w:rsidR="00AE220E">
        <w:rPr>
          <w:color w:val="202122"/>
          <w:shd w:val="clear" w:color="auto" w:fill="FFFFFF"/>
        </w:rPr>
        <w:fldChar w:fldCharType="separate"/>
      </w:r>
      <w:r w:rsidR="008E49B2">
        <w:rPr>
          <w:color w:val="202122"/>
          <w:shd w:val="clear" w:color="auto" w:fill="FFFFFF"/>
        </w:rPr>
        <w:t>[18]</w:t>
      </w:r>
      <w:r w:rsidR="00AE220E">
        <w:rPr>
          <w:color w:val="202122"/>
          <w:shd w:val="clear" w:color="auto" w:fill="FFFFFF"/>
        </w:rPr>
        <w:fldChar w:fldCharType="end"/>
      </w:r>
      <w:r w:rsidR="005B147D" w:rsidRPr="005249A6">
        <w:rPr>
          <w:rFonts w:ascii="Times New Roman" w:hAnsi="Times New Roman"/>
        </w:rPr>
        <w:t xml:space="preserve"> </w:t>
      </w:r>
    </w:p>
    <w:p w14:paraId="1ADDFD04" w14:textId="77777777" w:rsidR="00FB4B8F" w:rsidRDefault="007F1683" w:rsidP="003B0F88">
      <w:pPr>
        <w:pStyle w:val="Nadpis3"/>
      </w:pPr>
      <w:r>
        <w:lastRenderedPageBreak/>
        <w:t xml:space="preserve"> </w:t>
      </w:r>
      <w:bookmarkStart w:id="51" w:name="_Toc53945438"/>
      <w:bookmarkStart w:id="52" w:name="_Toc68530017"/>
      <w:r w:rsidR="00FB4B8F">
        <w:t>Distribuce</w:t>
      </w:r>
      <w:bookmarkEnd w:id="51"/>
      <w:bookmarkEnd w:id="52"/>
    </w:p>
    <w:p w14:paraId="5DC01C63" w14:textId="2A99343B" w:rsidR="00503741" w:rsidRDefault="00A81818" w:rsidP="009323F3">
      <w:r>
        <w:t xml:space="preserve">Každý </w:t>
      </w:r>
      <w:r w:rsidR="00367050">
        <w:t xml:space="preserve">si </w:t>
      </w:r>
      <w:r>
        <w:t>zde</w:t>
      </w:r>
      <w:r w:rsidR="009323F3" w:rsidRPr="009323F3">
        <w:t xml:space="preserve"> může vytvořit účet a nahrávat </w:t>
      </w:r>
      <w:r>
        <w:t>vlastní</w:t>
      </w:r>
      <w:r w:rsidR="009323F3" w:rsidRPr="009323F3">
        <w:t xml:space="preserve"> repozitář</w:t>
      </w:r>
      <w:r>
        <w:t>e</w:t>
      </w:r>
      <w:r w:rsidR="009323F3" w:rsidRPr="009323F3">
        <w:t xml:space="preserve">. </w:t>
      </w:r>
      <w:r w:rsidR="00195BBE">
        <w:t>J</w:t>
      </w:r>
      <w:r w:rsidR="009323F3" w:rsidRPr="009323F3">
        <w:t xml:space="preserve">e používán </w:t>
      </w:r>
      <w:r w:rsidR="009D4AF6">
        <w:t>převážně</w:t>
      </w:r>
      <w:r w:rsidR="00195BBE">
        <w:t xml:space="preserve"> </w:t>
      </w:r>
      <w:r w:rsidR="009323F3" w:rsidRPr="009323F3">
        <w:t xml:space="preserve">programátory pro sdílení </w:t>
      </w:r>
      <w:r w:rsidR="000F6D0A">
        <w:t xml:space="preserve">zdrojového </w:t>
      </w:r>
      <w:r w:rsidR="009323F3" w:rsidRPr="009323F3">
        <w:t xml:space="preserve">kódu. </w:t>
      </w:r>
      <w:r w:rsidR="007B47DE">
        <w:t>Github přispívá</w:t>
      </w:r>
      <w:r w:rsidR="009323F3" w:rsidRPr="009323F3">
        <w:t xml:space="preserve"> open-source vývojovému prostředí, kde si každý může naklonovat</w:t>
      </w:r>
      <w:r w:rsidR="00FE7AEF">
        <w:t xml:space="preserve"> nebo </w:t>
      </w:r>
      <w:r w:rsidR="009323F3" w:rsidRPr="009323F3">
        <w:t>upravit cizí repozitář</w:t>
      </w:r>
      <w:r w:rsidR="00D776B5">
        <w:t>, a to v případě kdy je veřejný nebo k tomu má povolení</w:t>
      </w:r>
      <w:r w:rsidR="009323F3" w:rsidRPr="009323F3">
        <w:t xml:space="preserve">. </w:t>
      </w:r>
      <w:r w:rsidR="007E083E">
        <w:fldChar w:fldCharType="begin"/>
      </w:r>
      <w:r w:rsidR="007E083E">
        <w:instrText xml:space="preserve"> REF _Ref53916875 \r \h </w:instrText>
      </w:r>
      <w:r w:rsidR="007E083E">
        <w:fldChar w:fldCharType="separate"/>
      </w:r>
      <w:r w:rsidR="008E49B2">
        <w:t>[1]</w:t>
      </w:r>
      <w:r w:rsidR="007E083E">
        <w:fldChar w:fldCharType="end"/>
      </w:r>
      <w:r w:rsidR="007E083E">
        <w:fldChar w:fldCharType="begin"/>
      </w:r>
      <w:r w:rsidR="007E083E">
        <w:instrText xml:space="preserve"> REF _Ref53921874 \r \h </w:instrText>
      </w:r>
      <w:r w:rsidR="007E083E">
        <w:fldChar w:fldCharType="separate"/>
      </w:r>
      <w:r w:rsidR="008E49B2">
        <w:t>[18]</w:t>
      </w:r>
      <w:r w:rsidR="007E083E">
        <w:fldChar w:fldCharType="end"/>
      </w:r>
    </w:p>
    <w:p w14:paraId="2A1C3DB5" w14:textId="16DB8EAC" w:rsidR="009323F3" w:rsidRPr="00503741" w:rsidRDefault="009323F3" w:rsidP="00503741">
      <w:pPr>
        <w:rPr>
          <w:rFonts w:ascii="Times New Roman" w:hAnsi="Times New Roman"/>
        </w:rPr>
      </w:pPr>
      <w:r w:rsidRPr="009323F3">
        <w:t xml:space="preserve">Příkazem </w:t>
      </w:r>
      <w:r w:rsidRPr="00503741">
        <w:rPr>
          <w:b/>
          <w:bCs/>
        </w:rPr>
        <w:t>clone</w:t>
      </w:r>
      <w:r w:rsidR="000701BA">
        <w:rPr>
          <w:b/>
          <w:bCs/>
        </w:rPr>
        <w:t>,</w:t>
      </w:r>
      <w:r w:rsidR="004F7BB4">
        <w:rPr>
          <w:b/>
          <w:bCs/>
        </w:rPr>
        <w:t xml:space="preserve"> </w:t>
      </w:r>
      <w:r w:rsidR="004F7BB4">
        <w:t>viz obrázek 1</w:t>
      </w:r>
      <w:r w:rsidR="000701BA">
        <w:t>,</w:t>
      </w:r>
      <w:r w:rsidR="004F7BB4">
        <w:t xml:space="preserve"> </w:t>
      </w:r>
      <w:r w:rsidRPr="009323F3">
        <w:t>si z</w:t>
      </w:r>
      <w:r w:rsidR="00F73988">
        <w:t xml:space="preserve"> platformy</w:t>
      </w:r>
      <w:r w:rsidRPr="009323F3">
        <w:t xml:space="preserve"> </w:t>
      </w:r>
      <w:r w:rsidR="00FE7AEF">
        <w:t>GitHub</w:t>
      </w:r>
      <w:r w:rsidRPr="009323F3">
        <w:t xml:space="preserve"> může kdokoliv stáhnout veřejný repozitář a propojit ho s jeho lokální verzí. Každý uživatel pracující na projektu</w:t>
      </w:r>
      <w:r w:rsidR="00FE7AEF">
        <w:t>,</w:t>
      </w:r>
      <w:r w:rsidRPr="009323F3">
        <w:t xml:space="preserve"> si může stáhnout aktuální informace o </w:t>
      </w:r>
      <w:r w:rsidR="007E083E" w:rsidRPr="009323F3">
        <w:t>repozitáři,</w:t>
      </w:r>
      <w:r w:rsidR="00A55E8E">
        <w:t xml:space="preserve"> a to</w:t>
      </w:r>
      <w:r w:rsidR="00EE3E42">
        <w:t xml:space="preserve"> </w:t>
      </w:r>
      <w:r w:rsidR="00EE3E42" w:rsidRPr="009323F3">
        <w:t>včetně</w:t>
      </w:r>
      <w:r w:rsidRPr="009323F3">
        <w:t xml:space="preserve"> kompletní historie </w:t>
      </w:r>
      <w:r w:rsidR="00BD4A7E">
        <w:t>změn</w:t>
      </w:r>
      <w:r w:rsidRPr="009323F3">
        <w:t>.</w:t>
      </w:r>
      <w:r w:rsidR="00E100C0">
        <w:t xml:space="preserve"> </w:t>
      </w:r>
      <w:r w:rsidR="005B147D">
        <w:fldChar w:fldCharType="begin"/>
      </w:r>
      <w:r w:rsidR="005B147D">
        <w:instrText xml:space="preserve"> REF _Ref53916875 \r \h </w:instrText>
      </w:r>
      <w:r w:rsidR="005B147D">
        <w:fldChar w:fldCharType="separate"/>
      </w:r>
      <w:r w:rsidR="008E49B2">
        <w:t>[1]</w:t>
      </w:r>
      <w:r w:rsidR="005B147D">
        <w:fldChar w:fldCharType="end"/>
      </w:r>
      <w:r w:rsidR="00BF26A0">
        <w:fldChar w:fldCharType="begin"/>
      </w:r>
      <w:r w:rsidR="00BF26A0">
        <w:instrText xml:space="preserve"> REF _Ref53921874 \r \h </w:instrText>
      </w:r>
      <w:r w:rsidR="00BF26A0">
        <w:fldChar w:fldCharType="separate"/>
      </w:r>
      <w:r w:rsidR="008E49B2">
        <w:t>[18]</w:t>
      </w:r>
      <w:r w:rsidR="00BF26A0">
        <w:fldChar w:fldCharType="end"/>
      </w:r>
      <w:r w:rsidR="005B147D" w:rsidRPr="00503741">
        <w:rPr>
          <w:rFonts w:ascii="Times New Roman" w:hAnsi="Times New Roman"/>
        </w:rPr>
        <w:t xml:space="preserve"> </w:t>
      </w:r>
    </w:p>
    <w:p w14:paraId="18781E2D" w14:textId="77777777" w:rsidR="00FB4B8F" w:rsidRDefault="007F1683" w:rsidP="003B0F88">
      <w:pPr>
        <w:pStyle w:val="Nadpis3"/>
      </w:pPr>
      <w:r>
        <w:t xml:space="preserve"> </w:t>
      </w:r>
      <w:bookmarkStart w:id="53" w:name="_Toc53945439"/>
      <w:bookmarkStart w:id="54" w:name="_Toc68530018"/>
      <w:r w:rsidR="00FB4B8F">
        <w:t>Pull Request</w:t>
      </w:r>
      <w:bookmarkEnd w:id="53"/>
      <w:bookmarkEnd w:id="54"/>
    </w:p>
    <w:p w14:paraId="619A2063" w14:textId="2B17D981" w:rsidR="00503741" w:rsidRDefault="009323F3" w:rsidP="00AC31BA">
      <w:pPr>
        <w:ind w:firstLine="708"/>
      </w:pPr>
      <w:r w:rsidRPr="009323F3">
        <w:t>K</w:t>
      </w:r>
      <w:r w:rsidR="00FE7AEF">
        <w:t xml:space="preserve">e </w:t>
      </w:r>
      <w:r w:rsidRPr="009323F3">
        <w:t xml:space="preserve">spolupráci na veřejných </w:t>
      </w:r>
      <w:r w:rsidR="00503741">
        <w:t>i</w:t>
      </w:r>
      <w:r w:rsidRPr="009323F3">
        <w:t xml:space="preserve"> privátních repozitářích slouží</w:t>
      </w:r>
      <w:r w:rsidR="00B00038">
        <w:t xml:space="preserve"> operace</w:t>
      </w:r>
      <w:r w:rsidRPr="009323F3">
        <w:t xml:space="preserve"> </w:t>
      </w:r>
      <w:r w:rsidRPr="00CB082F">
        <w:rPr>
          <w:b/>
          <w:bCs/>
        </w:rPr>
        <w:t>pull request</w:t>
      </w:r>
      <w:r w:rsidRPr="009323F3">
        <w:t>.</w:t>
      </w:r>
      <w:r w:rsidR="00AC31BA">
        <w:t xml:space="preserve"> Pull request lze vytvořit,</w:t>
      </w:r>
      <w:r w:rsidRPr="009323F3">
        <w:t xml:space="preserve"> </w:t>
      </w:r>
      <w:r w:rsidR="00AC31BA">
        <w:t>p</w:t>
      </w:r>
      <w:r w:rsidRPr="009323F3">
        <w:t>okud je lokální repozitář propojen s tím na serveru</w:t>
      </w:r>
      <w:r w:rsidR="00AC31BA">
        <w:t>,</w:t>
      </w:r>
      <w:r w:rsidRPr="009323F3">
        <w:t xml:space="preserve"> a jsou zde provedeny nějaké změny</w:t>
      </w:r>
      <w:r w:rsidR="00AC31BA">
        <w:t>.</w:t>
      </w:r>
      <w:r w:rsidRPr="009323F3">
        <w:t xml:space="preserve"> </w:t>
      </w:r>
      <w:r w:rsidR="007E083E">
        <w:fldChar w:fldCharType="begin"/>
      </w:r>
      <w:r w:rsidR="007E083E">
        <w:instrText xml:space="preserve"> REF _Ref53921827 \r \h </w:instrText>
      </w:r>
      <w:r w:rsidR="007E083E">
        <w:fldChar w:fldCharType="separate"/>
      </w:r>
      <w:r w:rsidR="008E49B2">
        <w:t>[15]</w:t>
      </w:r>
      <w:r w:rsidR="007E083E">
        <w:fldChar w:fldCharType="end"/>
      </w:r>
    </w:p>
    <w:p w14:paraId="4606341C" w14:textId="77777777" w:rsidR="00AC31BA" w:rsidRDefault="009323F3" w:rsidP="00AC31BA">
      <w:pPr>
        <w:ind w:firstLine="708"/>
      </w:pPr>
      <w:r w:rsidRPr="009323F3">
        <w:t>Jde o žádost potvrzení změn v nějaké z větví externího repozitáře. Po otevření žádosti si zde může každý prohlédnout změny</w:t>
      </w:r>
      <w:r w:rsidR="00FE7AEF">
        <w:t>.</w:t>
      </w:r>
      <w:r w:rsidRPr="009323F3">
        <w:t xml:space="preserve"> </w:t>
      </w:r>
      <w:r w:rsidR="00FE7AEF">
        <w:t xml:space="preserve">Tyto změny </w:t>
      </w:r>
      <w:r w:rsidR="00251CDD">
        <w:t>se dají</w:t>
      </w:r>
      <w:r w:rsidRPr="009323F3">
        <w:t xml:space="preserve"> dále upravovat, </w:t>
      </w:r>
      <w:r w:rsidR="005A77DB">
        <w:t xml:space="preserve">lze o nich </w:t>
      </w:r>
      <w:r w:rsidRPr="009323F3">
        <w:t>diskutovat a přidávat k nim další</w:t>
      </w:r>
      <w:r w:rsidR="00B94509">
        <w:t xml:space="preserve"> úpravy</w:t>
      </w:r>
      <w:r w:rsidRPr="009323F3">
        <w:t xml:space="preserve">. </w:t>
      </w:r>
    </w:p>
    <w:p w14:paraId="643799FA" w14:textId="140568CA" w:rsidR="00930A22" w:rsidRDefault="00AC31BA" w:rsidP="00003798">
      <w:pPr>
        <w:ind w:firstLine="576"/>
      </w:pPr>
      <w:r>
        <w:t xml:space="preserve">Změny se v repozitáři promítnou </w:t>
      </w:r>
      <w:r w:rsidRPr="009323F3">
        <w:t>na</w:t>
      </w:r>
      <w:r>
        <w:t xml:space="preserve"> </w:t>
      </w:r>
      <w:r w:rsidRPr="009323F3">
        <w:t xml:space="preserve">GitHub serveru </w:t>
      </w:r>
      <w:r>
        <w:t>hned, jak</w:t>
      </w:r>
      <w:r w:rsidR="009323F3" w:rsidRPr="009323F3">
        <w:t xml:space="preserve"> dojde k</w:t>
      </w:r>
      <w:r w:rsidR="000A5DB4">
        <w:t> </w:t>
      </w:r>
      <w:r w:rsidR="009323F3" w:rsidRPr="009323F3">
        <w:t>potvrzení</w:t>
      </w:r>
      <w:r w:rsidR="000A5DB4">
        <w:t xml:space="preserve"> od privilegovaného správce repozitáře</w:t>
      </w:r>
      <w:r>
        <w:t xml:space="preserve">. Následně se </w:t>
      </w:r>
      <w:r w:rsidR="00EB7978">
        <w:t>slouč</w:t>
      </w:r>
      <w:r>
        <w:t>í</w:t>
      </w:r>
      <w:r w:rsidR="00EB7978">
        <w:t xml:space="preserve"> větv</w:t>
      </w:r>
      <w:r>
        <w:t>ě</w:t>
      </w:r>
      <w:r w:rsidR="00EB7978">
        <w:t xml:space="preserve"> a </w:t>
      </w:r>
      <w:r>
        <w:t>dojde k smazání těch nerelevantních k dalšímu vývoji</w:t>
      </w:r>
      <w:r w:rsidR="009323F3" w:rsidRPr="009323F3">
        <w:t>.</w:t>
      </w:r>
      <w:r w:rsidR="00E100C0">
        <w:t xml:space="preserve"> </w:t>
      </w:r>
      <w:r w:rsidR="00EE5363">
        <w:fldChar w:fldCharType="begin"/>
      </w:r>
      <w:r w:rsidR="00EE5363">
        <w:instrText xml:space="preserve"> REF _Ref53921827 \r \h </w:instrText>
      </w:r>
      <w:r w:rsidR="00EE5363">
        <w:fldChar w:fldCharType="separate"/>
      </w:r>
      <w:r w:rsidR="008E49B2">
        <w:t>[15]</w:t>
      </w:r>
      <w:r w:rsidR="00EE5363">
        <w:fldChar w:fldCharType="end"/>
      </w:r>
    </w:p>
    <w:p w14:paraId="12A9080C" w14:textId="76CBF532" w:rsidR="00A0090F" w:rsidRDefault="00A0090F" w:rsidP="00A0090F">
      <w:pPr>
        <w:pStyle w:val="Nadpis2"/>
      </w:pPr>
      <w:bookmarkStart w:id="55" w:name="_Toc68530019"/>
      <w:r>
        <w:t>Využití</w:t>
      </w:r>
      <w:bookmarkEnd w:id="55"/>
    </w:p>
    <w:p w14:paraId="311A360D" w14:textId="6F3A9E4B" w:rsidR="00B16EBA" w:rsidRDefault="00F850DD" w:rsidP="00AC31BA">
      <w:pPr>
        <w:ind w:firstLine="576"/>
      </w:pPr>
      <w:r>
        <w:t>V projektu se často využívá předvytvořených příkazů</w:t>
      </w:r>
      <w:r w:rsidR="00683120">
        <w:t xml:space="preserve"> obsažených v nástroji </w:t>
      </w:r>
      <w:r w:rsidR="00327FA8">
        <w:t>G</w:t>
      </w:r>
      <w:r w:rsidR="004528EE">
        <w:t>it,</w:t>
      </w:r>
      <w:r w:rsidR="00683120">
        <w:t xml:space="preserve"> a to z důvodu jednoduchosti verzování. </w:t>
      </w:r>
      <w:r w:rsidR="004528EE">
        <w:t>Pro projekt poskytuje již vytvořenou sadu nástrojů, kterou lze přímo využít</w:t>
      </w:r>
      <w:r w:rsidR="000227C1">
        <w:t xml:space="preserve"> za pomocí spouštění procesů. </w:t>
      </w:r>
    </w:p>
    <w:p w14:paraId="74A199A2" w14:textId="017442B0" w:rsidR="006D7AC0" w:rsidRDefault="006D7AC0" w:rsidP="00D004D0">
      <w:r>
        <w:t>Integrace s platformou Github zajišťuje bezplatné úložiště a přístup k již zde nahraným repozitářům.</w:t>
      </w:r>
      <w:r w:rsidR="00212B17">
        <w:t xml:space="preserve"> Git i Github jsou nejvíce používané nástroje k verzování a distribuci kódu.</w:t>
      </w:r>
      <w:r w:rsidR="009025BC">
        <w:t xml:space="preserve"> Tyto nástroje a platformy byly vybrány z důvodu </w:t>
      </w:r>
      <w:r w:rsidR="00785E14">
        <w:t>rozsáhlé kompatibility a jednoduché integrace.</w:t>
      </w:r>
    </w:p>
    <w:p w14:paraId="18F3FDF0" w14:textId="463311E1" w:rsidR="009323F3" w:rsidRPr="004B7851" w:rsidRDefault="00B16EBA" w:rsidP="00B53032">
      <w:pPr>
        <w:spacing w:before="0" w:after="0" w:line="240" w:lineRule="auto"/>
        <w:ind w:firstLine="0"/>
        <w:jc w:val="left"/>
      </w:pPr>
      <w:r>
        <w:br w:type="page"/>
      </w:r>
    </w:p>
    <w:p w14:paraId="0C3E2C9C" w14:textId="42D2C762" w:rsidR="00FB4B8F" w:rsidRDefault="00FB4B8F" w:rsidP="00FB4B8F">
      <w:pPr>
        <w:pStyle w:val="Nadpis1"/>
      </w:pPr>
      <w:bookmarkStart w:id="56" w:name="_Toc53945440"/>
      <w:bookmarkStart w:id="57" w:name="_Toc68530020"/>
      <w:r>
        <w:lastRenderedPageBreak/>
        <w:t>Vývojové technologie</w:t>
      </w:r>
      <w:bookmarkEnd w:id="56"/>
      <w:bookmarkEnd w:id="57"/>
    </w:p>
    <w:p w14:paraId="2B37DD0F" w14:textId="70E45D00" w:rsidR="004C0B5B" w:rsidRPr="004C0B5B" w:rsidRDefault="004C0B5B" w:rsidP="004C0B5B">
      <w:r>
        <w:t>V této rešerši se nachází kompletní popis všech vývojových technologií použitých v této práci. Nejdříve se zaměřuje na vývojové prostředí a poté na samotné prostředí programu s použitým jazykem. Jsou zde popsány i další přidané knihovny a následné zdůvodnění toho, proč jsou tyto technologie využity.</w:t>
      </w:r>
    </w:p>
    <w:p w14:paraId="48421205" w14:textId="6ED73A97" w:rsidR="00FB4B8F" w:rsidRDefault="00FB4B8F" w:rsidP="00FB4B8F">
      <w:pPr>
        <w:pStyle w:val="Nadpis2"/>
      </w:pPr>
      <w:bookmarkStart w:id="58" w:name="_Toc53945441"/>
      <w:bookmarkStart w:id="59" w:name="_Toc68530021"/>
      <w:r>
        <w:t>Visual Studio 2019</w:t>
      </w:r>
      <w:bookmarkEnd w:id="58"/>
      <w:bookmarkEnd w:id="59"/>
    </w:p>
    <w:p w14:paraId="77AF2C64" w14:textId="2CA9FB83" w:rsidR="008858B7" w:rsidRDefault="009323F3" w:rsidP="009323F3">
      <w:r w:rsidRPr="009323F3">
        <w:t xml:space="preserve">Pro vývoj </w:t>
      </w:r>
      <w:r w:rsidR="0027407F">
        <w:t>této</w:t>
      </w:r>
      <w:r w:rsidRPr="009323F3">
        <w:t xml:space="preserve"> desktopové aplikace </w:t>
      </w:r>
      <w:r w:rsidR="00336912">
        <w:t xml:space="preserve">bylo </w:t>
      </w:r>
      <w:r w:rsidRPr="009323F3">
        <w:t>vybr</w:t>
      </w:r>
      <w:r w:rsidR="00336912">
        <w:t>áno</w:t>
      </w:r>
      <w:r w:rsidRPr="009323F3">
        <w:t xml:space="preserve"> vývojové prostředí Visual Studio 2019 od firmy Microsoft. Zde lze vyvíjet </w:t>
      </w:r>
      <w:r w:rsidR="006142DB">
        <w:t>terminálové</w:t>
      </w:r>
      <w:r w:rsidRPr="009323F3">
        <w:t xml:space="preserve"> aplikace</w:t>
      </w:r>
      <w:r w:rsidR="006142DB">
        <w:t>,</w:t>
      </w:r>
      <w:r w:rsidRPr="009323F3">
        <w:t xml:space="preserve"> formulářové aplikace obsahující </w:t>
      </w:r>
      <w:r w:rsidR="006142DB">
        <w:t>GUI</w:t>
      </w:r>
      <w:r w:rsidR="00BD5ED6">
        <w:t xml:space="preserve">, </w:t>
      </w:r>
      <w:r w:rsidRPr="009323F3">
        <w:t xml:space="preserve">webové aplikace </w:t>
      </w:r>
      <w:r w:rsidR="008858B7">
        <w:t>a</w:t>
      </w:r>
      <w:r w:rsidR="00D47D4C">
        <w:t xml:space="preserve"> ostatní</w:t>
      </w:r>
      <w:r w:rsidR="008858B7">
        <w:t xml:space="preserve"> </w:t>
      </w:r>
      <w:r w:rsidRPr="009323F3">
        <w:t xml:space="preserve">služby. </w:t>
      </w:r>
      <w:r w:rsidR="00024448">
        <w:fldChar w:fldCharType="begin"/>
      </w:r>
      <w:r w:rsidR="00024448">
        <w:instrText xml:space="preserve"> REF _Ref53929439 \r \h </w:instrText>
      </w:r>
      <w:r w:rsidR="00024448">
        <w:fldChar w:fldCharType="separate"/>
      </w:r>
      <w:r w:rsidR="008E49B2">
        <w:t>[19]</w:t>
      </w:r>
      <w:r w:rsidR="00024448">
        <w:fldChar w:fldCharType="end"/>
      </w:r>
      <w:r w:rsidR="00024448">
        <w:fldChar w:fldCharType="begin"/>
      </w:r>
      <w:r w:rsidR="00024448">
        <w:instrText xml:space="preserve"> REF _Ref53929436 \r \h </w:instrText>
      </w:r>
      <w:r w:rsidR="00024448">
        <w:fldChar w:fldCharType="separate"/>
      </w:r>
      <w:r w:rsidR="008E49B2">
        <w:t>[20]</w:t>
      </w:r>
      <w:r w:rsidR="00024448">
        <w:fldChar w:fldCharType="end"/>
      </w:r>
    </w:p>
    <w:p w14:paraId="66D99FF9" w14:textId="04697AD9" w:rsidR="009323F3" w:rsidRPr="008858B7" w:rsidRDefault="009323F3" w:rsidP="008858B7">
      <w:pPr>
        <w:rPr>
          <w:rFonts w:ascii="Times New Roman" w:hAnsi="Times New Roman"/>
        </w:rPr>
      </w:pPr>
      <w:r w:rsidRPr="009323F3">
        <w:t xml:space="preserve">Jedná se o </w:t>
      </w:r>
      <w:r w:rsidR="007F74CD">
        <w:t>IDE</w:t>
      </w:r>
      <w:r w:rsidRPr="009323F3">
        <w:t xml:space="preserve"> s integrovaným debuggerem. Je zde možné přidávat i jednotlivá rozšíření tvořené komunitou.</w:t>
      </w:r>
      <w:r w:rsidR="00900B6E">
        <w:t xml:space="preserve"> </w:t>
      </w:r>
      <w:r w:rsidR="007F74CD">
        <w:t>P</w:t>
      </w:r>
      <w:r w:rsidRPr="009323F3">
        <w:t xml:space="preserve">odporuje jazykové služby, </w:t>
      </w:r>
      <w:r w:rsidR="007F74CD">
        <w:t xml:space="preserve">takže </w:t>
      </w:r>
      <w:r w:rsidRPr="009323F3">
        <w:t>dokáže podporovat jakýkoliv jazyk a debugger. Mezi předinstalované jazyky patří</w:t>
      </w:r>
      <w:r w:rsidR="007F74CD">
        <w:t xml:space="preserve"> například</w:t>
      </w:r>
      <w:r w:rsidRPr="009323F3">
        <w:t xml:space="preserve"> C++</w:t>
      </w:r>
      <w:r w:rsidR="007F74CD">
        <w:t xml:space="preserve"> </w:t>
      </w:r>
      <w:r w:rsidRPr="009323F3">
        <w:t xml:space="preserve">a C#. Dále lze </w:t>
      </w:r>
      <w:r w:rsidR="000273A4">
        <w:t>do</w:t>
      </w:r>
      <w:r w:rsidR="007F74CD">
        <w:t>instaloval</w:t>
      </w:r>
      <w:r w:rsidRPr="009323F3">
        <w:t xml:space="preserve"> F#, Ruby, a Python.</w:t>
      </w:r>
      <w:r w:rsidR="00E800D5">
        <w:t xml:space="preserve"> </w:t>
      </w:r>
      <w:r w:rsidR="00024448">
        <w:fldChar w:fldCharType="begin"/>
      </w:r>
      <w:r w:rsidR="00024448">
        <w:instrText xml:space="preserve"> REF _Ref53929439 \r \h </w:instrText>
      </w:r>
      <w:r w:rsidR="00024448">
        <w:fldChar w:fldCharType="separate"/>
      </w:r>
      <w:r w:rsidR="008E49B2">
        <w:t>[19]</w:t>
      </w:r>
      <w:r w:rsidR="00024448">
        <w:fldChar w:fldCharType="end"/>
      </w:r>
      <w:r w:rsidR="00024448">
        <w:fldChar w:fldCharType="begin"/>
      </w:r>
      <w:r w:rsidR="00024448">
        <w:instrText xml:space="preserve"> REF _Ref53929436 \r \h </w:instrText>
      </w:r>
      <w:r w:rsidR="00024448">
        <w:fldChar w:fldCharType="separate"/>
      </w:r>
      <w:r w:rsidR="008E49B2">
        <w:t>[20]</w:t>
      </w:r>
      <w:r w:rsidR="00024448">
        <w:fldChar w:fldCharType="end"/>
      </w:r>
    </w:p>
    <w:p w14:paraId="783158D8" w14:textId="6F9027FB" w:rsidR="0029670E" w:rsidRDefault="009323F3" w:rsidP="008858B7">
      <w:pPr>
        <w:rPr>
          <w:rFonts w:ascii="Times New Roman" w:hAnsi="Times New Roman"/>
        </w:rPr>
      </w:pPr>
      <w:r w:rsidRPr="009323F3">
        <w:t>Jakožto IDE obsahuje Visual Studio</w:t>
      </w:r>
      <w:r w:rsidR="009B7339">
        <w:t xml:space="preserve"> 2019</w:t>
      </w:r>
      <w:r w:rsidRPr="009323F3">
        <w:t xml:space="preserve"> podporu pro dokončování a zvýrazňování kódu, což značně ulehčuje </w:t>
      </w:r>
      <w:r w:rsidR="00A4462F">
        <w:t>vývoj projektů</w:t>
      </w:r>
      <w:r w:rsidR="003C652E">
        <w:t xml:space="preserve"> a aplikací</w:t>
      </w:r>
      <w:r w:rsidRPr="009323F3">
        <w:t>. Nachází se zde i záložky pro rychlou navigaci mezi úpravami a nastavením. Lze zde vytvářet a stahovat code snippets</w:t>
      </w:r>
      <w:r w:rsidR="00DF4C92">
        <w:t xml:space="preserve">. </w:t>
      </w:r>
      <w:r w:rsidR="00083A0F">
        <w:t>V</w:t>
      </w:r>
      <w:r w:rsidRPr="009323F3">
        <w:t xml:space="preserve">ýhodou </w:t>
      </w:r>
      <w:r w:rsidR="009F5E83">
        <w:t xml:space="preserve">je široká paleta funkcí a možnost přizpůsobení </w:t>
      </w:r>
      <w:r w:rsidRPr="009323F3">
        <w:t>editoru. </w:t>
      </w:r>
      <w:r w:rsidR="005B147D">
        <w:fldChar w:fldCharType="begin"/>
      </w:r>
      <w:r w:rsidR="005B147D">
        <w:instrText xml:space="preserve"> REF _Ref53929439 \r \h </w:instrText>
      </w:r>
      <w:r w:rsidR="005B147D">
        <w:fldChar w:fldCharType="separate"/>
      </w:r>
      <w:r w:rsidR="008E49B2">
        <w:t>[19]</w:t>
      </w:r>
      <w:r w:rsidR="005B147D">
        <w:fldChar w:fldCharType="end"/>
      </w:r>
      <w:r w:rsidR="005B147D">
        <w:fldChar w:fldCharType="begin"/>
      </w:r>
      <w:r w:rsidR="005B147D">
        <w:instrText xml:space="preserve"> REF _Ref53929436 \r \h </w:instrText>
      </w:r>
      <w:r w:rsidR="005B147D">
        <w:fldChar w:fldCharType="separate"/>
      </w:r>
      <w:r w:rsidR="008E49B2">
        <w:t>[20]</w:t>
      </w:r>
      <w:r w:rsidR="005B147D">
        <w:fldChar w:fldCharType="end"/>
      </w:r>
      <w:r w:rsidR="00EE5363" w:rsidRPr="008858B7">
        <w:rPr>
          <w:rFonts w:ascii="Times New Roman" w:hAnsi="Times New Roman"/>
        </w:rPr>
        <w:t xml:space="preserve"> </w:t>
      </w:r>
    </w:p>
    <w:p w14:paraId="005DC2B4" w14:textId="77777777" w:rsidR="0029670E" w:rsidRDefault="0029670E">
      <w:pPr>
        <w:spacing w:before="0" w:after="0" w:line="240" w:lineRule="auto"/>
        <w:ind w:firstLine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182A3FD2" w14:textId="19B00893" w:rsidR="009323F3" w:rsidRDefault="008B0040" w:rsidP="003B0F88">
      <w:pPr>
        <w:pStyle w:val="Nadpis3"/>
      </w:pPr>
      <w:r>
        <w:lastRenderedPageBreak/>
        <w:t xml:space="preserve"> </w:t>
      </w:r>
      <w:bookmarkStart w:id="60" w:name="_Toc53945443"/>
      <w:bookmarkStart w:id="61" w:name="_Toc68530022"/>
      <w:r w:rsidR="00FB4B8F">
        <w:t>Designer</w:t>
      </w:r>
      <w:bookmarkEnd w:id="60"/>
      <w:bookmarkEnd w:id="61"/>
    </w:p>
    <w:p w14:paraId="61E45238" w14:textId="1B426CAF" w:rsidR="00734E2A" w:rsidRDefault="009323F3" w:rsidP="00B8598C">
      <w:pPr>
        <w:ind w:firstLine="708"/>
      </w:pPr>
      <w:r w:rsidRPr="009323F3">
        <w:t>Visual Studio obsahuje již předinstalované vizuální designery pro formulářové</w:t>
      </w:r>
      <w:r w:rsidR="00F77810">
        <w:t>, mobilní</w:t>
      </w:r>
      <w:r w:rsidR="00D50188">
        <w:t xml:space="preserve">, </w:t>
      </w:r>
      <w:r w:rsidRPr="009323F3">
        <w:t>webové</w:t>
      </w:r>
      <w:r w:rsidR="00E57F7A">
        <w:t xml:space="preserve"> a multiplatformové </w:t>
      </w:r>
      <w:r w:rsidR="00E57F7A" w:rsidRPr="009323F3">
        <w:t>aplikace</w:t>
      </w:r>
      <w:r w:rsidRPr="009323F3">
        <w:t xml:space="preserve">. </w:t>
      </w:r>
      <w:r w:rsidR="00CA23D2">
        <w:t xml:space="preserve">Tento designer je přiřazen </w:t>
      </w:r>
      <w:r w:rsidR="009463E3">
        <w:t>ke každému typu projektu</w:t>
      </w:r>
      <w:r w:rsidR="00AA632B">
        <w:t>, a to</w:t>
      </w:r>
      <w:r w:rsidR="009463E3">
        <w:t xml:space="preserve"> již při jeho tvorbě.</w:t>
      </w:r>
      <w:r w:rsidR="0005450D">
        <w:t xml:space="preserve"> Je zde i možnost </w:t>
      </w:r>
      <w:r w:rsidR="00901AD4">
        <w:t>tvorby projektu bez designeru.</w:t>
      </w:r>
      <w:r w:rsidR="00734E2A">
        <w:t xml:space="preserve"> </w:t>
      </w:r>
      <w:r w:rsidR="008A287C">
        <w:t xml:space="preserve">K tvorbě projektu pomáhá filtrování </w:t>
      </w:r>
      <w:r w:rsidR="00AC0323">
        <w:t>na základě programovacího jazyk</w:t>
      </w:r>
      <w:r w:rsidR="00E81767">
        <w:t xml:space="preserve">u, cílené platformy nebo přímo </w:t>
      </w:r>
      <w:r w:rsidR="00665236">
        <w:t>pomocí typu projektu.</w:t>
      </w:r>
      <w:r w:rsidR="00777E40">
        <w:t xml:space="preserve"> </w:t>
      </w:r>
      <w:r w:rsidR="00777E40">
        <w:fldChar w:fldCharType="begin"/>
      </w:r>
      <w:r w:rsidR="00777E40">
        <w:instrText xml:space="preserve"> REF _Ref53929439 \r \h </w:instrText>
      </w:r>
      <w:r w:rsidR="00777E40">
        <w:fldChar w:fldCharType="separate"/>
      </w:r>
      <w:r w:rsidR="008E49B2">
        <w:t>[19]</w:t>
      </w:r>
      <w:r w:rsidR="00777E40">
        <w:fldChar w:fldCharType="end"/>
      </w:r>
    </w:p>
    <w:p w14:paraId="0C00767F" w14:textId="2BE62722" w:rsidR="005E1BFC" w:rsidRDefault="00DB30AB" w:rsidP="00001E64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777FD1F" wp14:editId="49F60C1C">
            <wp:extent cx="5641594" cy="3608705"/>
            <wp:effectExtent l="0" t="0" r="0" b="0"/>
            <wp:docPr id="203" name="Obrázek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47483" cy="361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19DE" w14:textId="480078FC" w:rsidR="005E1BFC" w:rsidRPr="00B8598C" w:rsidRDefault="005E1BFC" w:rsidP="00001E64">
      <w:pPr>
        <w:pStyle w:val="Titulek"/>
        <w:spacing w:line="480" w:lineRule="auto"/>
        <w:ind w:firstLine="0"/>
        <w:rPr>
          <w:sz w:val="28"/>
        </w:rPr>
      </w:pPr>
      <w:bookmarkStart w:id="62" w:name="_Toc68530808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9</w:t>
      </w:r>
      <w:r w:rsidR="004C2218">
        <w:rPr>
          <w:noProof/>
        </w:rPr>
        <w:fldChar w:fldCharType="end"/>
      </w:r>
      <w:r>
        <w:t xml:space="preserve"> - Tvorba projektu</w:t>
      </w:r>
      <w:bookmarkEnd w:id="62"/>
    </w:p>
    <w:p w14:paraId="295F2A20" w14:textId="39EBF4CF" w:rsidR="00FB4B8F" w:rsidRDefault="00FC778D" w:rsidP="00A53E67">
      <w:pPr>
        <w:pStyle w:val="Nadpis4"/>
      </w:pPr>
      <w:r>
        <w:t xml:space="preserve"> </w:t>
      </w:r>
      <w:bookmarkStart w:id="63" w:name="_Toc68530023"/>
      <w:r w:rsidR="00FB4B8F">
        <w:t>WinForms designer</w:t>
      </w:r>
      <w:bookmarkEnd w:id="63"/>
    </w:p>
    <w:p w14:paraId="01319811" w14:textId="759475FB" w:rsidR="00303E8D" w:rsidRDefault="009323F3" w:rsidP="009323F3">
      <w:r w:rsidRPr="009323F3">
        <w:t>Základním designerem pro tvorbu desktopových</w:t>
      </w:r>
      <w:r w:rsidR="006421BE">
        <w:t xml:space="preserve"> formulářových</w:t>
      </w:r>
      <w:r w:rsidRPr="009323F3">
        <w:t xml:space="preserve"> aplikací</w:t>
      </w:r>
      <w:r w:rsidR="00625DE7">
        <w:t xml:space="preserve"> </w:t>
      </w:r>
      <w:r w:rsidRPr="009323F3">
        <w:t>je WinForms designer.</w:t>
      </w:r>
      <w:r w:rsidR="00625DE7">
        <w:t xml:space="preserve"> Ten umožňuje tvorbu aplikací pouze pro </w:t>
      </w:r>
      <w:r w:rsidR="00625DE7" w:rsidRPr="009323F3">
        <w:t>operační systém Windows</w:t>
      </w:r>
      <w:r w:rsidR="00655D18">
        <w:t>.</w:t>
      </w:r>
      <w:r w:rsidRPr="009323F3">
        <w:t xml:space="preserve"> </w:t>
      </w:r>
      <w:r w:rsidR="00253B63">
        <w:fldChar w:fldCharType="begin"/>
      </w:r>
      <w:r w:rsidR="00253B63">
        <w:instrText xml:space="preserve"> REF _Ref54627467 \r \h </w:instrText>
      </w:r>
      <w:r w:rsidR="00253B63">
        <w:fldChar w:fldCharType="separate"/>
      </w:r>
      <w:r w:rsidR="008E49B2">
        <w:t>[21]</w:t>
      </w:r>
      <w:r w:rsidR="00253B63">
        <w:fldChar w:fldCharType="end"/>
      </w:r>
    </w:p>
    <w:p w14:paraId="4E6E3ADA" w14:textId="36F42B55" w:rsidR="000D1F92" w:rsidRDefault="00303E8D" w:rsidP="009323F3">
      <w:r>
        <w:t>WF o</w:t>
      </w:r>
      <w:r w:rsidR="009323F3" w:rsidRPr="009323F3">
        <w:t>bsahuje</w:t>
      </w:r>
      <w:r w:rsidR="00844A37">
        <w:t xml:space="preserve"> základní</w:t>
      </w:r>
      <w:r w:rsidR="009323F3" w:rsidRPr="009323F3">
        <w:t xml:space="preserve"> paletu prvků</w:t>
      </w:r>
      <w:r w:rsidR="00844A37">
        <w:t xml:space="preserve">. Tyto prvky </w:t>
      </w:r>
      <w:r w:rsidR="009323F3" w:rsidRPr="009323F3">
        <w:t>lze přetáhnout na jednotlivá formulářová okna.</w:t>
      </w:r>
      <w:r w:rsidR="00E16BBF">
        <w:t xml:space="preserve"> Tyto prvky mají na rozdíl od prvků ve WPF staticky přiřazené umístění</w:t>
      </w:r>
      <w:r w:rsidR="0066387F">
        <w:t>.</w:t>
      </w:r>
      <w:r w:rsidR="009323F3" w:rsidRPr="009323F3">
        <w:t xml:space="preserve"> </w:t>
      </w:r>
      <w:r w:rsidR="003B7B7C">
        <w:t>Zobrazovaná data</w:t>
      </w:r>
      <w:r w:rsidR="0066387F">
        <w:t>, se dají upravit</w:t>
      </w:r>
      <w:r w:rsidR="009323F3" w:rsidRPr="009323F3">
        <w:t xml:space="preserve"> pomocí samotného kódu. </w:t>
      </w:r>
      <w:r w:rsidR="00253B63">
        <w:fldChar w:fldCharType="begin"/>
      </w:r>
      <w:r w:rsidR="00253B63">
        <w:instrText xml:space="preserve"> REF _Ref54627467 \r \h </w:instrText>
      </w:r>
      <w:r w:rsidR="00253B63">
        <w:fldChar w:fldCharType="separate"/>
      </w:r>
      <w:r w:rsidR="008E49B2">
        <w:t>[21]</w:t>
      </w:r>
      <w:r w:rsidR="00253B63">
        <w:fldChar w:fldCharType="end"/>
      </w:r>
    </w:p>
    <w:p w14:paraId="0B845652" w14:textId="3A35F32B" w:rsidR="0065056E" w:rsidRDefault="000D1F92" w:rsidP="0065056E">
      <w:pPr>
        <w:ind w:firstLine="708"/>
      </w:pPr>
      <w:r>
        <w:t>WF si z</w:t>
      </w:r>
      <w:r w:rsidR="009323F3" w:rsidRPr="009323F3">
        <w:t>akládá</w:t>
      </w:r>
      <w:r>
        <w:t xml:space="preserve"> stejně jako WPF na</w:t>
      </w:r>
      <w:r w:rsidR="009323F3" w:rsidRPr="009323F3">
        <w:t xml:space="preserve"> event-driven struktuře</w:t>
      </w:r>
      <w:r w:rsidR="00544FA3">
        <w:t>. Takto se každému prvku můžou přiřadit</w:t>
      </w:r>
      <w:r w:rsidR="008C3317">
        <w:t xml:space="preserve"> libovolné</w:t>
      </w:r>
      <w:r w:rsidR="00544FA3">
        <w:t xml:space="preserve"> stavy. </w:t>
      </w:r>
      <w:r w:rsidR="009D148D">
        <w:t>V případě, že</w:t>
      </w:r>
      <w:r w:rsidR="00544FA3">
        <w:t xml:space="preserve"> je nějaký z těchto stavů splněn, tak spustí požadovanou akci</w:t>
      </w:r>
      <w:r w:rsidR="009D148D">
        <w:t>.</w:t>
      </w:r>
      <w:r w:rsidR="007360DD">
        <w:t xml:space="preserve"> Příkladem je kliknutí na umístěné tlačítko</w:t>
      </w:r>
      <w:r w:rsidR="009D148D">
        <w:t xml:space="preserve"> s vlastní</w:t>
      </w:r>
      <w:r w:rsidR="007360DD">
        <w:t xml:space="preserve"> </w:t>
      </w:r>
      <w:r w:rsidR="007360DD">
        <w:lastRenderedPageBreak/>
        <w:t>přiřaz</w:t>
      </w:r>
      <w:r w:rsidR="009D148D">
        <w:t>enou reakcí</w:t>
      </w:r>
      <w:r w:rsidR="009323F3" w:rsidRPr="009323F3">
        <w:t>.</w:t>
      </w:r>
      <w:r w:rsidR="009D148D">
        <w:t xml:space="preserve"> Požadovaný kód se tedy spustí v</w:t>
      </w:r>
      <w:r w:rsidR="00550A7F">
        <w:t>e chvíli, kdy se</w:t>
      </w:r>
      <w:r w:rsidR="009D148D">
        <w:t xml:space="preserve"> klik</w:t>
      </w:r>
      <w:r w:rsidR="00550A7F">
        <w:t>ne</w:t>
      </w:r>
      <w:r w:rsidR="009D148D">
        <w:t xml:space="preserve"> na toto tlačítko.</w:t>
      </w:r>
      <w:r w:rsidR="007360DD">
        <w:t xml:space="preserve"> </w:t>
      </w:r>
      <w:r w:rsidR="005B147D">
        <w:fldChar w:fldCharType="begin"/>
      </w:r>
      <w:r w:rsidR="005B147D">
        <w:instrText xml:space="preserve"> REF _Ref54627467 \r \h </w:instrText>
      </w:r>
      <w:r w:rsidR="005B147D">
        <w:fldChar w:fldCharType="separate"/>
      </w:r>
      <w:r w:rsidR="008E49B2">
        <w:t>[21]</w:t>
      </w:r>
      <w:r w:rsidR="005B147D">
        <w:fldChar w:fldCharType="end"/>
      </w:r>
    </w:p>
    <w:p w14:paraId="6AEC9DFF" w14:textId="7619C6F9" w:rsidR="00C374A8" w:rsidRDefault="00C56ACA" w:rsidP="00A74386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5F326FB" wp14:editId="62205EF1">
            <wp:extent cx="5646420" cy="2405579"/>
            <wp:effectExtent l="0" t="0" r="0" b="0"/>
            <wp:docPr id="209" name="Obrázek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7080" cy="24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B84C" w14:textId="2A918E60" w:rsidR="00C374A8" w:rsidRPr="00C374A8" w:rsidRDefault="00C374A8" w:rsidP="00001E64">
      <w:pPr>
        <w:pStyle w:val="Titulek"/>
        <w:spacing w:line="480" w:lineRule="auto"/>
        <w:ind w:firstLine="0"/>
      </w:pPr>
      <w:bookmarkStart w:id="64" w:name="_Toc68530809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10</w:t>
      </w:r>
      <w:r w:rsidR="004C2218">
        <w:rPr>
          <w:noProof/>
        </w:rPr>
        <w:fldChar w:fldCharType="end"/>
      </w:r>
      <w:r>
        <w:t xml:space="preserve"> - Paleta prvků ve WinForms</w:t>
      </w:r>
      <w:bookmarkEnd w:id="64"/>
    </w:p>
    <w:p w14:paraId="1EFF260B" w14:textId="4691AE9F" w:rsidR="00C374A8" w:rsidRDefault="00B71E3A" w:rsidP="00001E64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DE4D67D" wp14:editId="3F397607">
            <wp:extent cx="5555802" cy="1687195"/>
            <wp:effectExtent l="0" t="0" r="6985" b="8255"/>
            <wp:docPr id="205" name="Obrázek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61286" cy="168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ED8E" w14:textId="252F9F66" w:rsidR="00C374A8" w:rsidRPr="009323F3" w:rsidRDefault="00C374A8" w:rsidP="00001E64">
      <w:pPr>
        <w:pStyle w:val="Titulek"/>
        <w:spacing w:line="480" w:lineRule="auto"/>
        <w:ind w:firstLine="0"/>
      </w:pPr>
      <w:bookmarkStart w:id="65" w:name="_Toc68530810"/>
      <w:r>
        <w:t xml:space="preserve">Obrázek </w:t>
      </w:r>
      <w:r w:rsidR="004C2218">
        <w:fldChar w:fldCharType="begin"/>
      </w:r>
      <w:r w:rsidR="004C2218">
        <w:instrText xml:space="preserve"> SEQ Obr</w:instrText>
      </w:r>
      <w:r w:rsidR="004C2218">
        <w:instrText xml:space="preserve">ázek \* ARABIC </w:instrText>
      </w:r>
      <w:r w:rsidR="004C2218">
        <w:fldChar w:fldCharType="separate"/>
      </w:r>
      <w:r w:rsidR="008E49B2">
        <w:rPr>
          <w:noProof/>
        </w:rPr>
        <w:t>11</w:t>
      </w:r>
      <w:r w:rsidR="004C2218">
        <w:rPr>
          <w:noProof/>
        </w:rPr>
        <w:fldChar w:fldCharType="end"/>
      </w:r>
      <w:r>
        <w:t xml:space="preserve"> - Event kliknutí ve WinForms</w:t>
      </w:r>
      <w:bookmarkEnd w:id="65"/>
    </w:p>
    <w:p w14:paraId="1FE852A0" w14:textId="6F843A05" w:rsidR="00FB4B8F" w:rsidRDefault="00AD7C07" w:rsidP="00A53E67">
      <w:pPr>
        <w:pStyle w:val="Nadpis4"/>
      </w:pPr>
      <w:r>
        <w:t xml:space="preserve"> </w:t>
      </w:r>
      <w:bookmarkStart w:id="66" w:name="_Toc68530024"/>
      <w:r w:rsidR="00FB4B8F">
        <w:t>WPF designer</w:t>
      </w:r>
      <w:bookmarkEnd w:id="66"/>
    </w:p>
    <w:p w14:paraId="39A3F3BF" w14:textId="75B3791C" w:rsidR="00820368" w:rsidRDefault="009323F3" w:rsidP="00820368">
      <w:r w:rsidRPr="009323F3">
        <w:t>Pokročilejším vizuálním designerem aplikací</w:t>
      </w:r>
      <w:r w:rsidR="00A74386">
        <w:t xml:space="preserve"> s GUI</w:t>
      </w:r>
      <w:r w:rsidRPr="009323F3">
        <w:t xml:space="preserve"> pro Windows je WPF designer. </w:t>
      </w:r>
      <w:r w:rsidR="000178C1">
        <w:t>Ten</w:t>
      </w:r>
      <w:r w:rsidRPr="009323F3">
        <w:t xml:space="preserve"> podporuje drag and drop jako WinForms designer, s rozdílem, že generuje</w:t>
      </w:r>
      <w:r w:rsidR="000A59B9">
        <w:t xml:space="preserve"> kód</w:t>
      </w:r>
      <w:r w:rsidRPr="009323F3">
        <w:t xml:space="preserve"> XAML</w:t>
      </w:r>
      <w:r w:rsidR="004475AA">
        <w:t xml:space="preserve"> určující</w:t>
      </w:r>
      <w:r w:rsidR="00263204">
        <w:t xml:space="preserve"> vizuální stránku formulářového okna</w:t>
      </w:r>
      <w:r w:rsidR="000A59B9">
        <w:t>.</w:t>
      </w:r>
      <w:r w:rsidR="00263204">
        <w:t xml:space="preserve"> Veš</w:t>
      </w:r>
      <w:r w:rsidR="00C61986">
        <w:t>kerý kód, dále pracuje v pozadí s elementy v XAML.</w:t>
      </w:r>
      <w:r w:rsidR="00253B63" w:rsidRPr="00253B63">
        <w:t xml:space="preserve"> </w:t>
      </w:r>
      <w:r w:rsidR="00253B63">
        <w:fldChar w:fldCharType="begin"/>
      </w:r>
      <w:r w:rsidR="00253B63">
        <w:instrText xml:space="preserve"> REF _Ref53929718 \r \h </w:instrText>
      </w:r>
      <w:r w:rsidR="00253B63">
        <w:fldChar w:fldCharType="separate"/>
      </w:r>
      <w:r w:rsidR="008E49B2">
        <w:t>[22]</w:t>
      </w:r>
      <w:r w:rsidR="00253B63">
        <w:fldChar w:fldCharType="end"/>
      </w:r>
    </w:p>
    <w:p w14:paraId="7F2129B4" w14:textId="77777777" w:rsidR="00820368" w:rsidRDefault="00820368">
      <w:pPr>
        <w:spacing w:before="0" w:after="0" w:line="240" w:lineRule="auto"/>
        <w:ind w:firstLine="0"/>
        <w:jc w:val="left"/>
      </w:pPr>
      <w:r>
        <w:br w:type="page"/>
      </w:r>
    </w:p>
    <w:p w14:paraId="2EB67DF9" w14:textId="2DAC6F24" w:rsidR="009323F3" w:rsidRDefault="00253B63" w:rsidP="00253B63">
      <w:r>
        <w:lastRenderedPageBreak/>
        <w:t>Výhodou je dynamická stránka navrhování oken. XAML syntaxe počítá podobně jako CSS s odsazením a relativním nebo absolutním pozicováním</w:t>
      </w:r>
      <w:r w:rsidR="00CE099B">
        <w:t>.</w:t>
      </w:r>
      <w:r w:rsidR="00914375">
        <w:t xml:space="preserve"> Okna ve WF zvládnou pouze pixely.</w:t>
      </w:r>
      <w:r w:rsidR="00914375" w:rsidRPr="00914375">
        <w:t xml:space="preserve"> </w:t>
      </w:r>
      <w:r w:rsidR="00914375">
        <w:t>Oproti tomu ve WPF je možnost využití pixelů</w:t>
      </w:r>
      <w:r w:rsidR="009F6134">
        <w:t xml:space="preserve"> i</w:t>
      </w:r>
      <w:r w:rsidR="00914375">
        <w:t xml:space="preserve"> procentuálního odsazení. </w:t>
      </w:r>
      <w:r>
        <w:t xml:space="preserve"> </w:t>
      </w:r>
      <w:r w:rsidR="00CD0F88">
        <w:t xml:space="preserve"> </w:t>
      </w:r>
      <w:r w:rsidR="005B147D">
        <w:fldChar w:fldCharType="begin"/>
      </w:r>
      <w:r w:rsidR="005B147D">
        <w:instrText xml:space="preserve"> REF _Ref53929718 \r \h </w:instrText>
      </w:r>
      <w:r w:rsidR="005B147D">
        <w:fldChar w:fldCharType="separate"/>
      </w:r>
      <w:r w:rsidR="008E49B2">
        <w:t>[22]</w:t>
      </w:r>
      <w:r w:rsidR="005B147D">
        <w:fldChar w:fldCharType="end"/>
      </w:r>
    </w:p>
    <w:p w14:paraId="43F7238C" w14:textId="651C5D32" w:rsidR="00715683" w:rsidRDefault="00AB739D" w:rsidP="00001E64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C302C8C" wp14:editId="270D4B78">
            <wp:extent cx="5471160" cy="3040739"/>
            <wp:effectExtent l="0" t="0" r="0" b="7620"/>
            <wp:docPr id="207" name="Obrázek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0190" cy="30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4D14" w14:textId="0E4851A2" w:rsidR="006707D1" w:rsidRPr="006707D1" w:rsidRDefault="00715683" w:rsidP="00001E64">
      <w:pPr>
        <w:pStyle w:val="Titulek"/>
        <w:spacing w:line="480" w:lineRule="auto"/>
        <w:ind w:firstLine="0"/>
      </w:pPr>
      <w:bookmarkStart w:id="67" w:name="_Toc68530811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12</w:t>
      </w:r>
      <w:r w:rsidR="004C2218">
        <w:rPr>
          <w:noProof/>
        </w:rPr>
        <w:fldChar w:fldCharType="end"/>
      </w:r>
      <w:r>
        <w:t xml:space="preserve"> - </w:t>
      </w:r>
      <w:r w:rsidR="00627092">
        <w:t>P</w:t>
      </w:r>
      <w:r>
        <w:t>říklad kódu v</w:t>
      </w:r>
      <w:r w:rsidR="006707D1">
        <w:t> </w:t>
      </w:r>
      <w:r>
        <w:t>XAML</w:t>
      </w:r>
      <w:bookmarkEnd w:id="67"/>
    </w:p>
    <w:p w14:paraId="6163959C" w14:textId="63B3AAC4" w:rsidR="006707D1" w:rsidRDefault="00A42AF6" w:rsidP="00001E64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EAB1B2F" wp14:editId="2890CA47">
            <wp:extent cx="5385747" cy="2462530"/>
            <wp:effectExtent l="0" t="0" r="5715" b="0"/>
            <wp:docPr id="206" name="Obrázek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6430" cy="246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4D8A" w14:textId="00591B6F" w:rsidR="006707D1" w:rsidRPr="006707D1" w:rsidRDefault="006707D1" w:rsidP="00001E64">
      <w:pPr>
        <w:pStyle w:val="Titulek"/>
        <w:spacing w:line="480" w:lineRule="auto"/>
        <w:ind w:firstLine="0"/>
      </w:pPr>
      <w:bookmarkStart w:id="68" w:name="_Toc68530812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13</w:t>
      </w:r>
      <w:r w:rsidR="004C2218">
        <w:rPr>
          <w:noProof/>
        </w:rPr>
        <w:fldChar w:fldCharType="end"/>
      </w:r>
      <w:r>
        <w:t xml:space="preserve"> - Paleta prvků ve WPF</w:t>
      </w:r>
      <w:bookmarkEnd w:id="68"/>
    </w:p>
    <w:p w14:paraId="7BC54F0C" w14:textId="3ADB6622" w:rsidR="00F73465" w:rsidRDefault="00B9647C" w:rsidP="00A53E67">
      <w:pPr>
        <w:pStyle w:val="Nadpis4"/>
      </w:pPr>
      <w:r>
        <w:t xml:space="preserve"> </w:t>
      </w:r>
      <w:bookmarkStart w:id="69" w:name="_Toc68530025"/>
      <w:r w:rsidR="0051324A">
        <w:t>Mobile app</w:t>
      </w:r>
      <w:r w:rsidR="00FB4B8F">
        <w:t xml:space="preserve"> designer</w:t>
      </w:r>
      <w:bookmarkEnd w:id="69"/>
    </w:p>
    <w:p w14:paraId="4A7F824B" w14:textId="73A8E09E" w:rsidR="00831BDA" w:rsidRDefault="005C6009" w:rsidP="00B25A08">
      <w:r>
        <w:t>Visual Studio</w:t>
      </w:r>
      <w:r w:rsidR="00EB782E">
        <w:t xml:space="preserve"> 2019</w:t>
      </w:r>
      <w:r>
        <w:t xml:space="preserve"> má zabudovaný i designer pro </w:t>
      </w:r>
      <w:r w:rsidR="009A2856">
        <w:t xml:space="preserve">mobilní aplikace. Na </w:t>
      </w:r>
      <w:r w:rsidR="00514F63">
        <w:t>mobilní zařízení</w:t>
      </w:r>
      <w:r w:rsidR="009A2856">
        <w:t xml:space="preserve"> lze provádět vývoj například pomocí XamarinForms</w:t>
      </w:r>
      <w:r w:rsidR="002D5BA5">
        <w:t>. V XamarinForms se dají vyvíjet jak aplikace na mobil, tak zároveň univerzální aplikace</w:t>
      </w:r>
      <w:r w:rsidR="00844A37">
        <w:t>. Ty</w:t>
      </w:r>
      <w:r w:rsidR="002D5BA5">
        <w:t xml:space="preserve"> jdou spouštět i na </w:t>
      </w:r>
      <w:r w:rsidR="002D5BA5">
        <w:lastRenderedPageBreak/>
        <w:t>jiných operačních systémech.</w:t>
      </w:r>
      <w:r w:rsidR="00B25A08">
        <w:t xml:space="preserve"> </w:t>
      </w:r>
      <w:r w:rsidR="00634361">
        <w:t>Takto lze tvořit jeden desi</w:t>
      </w:r>
      <w:r w:rsidR="00D37B54">
        <w:t>gn pro více mobilních operačních systémů a zároveň také pro desktopové operační systémy.</w:t>
      </w:r>
      <w:r w:rsidR="00B25A08">
        <w:t xml:space="preserve"> </w:t>
      </w:r>
      <w:r w:rsidR="00B25A08" w:rsidRPr="005B147D">
        <w:fldChar w:fldCharType="begin"/>
      </w:r>
      <w:r w:rsidR="00B25A08" w:rsidRPr="005B147D">
        <w:instrText xml:space="preserve"> REF _Ref54627747 \r \h </w:instrText>
      </w:r>
      <w:r w:rsidR="00B25A08">
        <w:instrText xml:space="preserve"> \* MERGEFORMAT </w:instrText>
      </w:r>
      <w:r w:rsidR="00B25A08" w:rsidRPr="005B147D">
        <w:fldChar w:fldCharType="separate"/>
      </w:r>
      <w:r w:rsidR="008E49B2">
        <w:t>[23]</w:t>
      </w:r>
      <w:r w:rsidR="00B25A08" w:rsidRPr="005B147D">
        <w:fldChar w:fldCharType="end"/>
      </w:r>
    </w:p>
    <w:p w14:paraId="488B8A8B" w14:textId="039B9B76" w:rsidR="009323F3" w:rsidRPr="00B25A08" w:rsidRDefault="00CC250E" w:rsidP="00B25A08">
      <w:r>
        <w:t>Součástí XamarinForms</w:t>
      </w:r>
      <w:r w:rsidR="00915F24">
        <w:t xml:space="preserve"> </w:t>
      </w:r>
      <w:r>
        <w:t xml:space="preserve">designeru jsou emulátory stažitelné a nastavitelné přímo v hlavním vývojovém okně. </w:t>
      </w:r>
      <w:r w:rsidR="00FC2570">
        <w:t>Na vytvořený emulátor se poté dá přímo nasadit vyvíjená aplikace.</w:t>
      </w:r>
      <w:r w:rsidR="00E929D9">
        <w:t xml:space="preserve"> </w:t>
      </w:r>
      <w:r w:rsidR="005B147D" w:rsidRPr="005B147D">
        <w:fldChar w:fldCharType="begin"/>
      </w:r>
      <w:r w:rsidR="005B147D" w:rsidRPr="005B147D">
        <w:instrText xml:space="preserve"> REF _Ref54627747 \r \h </w:instrText>
      </w:r>
      <w:r w:rsidR="005B147D">
        <w:instrText xml:space="preserve"> \* MERGEFORMAT </w:instrText>
      </w:r>
      <w:r w:rsidR="005B147D" w:rsidRPr="005B147D">
        <w:fldChar w:fldCharType="separate"/>
      </w:r>
      <w:r w:rsidR="008E49B2">
        <w:t>[23]</w:t>
      </w:r>
      <w:r w:rsidR="005B147D" w:rsidRPr="005B147D">
        <w:fldChar w:fldCharType="end"/>
      </w:r>
    </w:p>
    <w:p w14:paraId="3B648A98" w14:textId="10688CFA" w:rsidR="00CB646A" w:rsidRDefault="00CB646A" w:rsidP="00CB646A">
      <w:pPr>
        <w:pStyle w:val="Nadpis2"/>
      </w:pPr>
      <w:bookmarkStart w:id="70" w:name="_Toc53945445"/>
      <w:bookmarkStart w:id="71" w:name="_Toc68530026"/>
      <w:r>
        <w:t>.NET</w:t>
      </w:r>
      <w:bookmarkEnd w:id="70"/>
      <w:bookmarkEnd w:id="71"/>
    </w:p>
    <w:p w14:paraId="15F50194" w14:textId="56E35C70" w:rsidR="005B42D1" w:rsidRDefault="005B42D1" w:rsidP="005B42D1">
      <w:r>
        <w:t>Jedná se o zastřešující název produktů</w:t>
      </w:r>
      <w:r w:rsidR="00D2379C">
        <w:t xml:space="preserve"> od firmy Microsoft. Pod .NET spadá m</w:t>
      </w:r>
      <w:r w:rsidR="003318E3">
        <w:t>n</w:t>
      </w:r>
      <w:r w:rsidR="00D2379C">
        <w:t>oho vývojových technologií</w:t>
      </w:r>
      <w:r w:rsidR="001B0756">
        <w:t>. Například .NET Framework, .NET Core nebo ASP.NET</w:t>
      </w:r>
      <w:r w:rsidR="00586CCD">
        <w:t xml:space="preserve">. Jde hlavně </w:t>
      </w:r>
      <w:r w:rsidR="00D454F2">
        <w:t>o standardizovanou</w:t>
      </w:r>
      <w:r w:rsidR="00586CCD">
        <w:t xml:space="preserve"> </w:t>
      </w:r>
      <w:r w:rsidR="00234E82">
        <w:t>specifikaci jádra a runtime prostředí</w:t>
      </w:r>
      <w:r w:rsidR="00D454F2">
        <w:t xml:space="preserve"> pro aplikace</w:t>
      </w:r>
      <w:r w:rsidR="00844A37">
        <w:t xml:space="preserve"> vyvíjené</w:t>
      </w:r>
      <w:r w:rsidR="00D454F2">
        <w:t xml:space="preserve"> v .NE</w:t>
      </w:r>
      <w:r w:rsidR="00844A37">
        <w:t>T</w:t>
      </w:r>
      <w:r w:rsidR="00234E82">
        <w:t>.</w:t>
      </w:r>
      <w:r w:rsidR="00A71126">
        <w:t xml:space="preserve"> </w:t>
      </w:r>
      <w:r w:rsidR="005B147D">
        <w:fldChar w:fldCharType="begin"/>
      </w:r>
      <w:r w:rsidR="005B147D">
        <w:instrText xml:space="preserve"> REF _Ref53929831 \r \h </w:instrText>
      </w:r>
      <w:r w:rsidR="005B147D">
        <w:fldChar w:fldCharType="separate"/>
      </w:r>
      <w:r w:rsidR="008E49B2">
        <w:t>[24]</w:t>
      </w:r>
      <w:r w:rsidR="005B147D">
        <w:fldChar w:fldCharType="end"/>
      </w:r>
      <w:r w:rsidR="005B147D">
        <w:fldChar w:fldCharType="begin"/>
      </w:r>
      <w:r w:rsidR="005B147D">
        <w:instrText xml:space="preserve"> REF _Ref54628011 \r \h </w:instrText>
      </w:r>
      <w:r w:rsidR="005B147D">
        <w:fldChar w:fldCharType="separate"/>
      </w:r>
      <w:r w:rsidR="008E49B2">
        <w:t>[25]</w:t>
      </w:r>
      <w:r w:rsidR="005B147D">
        <w:fldChar w:fldCharType="end"/>
      </w:r>
    </w:p>
    <w:p w14:paraId="0044A810" w14:textId="77777777" w:rsidR="00472343" w:rsidRDefault="00472343" w:rsidP="00001E64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9BCEC8A" wp14:editId="14AE27DB">
            <wp:extent cx="5490872" cy="3230245"/>
            <wp:effectExtent l="0" t="0" r="0" b="8255"/>
            <wp:docPr id="19" name="Obráze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872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0AF2" w14:textId="347A5310" w:rsidR="00356069" w:rsidRPr="00D821BC" w:rsidRDefault="00472343" w:rsidP="00001E64">
      <w:pPr>
        <w:pStyle w:val="Titulek"/>
        <w:spacing w:line="480" w:lineRule="auto"/>
        <w:ind w:firstLine="0"/>
        <w:rPr>
          <w:lang w:val="en-US"/>
        </w:rPr>
      </w:pPr>
      <w:bookmarkStart w:id="72" w:name="_Toc68530813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14</w:t>
      </w:r>
      <w:r w:rsidR="004C2218">
        <w:rPr>
          <w:noProof/>
        </w:rPr>
        <w:fldChar w:fldCharType="end"/>
      </w:r>
      <w:r>
        <w:t xml:space="preserve"> - Struktura knihoven .NET</w:t>
      </w:r>
      <w:r w:rsidR="00D821BC">
        <w:t xml:space="preserve"> </w:t>
      </w:r>
      <w:r w:rsidR="00470EE5">
        <w:rPr>
          <w:lang w:val="en-US"/>
        </w:rPr>
        <w:fldChar w:fldCharType="begin"/>
      </w:r>
      <w:r w:rsidR="00470EE5">
        <w:instrText xml:space="preserve"> REF _Ref66535019 \r \h </w:instrText>
      </w:r>
      <w:r w:rsidR="00470EE5">
        <w:rPr>
          <w:lang w:val="en-US"/>
        </w:rPr>
      </w:r>
      <w:r w:rsidR="00470EE5">
        <w:rPr>
          <w:lang w:val="en-US"/>
        </w:rPr>
        <w:fldChar w:fldCharType="separate"/>
      </w:r>
      <w:r w:rsidR="008E49B2">
        <w:t>[42]</w:t>
      </w:r>
      <w:bookmarkEnd w:id="72"/>
      <w:r w:rsidR="00470EE5">
        <w:rPr>
          <w:lang w:val="en-US"/>
        </w:rPr>
        <w:fldChar w:fldCharType="end"/>
      </w:r>
    </w:p>
    <w:p w14:paraId="11126BCB" w14:textId="50DAC4B3" w:rsidR="00FB4B8F" w:rsidRDefault="00B002EA" w:rsidP="003B0F88">
      <w:pPr>
        <w:pStyle w:val="Nadpis3"/>
      </w:pPr>
      <w:r>
        <w:t xml:space="preserve"> </w:t>
      </w:r>
      <w:bookmarkStart w:id="73" w:name="_Toc53945446"/>
      <w:bookmarkStart w:id="74" w:name="_Toc68530027"/>
      <w:r w:rsidR="00FB4B8F">
        <w:t>.NET Framework</w:t>
      </w:r>
      <w:bookmarkEnd w:id="73"/>
      <w:bookmarkEnd w:id="74"/>
    </w:p>
    <w:p w14:paraId="0F27D9BD" w14:textId="204849C7" w:rsidR="00E041C0" w:rsidRDefault="00971AE8" w:rsidP="00704E6B">
      <w:r>
        <w:t>.Net Framework je jedna z n</w:t>
      </w:r>
      <w:r w:rsidR="009323F3">
        <w:t>ejrozšířenější</w:t>
      </w:r>
      <w:r>
        <w:t>ch</w:t>
      </w:r>
      <w:r w:rsidR="009323F3">
        <w:t xml:space="preserve"> platform pro vývoj na </w:t>
      </w:r>
      <w:r w:rsidR="00745CBD">
        <w:t>PC</w:t>
      </w:r>
      <w:r w:rsidR="009323F3">
        <w:t xml:space="preserve"> s operačním systémem Windows. Jedná se o prostředí potřebné pro běh aplikací</w:t>
      </w:r>
      <w:r w:rsidR="00844A37">
        <w:t xml:space="preserve"> nabízející </w:t>
      </w:r>
      <w:r w:rsidR="009323F3">
        <w:t>spouštěcí rozhraní</w:t>
      </w:r>
      <w:r w:rsidR="009F6134">
        <w:t xml:space="preserve"> a</w:t>
      </w:r>
      <w:r w:rsidR="009323F3">
        <w:t xml:space="preserve"> potřebné knihovny. </w:t>
      </w:r>
      <w:r w:rsidR="00143BDF">
        <w:t xml:space="preserve">Je součástí balíčku .NET.  </w:t>
      </w:r>
      <w:r w:rsidR="009323F3">
        <w:t>Pro vývoj aplikací se používá například Visual Studio</w:t>
      </w:r>
      <w:r w:rsidR="00B57174">
        <w:t xml:space="preserve"> </w:t>
      </w:r>
      <w:r w:rsidR="009323F3">
        <w:t>od firmy Microsoft</w:t>
      </w:r>
      <w:r w:rsidR="00B57174">
        <w:t xml:space="preserve"> a jeho předinstalované designery</w:t>
      </w:r>
      <w:r w:rsidR="005426A4">
        <w:t xml:space="preserve"> nebo Rider od firmy JetBrains</w:t>
      </w:r>
      <w:r w:rsidR="004475AA">
        <w:t xml:space="preserve"> poskytující</w:t>
      </w:r>
      <w:r w:rsidR="00923109">
        <w:t xml:space="preserve"> stejnou možnost vývoje </w:t>
      </w:r>
      <w:r w:rsidR="007E04B7">
        <w:t>s .NET Framework</w:t>
      </w:r>
      <w:r w:rsidR="00292EFB">
        <w:t>em</w:t>
      </w:r>
      <w:r w:rsidR="009323F3">
        <w:t>.</w:t>
      </w:r>
      <w:r w:rsidR="00D95312">
        <w:t xml:space="preserve"> </w:t>
      </w:r>
      <w:r w:rsidR="00D95312">
        <w:fldChar w:fldCharType="begin"/>
      </w:r>
      <w:r w:rsidR="00D95312">
        <w:instrText xml:space="preserve"> REF _Ref53929831 \r \h </w:instrText>
      </w:r>
      <w:r w:rsidR="00D95312">
        <w:fldChar w:fldCharType="separate"/>
      </w:r>
      <w:r w:rsidR="008E49B2">
        <w:t>[24]</w:t>
      </w:r>
      <w:r w:rsidR="00D95312">
        <w:fldChar w:fldCharType="end"/>
      </w:r>
    </w:p>
    <w:p w14:paraId="0ABDFDA0" w14:textId="6CA90551" w:rsidR="009323F3" w:rsidRPr="0096227F" w:rsidRDefault="009323F3" w:rsidP="00704E6B">
      <w:r>
        <w:lastRenderedPageBreak/>
        <w:t xml:space="preserve">Jeho starší verze jsou podporovány už od operačního systému Windows 95 a sahají až k Windows 10. Nejpoužívanější vývojové jazyky v </w:t>
      </w:r>
      <w:r w:rsidR="00442D0F">
        <w:t>.</w:t>
      </w:r>
      <w:r>
        <w:t>NET</w:t>
      </w:r>
      <w:r w:rsidR="0056709F">
        <w:t xml:space="preserve"> Frameworku</w:t>
      </w:r>
      <w:r>
        <w:t xml:space="preserve"> jsou C#</w:t>
      </w:r>
      <w:r w:rsidR="00E041C0">
        <w:t xml:space="preserve"> a </w:t>
      </w:r>
      <w:r>
        <w:t>Visual Basic</w:t>
      </w:r>
      <w:r w:rsidR="00A00EE2">
        <w:t xml:space="preserve">. </w:t>
      </w:r>
      <w:r>
        <w:t>Součástí .NET Frameworku je</w:t>
      </w:r>
      <w:r w:rsidR="00CD7B95">
        <w:t xml:space="preserve"> i</w:t>
      </w:r>
      <w:r>
        <w:t xml:space="preserve"> WPF</w:t>
      </w:r>
      <w:r w:rsidR="00FA6B04">
        <w:t>, a to</w:t>
      </w:r>
      <w:r>
        <w:t xml:space="preserve"> pro tvorbu </w:t>
      </w:r>
      <w:r w:rsidR="0096269C">
        <w:t xml:space="preserve">GUI </w:t>
      </w:r>
      <w:r>
        <w:t>aplikace.</w:t>
      </w:r>
      <w:r w:rsidR="00994F61">
        <w:t xml:space="preserve"> </w:t>
      </w:r>
      <w:r w:rsidR="005B147D">
        <w:fldChar w:fldCharType="begin"/>
      </w:r>
      <w:r w:rsidR="005B147D">
        <w:instrText xml:space="preserve"> REF _Ref53929831 \r \h </w:instrText>
      </w:r>
      <w:r w:rsidR="005B147D">
        <w:fldChar w:fldCharType="separate"/>
      </w:r>
      <w:r w:rsidR="008E49B2">
        <w:t>[24]</w:t>
      </w:r>
      <w:r w:rsidR="005B147D">
        <w:fldChar w:fldCharType="end"/>
      </w:r>
      <w:r w:rsidR="005B147D">
        <w:fldChar w:fldCharType="begin"/>
      </w:r>
      <w:r w:rsidR="005B147D">
        <w:instrText xml:space="preserve"> REF _Ref54628011 \r \h </w:instrText>
      </w:r>
      <w:r w:rsidR="005B147D">
        <w:fldChar w:fldCharType="separate"/>
      </w:r>
      <w:r w:rsidR="008E49B2">
        <w:t>[25]</w:t>
      </w:r>
      <w:r w:rsidR="005B147D">
        <w:fldChar w:fldCharType="end"/>
      </w:r>
    </w:p>
    <w:p w14:paraId="15183918" w14:textId="26E8FD11" w:rsidR="00FB4B8F" w:rsidRDefault="00114F66" w:rsidP="00A53E67">
      <w:pPr>
        <w:pStyle w:val="Nadpis4"/>
      </w:pPr>
      <w:bookmarkStart w:id="75" w:name="_Toc68530028"/>
      <w:r>
        <w:t xml:space="preserve">Porovnání s </w:t>
      </w:r>
      <w:r w:rsidR="00FB4B8F">
        <w:t>.NET Core</w:t>
      </w:r>
      <w:bookmarkEnd w:id="75"/>
    </w:p>
    <w:p w14:paraId="410AEEF8" w14:textId="14724E03" w:rsidR="00585C11" w:rsidRPr="00585C11" w:rsidRDefault="00684F73" w:rsidP="00585C11">
      <w:r>
        <w:t>.N</w:t>
      </w:r>
      <w:r w:rsidR="004475AA">
        <w:t>ET</w:t>
      </w:r>
      <w:r>
        <w:t xml:space="preserve"> Core je</w:t>
      </w:r>
      <w:r w:rsidR="009323F3" w:rsidRPr="009323F3">
        <w:t xml:space="preserve"> multiplatformní open-source framework</w:t>
      </w:r>
      <w:r w:rsidR="0078038A">
        <w:t>.</w:t>
      </w:r>
      <w:r w:rsidR="009323F3" w:rsidRPr="009323F3">
        <w:t xml:space="preserve"> </w:t>
      </w:r>
      <w:r w:rsidR="0078038A">
        <w:t xml:space="preserve">Slouží k vývoji </w:t>
      </w:r>
      <w:r w:rsidR="009323F3" w:rsidRPr="009323F3">
        <w:t>aplikací na Windows, Linux a MacOS. Je</w:t>
      </w:r>
      <w:r w:rsidR="004475AA">
        <w:t>dná se o</w:t>
      </w:r>
      <w:r w:rsidR="009323F3" w:rsidRPr="009323F3">
        <w:t xml:space="preserve"> nástupce .NET Frameworku</w:t>
      </w:r>
      <w:r w:rsidR="004475AA">
        <w:t>. .NET Core</w:t>
      </w:r>
      <w:r w:rsidR="009323F3" w:rsidRPr="009323F3">
        <w:t xml:space="preserve"> vývoj rozšiřuje o možnost vývoje na více platform.</w:t>
      </w:r>
      <w:r w:rsidR="004448AA">
        <w:t xml:space="preserve"> </w:t>
      </w:r>
      <w:r w:rsidR="009218EF">
        <w:t>Pro vývoj desktopových aplikací podporuje WinForms, WPF i</w:t>
      </w:r>
      <w:r w:rsidR="006D6170">
        <w:t xml:space="preserve"> UWP</w:t>
      </w:r>
      <w:r w:rsidR="00164BEC">
        <w:t>.</w:t>
      </w:r>
      <w:r w:rsidR="002D166C">
        <w:t xml:space="preserve"> </w:t>
      </w:r>
      <w:r w:rsidR="00417A86">
        <w:fldChar w:fldCharType="begin"/>
      </w:r>
      <w:r w:rsidR="00417A86">
        <w:instrText xml:space="preserve"> REF _Ref53929831 \r \h </w:instrText>
      </w:r>
      <w:r w:rsidR="00417A86">
        <w:fldChar w:fldCharType="separate"/>
      </w:r>
      <w:r w:rsidR="008E49B2">
        <w:t>[24]</w:t>
      </w:r>
      <w:r w:rsidR="00417A86">
        <w:fldChar w:fldCharType="end"/>
      </w:r>
      <w:r w:rsidR="00417A86">
        <w:fldChar w:fldCharType="begin"/>
      </w:r>
      <w:r w:rsidR="00417A86">
        <w:instrText xml:space="preserve"> REF _Ref54628011 \r \h </w:instrText>
      </w:r>
      <w:r w:rsidR="00417A86">
        <w:fldChar w:fldCharType="separate"/>
      </w:r>
      <w:r w:rsidR="008E49B2">
        <w:t>[25]</w:t>
      </w:r>
      <w:r w:rsidR="00417A86">
        <w:fldChar w:fldCharType="end"/>
      </w:r>
      <w:r w:rsidR="00417A86">
        <w:fldChar w:fldCharType="begin"/>
      </w:r>
      <w:r w:rsidR="00417A86">
        <w:instrText xml:space="preserve"> REF _Ref55427010 \r \h </w:instrText>
      </w:r>
      <w:r w:rsidR="00417A86">
        <w:fldChar w:fldCharType="separate"/>
      </w:r>
      <w:r w:rsidR="008E49B2">
        <w:t>[26]</w:t>
      </w:r>
      <w:r w:rsidR="00417A86">
        <w:fldChar w:fldCharType="end"/>
      </w:r>
    </w:p>
    <w:p w14:paraId="4A07D6FF" w14:textId="4E79B4DF" w:rsidR="0096227F" w:rsidRPr="0096227F" w:rsidRDefault="00325002" w:rsidP="003B0F88">
      <w:pPr>
        <w:pStyle w:val="Nadpis3"/>
      </w:pPr>
      <w:r>
        <w:t xml:space="preserve"> </w:t>
      </w:r>
      <w:bookmarkStart w:id="76" w:name="_Toc53945447"/>
      <w:bookmarkStart w:id="77" w:name="_Toc68530029"/>
      <w:r w:rsidR="00FB4B8F">
        <w:t>W</w:t>
      </w:r>
      <w:bookmarkEnd w:id="76"/>
      <w:r w:rsidR="003E53BD">
        <w:t>PF</w:t>
      </w:r>
      <w:bookmarkEnd w:id="77"/>
    </w:p>
    <w:p w14:paraId="304E325B" w14:textId="40E9129C" w:rsidR="00292727" w:rsidRDefault="009323F3" w:rsidP="00DB773E">
      <w:r>
        <w:t>Jedná se o</w:t>
      </w:r>
      <w:r w:rsidR="00BA690C">
        <w:t xml:space="preserve"> .NET</w:t>
      </w:r>
      <w:r>
        <w:t xml:space="preserve"> knihovnu tříd</w:t>
      </w:r>
      <w:r w:rsidR="003B7B7C">
        <w:t>. Součástí</w:t>
      </w:r>
      <w:r>
        <w:t xml:space="preserve"> .NET frameworku</w:t>
      </w:r>
      <w:r w:rsidR="003B7B7C">
        <w:t xml:space="preserve"> je</w:t>
      </w:r>
      <w:r>
        <w:t xml:space="preserve"> už od verze 3.0.</w:t>
      </w:r>
      <w:r w:rsidR="00FE39C5">
        <w:t xml:space="preserve"> </w:t>
      </w:r>
      <w:r>
        <w:t>Umožňuje kompletní vývoj formulářových desktopových aplikací. Obsahuje širokou nabídku prvků</w:t>
      </w:r>
      <w:r w:rsidR="006117F5">
        <w:t xml:space="preserve">, </w:t>
      </w:r>
      <w:r>
        <w:t>atributy k</w:t>
      </w:r>
      <w:r w:rsidR="008E1074">
        <w:t> </w:t>
      </w:r>
      <w:r>
        <w:t>jejich</w:t>
      </w:r>
      <w:r w:rsidR="008E1074">
        <w:t xml:space="preserve"> </w:t>
      </w:r>
      <w:r>
        <w:t>přizpůsobování a interaktivitu</w:t>
      </w:r>
      <w:r w:rsidR="008E1074">
        <w:t xml:space="preserve"> ve formě </w:t>
      </w:r>
      <w:r w:rsidR="00014608">
        <w:t xml:space="preserve">event-driven </w:t>
      </w:r>
      <w:r w:rsidR="007F7442">
        <w:t>vývoje</w:t>
      </w:r>
      <w:r>
        <w:t xml:space="preserve">. </w:t>
      </w:r>
      <w:r w:rsidR="00336912">
        <w:t>T</w:t>
      </w:r>
      <w:r w:rsidR="00450B08">
        <w:t>oto prostředí</w:t>
      </w:r>
      <w:r w:rsidR="00336912">
        <w:t xml:space="preserve"> bylo zvoleno</w:t>
      </w:r>
      <w:r w:rsidR="00450B08">
        <w:t xml:space="preserve"> na základě jednoduchosti</w:t>
      </w:r>
      <w:r w:rsidR="005E23B1">
        <w:t>, responzivity</w:t>
      </w:r>
      <w:r w:rsidR="00450B08">
        <w:t xml:space="preserve"> a vývoje pouze pro platformu Windows.</w:t>
      </w:r>
      <w:r w:rsidR="00F40D8E">
        <w:t xml:space="preserve"> </w:t>
      </w:r>
      <w:r w:rsidR="00F40D8E">
        <w:fldChar w:fldCharType="begin"/>
      </w:r>
      <w:r w:rsidR="00F40D8E">
        <w:instrText xml:space="preserve"> REF _Ref53929571 \r \h </w:instrText>
      </w:r>
      <w:r w:rsidR="00F40D8E">
        <w:fldChar w:fldCharType="separate"/>
      </w:r>
      <w:r w:rsidR="008E49B2">
        <w:t>[28]</w:t>
      </w:r>
      <w:r w:rsidR="00F40D8E">
        <w:fldChar w:fldCharType="end"/>
      </w:r>
      <w:r w:rsidR="00F40D8E">
        <w:fldChar w:fldCharType="begin"/>
      </w:r>
      <w:r w:rsidR="00F40D8E">
        <w:instrText xml:space="preserve"> REF _Ref53929572 \r \h </w:instrText>
      </w:r>
      <w:r w:rsidR="00F40D8E">
        <w:fldChar w:fldCharType="separate"/>
      </w:r>
      <w:r w:rsidR="008E49B2">
        <w:t>[29]</w:t>
      </w:r>
      <w:r w:rsidR="00F40D8E">
        <w:fldChar w:fldCharType="end"/>
      </w:r>
    </w:p>
    <w:p w14:paraId="1A87F847" w14:textId="48A99D3D" w:rsidR="00320A7B" w:rsidRDefault="006A6438" w:rsidP="00DB773E">
      <w:r>
        <w:t>V nabídce grafických</w:t>
      </w:r>
      <w:r w:rsidR="009323F3">
        <w:t xml:space="preserve"> prvků </w:t>
      </w:r>
      <w:r>
        <w:t>má</w:t>
      </w:r>
      <w:r w:rsidR="009323F3">
        <w:t xml:space="preserve"> například tlačítka, textová pole a posuvníky. Pro grafické rozhraní používá XAML</w:t>
      </w:r>
      <w:r w:rsidR="002C2692">
        <w:t>.</w:t>
      </w:r>
      <w:r w:rsidR="009323F3">
        <w:t xml:space="preserve"> </w:t>
      </w:r>
      <w:r w:rsidR="002C2692">
        <w:t>Takto</w:t>
      </w:r>
      <w:r w:rsidR="00633AAA">
        <w:t xml:space="preserve"> WPF</w:t>
      </w:r>
      <w:r w:rsidR="009323F3">
        <w:t xml:space="preserve"> umožňuje vývoj plně responzivních aplikac</w:t>
      </w:r>
      <w:r w:rsidR="00994F61">
        <w:t>í</w:t>
      </w:r>
      <w:r w:rsidR="009323F3">
        <w:t xml:space="preserve"> s relativním pozicováním a dalšími možnostmi zarovná</w:t>
      </w:r>
      <w:r w:rsidR="000C71BA">
        <w:t>ván</w:t>
      </w:r>
      <w:r w:rsidR="009323F3">
        <w:t>í</w:t>
      </w:r>
      <w:r w:rsidR="00B423E7">
        <w:t xml:space="preserve"> elementů.</w:t>
      </w:r>
      <w:r w:rsidR="009323F3">
        <w:t xml:space="preserve"> </w:t>
      </w:r>
      <w:r w:rsidR="00B423E7">
        <w:t>Využívá například rozložení jako je</w:t>
      </w:r>
      <w:r w:rsidR="009323F3">
        <w:t xml:space="preserve"> grid nebo </w:t>
      </w:r>
      <w:r w:rsidR="00055FC3">
        <w:t>stack</w:t>
      </w:r>
      <w:r w:rsidR="009323F3">
        <w:t xml:space="preserve"> layout.</w:t>
      </w:r>
      <w:r w:rsidR="00442A8C">
        <w:t xml:space="preserve"> </w:t>
      </w:r>
      <w:r w:rsidR="00F40D8E">
        <w:fldChar w:fldCharType="begin"/>
      </w:r>
      <w:r w:rsidR="00F40D8E">
        <w:instrText xml:space="preserve"> REF _Ref53929571 \r \h </w:instrText>
      </w:r>
      <w:r w:rsidR="00F40D8E">
        <w:fldChar w:fldCharType="separate"/>
      </w:r>
      <w:r w:rsidR="008E49B2">
        <w:t>[28]</w:t>
      </w:r>
      <w:r w:rsidR="00F40D8E">
        <w:fldChar w:fldCharType="end"/>
      </w:r>
      <w:r w:rsidR="00F40D8E">
        <w:fldChar w:fldCharType="begin"/>
      </w:r>
      <w:r w:rsidR="00F40D8E">
        <w:instrText xml:space="preserve"> REF _Ref53929572 \r \h </w:instrText>
      </w:r>
      <w:r w:rsidR="00F40D8E">
        <w:fldChar w:fldCharType="separate"/>
      </w:r>
      <w:r w:rsidR="008E49B2">
        <w:t>[29]</w:t>
      </w:r>
      <w:r w:rsidR="00F40D8E">
        <w:fldChar w:fldCharType="end"/>
      </w:r>
    </w:p>
    <w:p w14:paraId="0FD2CC04" w14:textId="77777777" w:rsidR="00320A7B" w:rsidRDefault="00320A7B">
      <w:pPr>
        <w:spacing w:before="0" w:after="0" w:line="240" w:lineRule="auto"/>
        <w:ind w:firstLine="0"/>
        <w:jc w:val="left"/>
      </w:pPr>
      <w:r>
        <w:br w:type="page"/>
      </w:r>
    </w:p>
    <w:p w14:paraId="243737B3" w14:textId="49A81ED5" w:rsidR="00324B96" w:rsidRDefault="00442A8C" w:rsidP="00BD3178">
      <w:r>
        <w:lastRenderedPageBreak/>
        <w:t>V</w:t>
      </w:r>
      <w:r w:rsidR="00DF3137">
        <w:t> samotném projektu je každé formulářové okno reprezentováno souborem s</w:t>
      </w:r>
      <w:r w:rsidR="00710E14">
        <w:t> </w:t>
      </w:r>
      <w:r w:rsidR="00DF3137">
        <w:t>příponou</w:t>
      </w:r>
      <w:r w:rsidR="00710E14">
        <w:t xml:space="preserve"> </w:t>
      </w:r>
      <w:r w:rsidR="00DD160D">
        <w:t>.</w:t>
      </w:r>
      <w:r w:rsidR="00710E14">
        <w:t xml:space="preserve">xaml. </w:t>
      </w:r>
      <w:r w:rsidR="00DD160D">
        <w:t>Každý z těchto s</w:t>
      </w:r>
      <w:r w:rsidR="00710E14">
        <w:t>oubor</w:t>
      </w:r>
      <w:r w:rsidR="00DD160D">
        <w:t>ů</w:t>
      </w:r>
      <w:r w:rsidR="00710E14">
        <w:t xml:space="preserve"> </w:t>
      </w:r>
      <w:r w:rsidR="002F659A">
        <w:t>obsahuj</w:t>
      </w:r>
      <w:r w:rsidR="00DD160D">
        <w:t>e navíc</w:t>
      </w:r>
      <w:r w:rsidR="002F659A">
        <w:t xml:space="preserve"> ještě stejnojmenný podsoubor s příponou </w:t>
      </w:r>
      <w:r w:rsidR="0097797A">
        <w:t>.</w:t>
      </w:r>
      <w:r w:rsidR="002F659A">
        <w:t xml:space="preserve">xaml.cs. Takto se </w:t>
      </w:r>
      <w:r w:rsidR="002A2F1F">
        <w:t>programovatelná funkcionalita propojuje s </w:t>
      </w:r>
      <w:r w:rsidR="0097797A">
        <w:t>.</w:t>
      </w:r>
      <w:r w:rsidR="002A2F1F">
        <w:t>xaml souborem každého okna.</w:t>
      </w:r>
      <w:r w:rsidR="009323F3">
        <w:t> </w:t>
      </w:r>
      <w:r w:rsidR="00E041C0">
        <w:t xml:space="preserve"> </w:t>
      </w:r>
      <w:r w:rsidR="005B147D">
        <w:fldChar w:fldCharType="begin"/>
      </w:r>
      <w:r w:rsidR="005B147D">
        <w:instrText xml:space="preserve"> REF _Ref53929571 \r \h </w:instrText>
      </w:r>
      <w:r w:rsidR="005B147D">
        <w:fldChar w:fldCharType="separate"/>
      </w:r>
      <w:r w:rsidR="008E49B2">
        <w:t>[28]</w:t>
      </w:r>
      <w:r w:rsidR="005B147D">
        <w:fldChar w:fldCharType="end"/>
      </w:r>
      <w:r w:rsidR="005B147D">
        <w:fldChar w:fldCharType="begin"/>
      </w:r>
      <w:r w:rsidR="005B147D">
        <w:instrText xml:space="preserve"> REF _Ref53929572 \r \h </w:instrText>
      </w:r>
      <w:r w:rsidR="005B147D">
        <w:fldChar w:fldCharType="separate"/>
      </w:r>
      <w:r w:rsidR="008E49B2">
        <w:t>[29]</w:t>
      </w:r>
      <w:r w:rsidR="005B147D">
        <w:fldChar w:fldCharType="end"/>
      </w:r>
      <w:r w:rsidR="00417A86">
        <w:fldChar w:fldCharType="begin"/>
      </w:r>
      <w:r w:rsidR="00417A86">
        <w:instrText xml:space="preserve"> REF _Ref53929572 \r \h </w:instrText>
      </w:r>
      <w:r w:rsidR="00417A86">
        <w:fldChar w:fldCharType="separate"/>
      </w:r>
      <w:r w:rsidR="008E49B2">
        <w:t>[29]</w:t>
      </w:r>
      <w:r w:rsidR="00417A86">
        <w:fldChar w:fldCharType="end"/>
      </w:r>
    </w:p>
    <w:p w14:paraId="665DC282" w14:textId="0A54830E" w:rsidR="00D82D37" w:rsidRDefault="00921823" w:rsidP="00001E64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7345F4A" wp14:editId="2B09D209">
            <wp:extent cx="3286125" cy="1928633"/>
            <wp:effectExtent l="0" t="0" r="0" b="0"/>
            <wp:docPr id="208" name="Obrázek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95144" cy="193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63B0" w14:textId="6B4069B9" w:rsidR="00D943FC" w:rsidRPr="009323F3" w:rsidRDefault="00D82D37" w:rsidP="00001E64">
      <w:pPr>
        <w:pStyle w:val="Titulek"/>
        <w:spacing w:line="480" w:lineRule="auto"/>
        <w:ind w:firstLine="0"/>
      </w:pPr>
      <w:bookmarkStart w:id="78" w:name="_Toc68530814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15</w:t>
      </w:r>
      <w:r w:rsidR="004C2218">
        <w:rPr>
          <w:noProof/>
        </w:rPr>
        <w:fldChar w:fldCharType="end"/>
      </w:r>
      <w:r>
        <w:t xml:space="preserve"> - Struktura WPF aplikace</w:t>
      </w:r>
      <w:bookmarkEnd w:id="78"/>
    </w:p>
    <w:p w14:paraId="04DB76DE" w14:textId="634C3A55" w:rsidR="007578E7" w:rsidRDefault="007578E7" w:rsidP="00A53E67">
      <w:pPr>
        <w:pStyle w:val="Nadpis4"/>
      </w:pPr>
      <w:bookmarkStart w:id="79" w:name="_Toc68530030"/>
      <w:r>
        <w:t>Porovnání s</w:t>
      </w:r>
      <w:r w:rsidR="009323F3">
        <w:t> </w:t>
      </w:r>
      <w:r>
        <w:t>W</w:t>
      </w:r>
      <w:r w:rsidR="004D01F0">
        <w:t>in</w:t>
      </w:r>
      <w:r>
        <w:t>F</w:t>
      </w:r>
      <w:r w:rsidR="004D01F0">
        <w:t>orms</w:t>
      </w:r>
      <w:bookmarkEnd w:id="79"/>
    </w:p>
    <w:p w14:paraId="2B369B80" w14:textId="77E19A1A" w:rsidR="009323F3" w:rsidRPr="00DB773E" w:rsidRDefault="009323F3" w:rsidP="00DB773E">
      <w:pPr>
        <w:rPr>
          <w:rFonts w:ascii="Times New Roman" w:hAnsi="Times New Roman"/>
        </w:rPr>
      </w:pPr>
      <w:r w:rsidRPr="009323F3">
        <w:t xml:space="preserve">Oproti </w:t>
      </w:r>
      <w:r w:rsidR="00BE12B3">
        <w:t xml:space="preserve">staršímu </w:t>
      </w:r>
      <w:r w:rsidR="0031701C">
        <w:t xml:space="preserve">designeru oken </w:t>
      </w:r>
      <w:r w:rsidRPr="009323F3">
        <w:t>WinForms</w:t>
      </w:r>
      <w:r w:rsidR="0031701C">
        <w:t>, vy</w:t>
      </w:r>
      <w:r w:rsidRPr="009323F3">
        <w:t>užívá</w:t>
      </w:r>
      <w:r w:rsidR="00474712">
        <w:t xml:space="preserve"> WPF</w:t>
      </w:r>
      <w:r w:rsidRPr="009323F3">
        <w:t xml:space="preserve"> akcelerovan</w:t>
      </w:r>
      <w:r w:rsidR="00474712">
        <w:t>é</w:t>
      </w:r>
      <w:r w:rsidRPr="009323F3">
        <w:t xml:space="preserve"> grafiku, což značně zvyšuje rychlost</w:t>
      </w:r>
      <w:r w:rsidR="00C61CB8">
        <w:t>, a to</w:t>
      </w:r>
      <w:r w:rsidRPr="009323F3">
        <w:t xml:space="preserve"> </w:t>
      </w:r>
      <w:r w:rsidR="00C61CB8">
        <w:t xml:space="preserve">z důvodu přenosu </w:t>
      </w:r>
      <w:r w:rsidRPr="009323F3">
        <w:t xml:space="preserve">více výpočtů na grafickou kartu. WPF se snaží o sjednocení </w:t>
      </w:r>
      <w:r w:rsidR="004D01F0">
        <w:t xml:space="preserve">GUI, </w:t>
      </w:r>
      <w:r w:rsidRPr="009323F3">
        <w:t>rastrové</w:t>
      </w:r>
      <w:r w:rsidR="004D01F0">
        <w:t xml:space="preserve"> grafiky,</w:t>
      </w:r>
      <w:r w:rsidRPr="009323F3">
        <w:t xml:space="preserve"> vektorové grafiky</w:t>
      </w:r>
      <w:r w:rsidR="004D01F0">
        <w:t>,</w:t>
      </w:r>
      <w:r w:rsidRPr="009323F3">
        <w:t xml:space="preserve"> zvuků a videí. K renderování vizuální části oken používá Direct3D knihovny</w:t>
      </w:r>
      <w:r w:rsidR="001A034E">
        <w:t xml:space="preserve">. </w:t>
      </w:r>
      <w:r w:rsidRPr="009323F3">
        <w:t>Stejně jako WP</w:t>
      </w:r>
      <w:r w:rsidR="0079638A">
        <w:t>F</w:t>
      </w:r>
      <w:r w:rsidRPr="009323F3">
        <w:t xml:space="preserve"> podporuje Windows API pro komunikaci s operačním systémem Windows. </w:t>
      </w:r>
      <w:r w:rsidR="005B147D">
        <w:fldChar w:fldCharType="begin"/>
      </w:r>
      <w:r w:rsidR="005B147D">
        <w:instrText xml:space="preserve"> REF _Ref53929603 \r \h </w:instrText>
      </w:r>
      <w:r w:rsidR="005B147D">
        <w:fldChar w:fldCharType="separate"/>
      </w:r>
      <w:r w:rsidR="008E49B2">
        <w:t>[31]</w:t>
      </w:r>
      <w:r w:rsidR="005B147D">
        <w:fldChar w:fldCharType="end"/>
      </w:r>
      <w:r w:rsidR="00417A86">
        <w:rPr>
          <w:rFonts w:ascii="Times New Roman" w:hAnsi="Times New Roman"/>
        </w:rPr>
        <w:fldChar w:fldCharType="begin"/>
      </w:r>
      <w:r w:rsidR="00417A86">
        <w:instrText xml:space="preserve"> REF _Ref53929603 \r \h </w:instrText>
      </w:r>
      <w:r w:rsidR="00417A86">
        <w:rPr>
          <w:rFonts w:ascii="Times New Roman" w:hAnsi="Times New Roman"/>
        </w:rPr>
      </w:r>
      <w:r w:rsidR="00417A86">
        <w:rPr>
          <w:rFonts w:ascii="Times New Roman" w:hAnsi="Times New Roman"/>
        </w:rPr>
        <w:fldChar w:fldCharType="separate"/>
      </w:r>
      <w:r w:rsidR="008E49B2">
        <w:t>[31]</w:t>
      </w:r>
      <w:r w:rsidR="00417A86">
        <w:rPr>
          <w:rFonts w:ascii="Times New Roman" w:hAnsi="Times New Roman"/>
        </w:rPr>
        <w:fldChar w:fldCharType="end"/>
      </w:r>
    </w:p>
    <w:p w14:paraId="68F84D4C" w14:textId="0D8CE817" w:rsidR="007578E7" w:rsidRDefault="007578E7" w:rsidP="00A53E67">
      <w:pPr>
        <w:pStyle w:val="Nadpis4"/>
      </w:pPr>
      <w:bookmarkStart w:id="80" w:name="_Toc68530031"/>
      <w:r>
        <w:t>Podpora</w:t>
      </w:r>
      <w:bookmarkEnd w:id="80"/>
    </w:p>
    <w:p w14:paraId="3D59EDD6" w14:textId="045A8CD1" w:rsidR="009323F3" w:rsidRPr="00643745" w:rsidRDefault="009323F3" w:rsidP="00643745">
      <w:pPr>
        <w:rPr>
          <w:rFonts w:ascii="Times New Roman" w:hAnsi="Times New Roman"/>
        </w:rPr>
      </w:pPr>
      <w:r w:rsidRPr="009323F3">
        <w:t>WPF podporuje většinu multimediálních formátů s využitím Windows Media Playeru. Velká výhoda spočívá v oddělení designu od funkčnosti aplikace, takže je zde možnost měnit výstup dat bez zbytečného přepisování kódu.</w:t>
      </w:r>
      <w:r w:rsidR="009F6134">
        <w:t xml:space="preserve"> Z důvodu vázanosti WPF pouze na desktopové aplikace, vznikl jeho nástupce UWP. </w:t>
      </w:r>
      <w:r w:rsidRPr="009323F3">
        <w:t>Ten poskytuje multiplatformní vývoj pro telefonní zařízení</w:t>
      </w:r>
      <w:r w:rsidR="00564867">
        <w:t xml:space="preserve">, Windows a </w:t>
      </w:r>
      <w:r w:rsidRPr="009323F3">
        <w:t>Xbox.</w:t>
      </w:r>
      <w:r w:rsidR="002D166C">
        <w:t xml:space="preserve"> </w:t>
      </w:r>
      <w:r w:rsidR="00417A86">
        <w:fldChar w:fldCharType="begin"/>
      </w:r>
      <w:r w:rsidR="00417A86">
        <w:instrText xml:space="preserve"> REF _Ref55427010 \r \h </w:instrText>
      </w:r>
      <w:r w:rsidR="00417A86">
        <w:fldChar w:fldCharType="separate"/>
      </w:r>
      <w:r w:rsidR="008E49B2">
        <w:t>[26]</w:t>
      </w:r>
      <w:r w:rsidR="00417A86">
        <w:fldChar w:fldCharType="end"/>
      </w:r>
    </w:p>
    <w:p w14:paraId="3E05ED21" w14:textId="727F1E1B" w:rsidR="007578E7" w:rsidRDefault="00090C7B" w:rsidP="003B0F88">
      <w:pPr>
        <w:pStyle w:val="Nadpis3"/>
      </w:pPr>
      <w:r>
        <w:t xml:space="preserve"> </w:t>
      </w:r>
      <w:bookmarkStart w:id="81" w:name="_Toc68530032"/>
      <w:r w:rsidR="007578E7">
        <w:t>XAML</w:t>
      </w:r>
      <w:bookmarkEnd w:id="81"/>
    </w:p>
    <w:p w14:paraId="038C51A9" w14:textId="59062858" w:rsidR="00C8261D" w:rsidRDefault="009323F3" w:rsidP="00532309">
      <w:pPr>
        <w:ind w:firstLine="708"/>
      </w:pPr>
      <w:r w:rsidRPr="009323F3">
        <w:t xml:space="preserve">Jedná se </w:t>
      </w:r>
      <w:r w:rsidR="000251B3">
        <w:t>značkovací</w:t>
      </w:r>
      <w:r w:rsidRPr="009323F3">
        <w:t xml:space="preserve"> jazyk vyvinut společností Microsoft</w:t>
      </w:r>
      <w:r w:rsidR="00711696">
        <w:t>.</w:t>
      </w:r>
      <w:r w:rsidRPr="009323F3">
        <w:t xml:space="preserve"> </w:t>
      </w:r>
      <w:r w:rsidR="00711696">
        <w:t>Používá se</w:t>
      </w:r>
      <w:r w:rsidRPr="009323F3">
        <w:t xml:space="preserve"> k tvorbě </w:t>
      </w:r>
      <w:r w:rsidR="00711696">
        <w:t>GUI</w:t>
      </w:r>
      <w:r w:rsidRPr="009323F3">
        <w:t xml:space="preserve"> aplikací v kombinaci s</w:t>
      </w:r>
      <w:r w:rsidR="004B62B3">
        <w:t> </w:t>
      </w:r>
      <w:r w:rsidRPr="009323F3">
        <w:t>WPF</w:t>
      </w:r>
      <w:r w:rsidR="004B62B3">
        <w:t xml:space="preserve"> a </w:t>
      </w:r>
      <w:r w:rsidR="00954D9D">
        <w:t xml:space="preserve">dalšími </w:t>
      </w:r>
      <w:r w:rsidR="004B62B3">
        <w:t>designery</w:t>
      </w:r>
      <w:r w:rsidRPr="009323F3">
        <w:t>. Stylem psaní kódu se velmi podobá jazyku HTML, ve kterém se používají</w:t>
      </w:r>
      <w:r w:rsidR="00D3303D">
        <w:t xml:space="preserve"> </w:t>
      </w:r>
      <w:r w:rsidR="00D3303D" w:rsidRPr="009323F3">
        <w:t>párové</w:t>
      </w:r>
      <w:r w:rsidRPr="009323F3">
        <w:t xml:space="preserve"> </w:t>
      </w:r>
      <w:r w:rsidR="00D3303D">
        <w:t xml:space="preserve">i </w:t>
      </w:r>
      <w:r w:rsidR="00DB773E" w:rsidRPr="009323F3">
        <w:t>nepárové</w:t>
      </w:r>
      <w:r w:rsidR="00D3303D">
        <w:t xml:space="preserve"> </w:t>
      </w:r>
      <w:r w:rsidRPr="009323F3">
        <w:t>tagy. Díky XAML se dají vytvořit responzivní uživatelská rozhraní</w:t>
      </w:r>
      <w:r w:rsidR="00711696">
        <w:t>.</w:t>
      </w:r>
      <w:r w:rsidRPr="009323F3">
        <w:t xml:space="preserve"> </w:t>
      </w:r>
      <w:r w:rsidR="00D137F6">
        <w:fldChar w:fldCharType="begin"/>
      </w:r>
      <w:r w:rsidR="00D137F6">
        <w:instrText xml:space="preserve"> REF _Ref53929953 \r \h </w:instrText>
      </w:r>
      <w:r w:rsidR="00D137F6">
        <w:fldChar w:fldCharType="separate"/>
      </w:r>
      <w:r w:rsidR="008E49B2">
        <w:t>[32]</w:t>
      </w:r>
      <w:r w:rsidR="00D137F6">
        <w:fldChar w:fldCharType="end"/>
      </w:r>
      <w:r w:rsidR="00D137F6">
        <w:fldChar w:fldCharType="begin"/>
      </w:r>
      <w:r w:rsidR="00D137F6">
        <w:instrText xml:space="preserve"> REF _Ref53929956 \r \h </w:instrText>
      </w:r>
      <w:r w:rsidR="00D137F6">
        <w:fldChar w:fldCharType="separate"/>
      </w:r>
      <w:r w:rsidR="008E49B2">
        <w:t>[33]</w:t>
      </w:r>
      <w:r w:rsidR="00D137F6">
        <w:fldChar w:fldCharType="end"/>
      </w:r>
    </w:p>
    <w:p w14:paraId="7A60AB0B" w14:textId="1E704BDA" w:rsidR="009323F3" w:rsidRPr="00F868DF" w:rsidRDefault="00711696" w:rsidP="00C8261D">
      <w:pPr>
        <w:ind w:firstLine="708"/>
        <w:rPr>
          <w:rFonts w:ascii="Times New Roman" w:hAnsi="Times New Roman"/>
        </w:rPr>
      </w:pPr>
      <w:r>
        <w:lastRenderedPageBreak/>
        <w:t>P</w:t>
      </w:r>
      <w:r w:rsidR="009323F3" w:rsidRPr="009323F3">
        <w:t xml:space="preserve">odporuje dynamické škálování na základě velikosti okna a různé styly zarovnání. </w:t>
      </w:r>
      <w:r w:rsidR="0063625B">
        <w:t>Umožňuje</w:t>
      </w:r>
      <w:r w:rsidR="009323F3" w:rsidRPr="009323F3">
        <w:t xml:space="preserve"> jednoduché vytváření a nastavování vlastností prvků objektů v hierarchickém pořadí. </w:t>
      </w:r>
      <w:r w:rsidR="00417A86">
        <w:fldChar w:fldCharType="begin"/>
      </w:r>
      <w:r w:rsidR="00417A86">
        <w:instrText xml:space="preserve"> REF _Ref53929953 \r \h </w:instrText>
      </w:r>
      <w:r w:rsidR="00417A86">
        <w:fldChar w:fldCharType="separate"/>
      </w:r>
      <w:r w:rsidR="008E49B2">
        <w:t>[32]</w:t>
      </w:r>
      <w:r w:rsidR="00417A86">
        <w:fldChar w:fldCharType="end"/>
      </w:r>
      <w:r w:rsidR="00417A86">
        <w:fldChar w:fldCharType="begin"/>
      </w:r>
      <w:r w:rsidR="00417A86">
        <w:instrText xml:space="preserve"> REF _Ref53929956 \r \h </w:instrText>
      </w:r>
      <w:r w:rsidR="00417A86">
        <w:fldChar w:fldCharType="separate"/>
      </w:r>
      <w:r w:rsidR="008E49B2">
        <w:t>[33]</w:t>
      </w:r>
      <w:r w:rsidR="00417A86">
        <w:fldChar w:fldCharType="end"/>
      </w:r>
      <w:r w:rsidR="00417A86" w:rsidRPr="00F868DF">
        <w:rPr>
          <w:rFonts w:ascii="Times New Roman" w:hAnsi="Times New Roman"/>
        </w:rPr>
        <w:t xml:space="preserve"> </w:t>
      </w:r>
    </w:p>
    <w:p w14:paraId="698EACEB" w14:textId="52DF888C" w:rsidR="007578E7" w:rsidRDefault="007578E7" w:rsidP="00A53E67">
      <w:pPr>
        <w:pStyle w:val="Nadpis4"/>
      </w:pPr>
      <w:bookmarkStart w:id="82" w:name="_Toc68530033"/>
      <w:r>
        <w:t>Syntax</w:t>
      </w:r>
      <w:r w:rsidR="003532C4">
        <w:t>e</w:t>
      </w:r>
      <w:bookmarkEnd w:id="82"/>
    </w:p>
    <w:p w14:paraId="15E1E899" w14:textId="7D6C8F9F" w:rsidR="00D61CC5" w:rsidRDefault="009323F3" w:rsidP="00392DEE">
      <w:r w:rsidRPr="009323F3">
        <w:t>Při vytvoření nového projektu</w:t>
      </w:r>
      <w:r w:rsidR="00B11D3E">
        <w:t xml:space="preserve">, podporujícího </w:t>
      </w:r>
      <w:r w:rsidR="00014466">
        <w:t>XAML,</w:t>
      </w:r>
      <w:r w:rsidRPr="009323F3">
        <w:t xml:space="preserve"> se vygeneruje základní šablona aplikace. Syntaktická pravidla jsou téměř stejná jako u XML souborů.</w:t>
      </w:r>
      <w:r w:rsidR="003532C4">
        <w:t xml:space="preserve"> Existují zde párové a nepárové tagy.</w:t>
      </w:r>
      <w:r w:rsidRPr="009323F3">
        <w:t xml:space="preserve"> </w:t>
      </w:r>
      <w:r w:rsidR="00722C99">
        <w:fldChar w:fldCharType="begin"/>
      </w:r>
      <w:r w:rsidR="00722C99">
        <w:instrText xml:space="preserve"> REF _Ref53929936 \r \h </w:instrText>
      </w:r>
      <w:r w:rsidR="00722C99">
        <w:fldChar w:fldCharType="separate"/>
      </w:r>
      <w:r w:rsidR="008E49B2">
        <w:t>[34]</w:t>
      </w:r>
      <w:r w:rsidR="00722C99">
        <w:fldChar w:fldCharType="end"/>
      </w:r>
    </w:p>
    <w:p w14:paraId="2D75E437" w14:textId="3ED0AD9F" w:rsidR="009323F3" w:rsidRDefault="009323F3" w:rsidP="00392DEE">
      <w:r w:rsidRPr="009323F3">
        <w:t xml:space="preserve">Objekt začíná </w:t>
      </w:r>
      <w:r w:rsidR="00C46153">
        <w:t>špičatou</w:t>
      </w:r>
      <w:r w:rsidRPr="009323F3">
        <w:t xml:space="preserve"> závorkou a je ukončen </w:t>
      </w:r>
      <w:r w:rsidR="007923FB">
        <w:t>špičatou</w:t>
      </w:r>
      <w:r w:rsidRPr="009323F3">
        <w:t xml:space="preserve"> závorkou s lomítkem. </w:t>
      </w:r>
      <w:r w:rsidR="00392DEE">
        <w:t>V</w:t>
      </w:r>
      <w:r w:rsidR="00645058">
        <w:t> obrázku 16 níže</w:t>
      </w:r>
      <w:r w:rsidR="00392DEE">
        <w:rPr>
          <w:lang w:val="en-US"/>
        </w:rPr>
        <w:t xml:space="preserve"> </w:t>
      </w:r>
      <w:r w:rsidR="00645058">
        <w:rPr>
          <w:lang w:val="en-US"/>
        </w:rPr>
        <w:t>se</w:t>
      </w:r>
      <w:r w:rsidR="00392DEE">
        <w:t xml:space="preserve"> na</w:t>
      </w:r>
      <w:r w:rsidR="00BC35E9">
        <w:t xml:space="preserve"> řádku 9 až 12</w:t>
      </w:r>
      <w:r w:rsidR="00645058">
        <w:t xml:space="preserve"> nachází</w:t>
      </w:r>
      <w:r w:rsidR="00BC35E9">
        <w:t xml:space="preserve"> párový tag </w:t>
      </w:r>
      <w:r w:rsidR="00BC35E9" w:rsidRPr="00BC35E9">
        <w:rPr>
          <w:b/>
          <w:bCs/>
        </w:rPr>
        <w:t>Grid</w:t>
      </w:r>
      <w:r w:rsidR="00BC35E9">
        <w:t xml:space="preserve">. Příkladem nepárového tagu je </w:t>
      </w:r>
      <w:r w:rsidR="00BC35E9" w:rsidRPr="00BC35E9">
        <w:rPr>
          <w:b/>
          <w:bCs/>
        </w:rPr>
        <w:t>Label</w:t>
      </w:r>
      <w:r w:rsidR="00E3146D">
        <w:t xml:space="preserve"> na řádku 10.</w:t>
      </w:r>
      <w:r w:rsidR="00ED34C5">
        <w:t xml:space="preserve"> Ten také obsahuje atribut Content</w:t>
      </w:r>
      <w:r w:rsidR="004475AA">
        <w:t xml:space="preserve"> určující</w:t>
      </w:r>
      <w:r w:rsidR="00ED34C5">
        <w:t xml:space="preserve"> textový obsah.</w:t>
      </w:r>
      <w:r w:rsidR="00707820">
        <w:t xml:space="preserve"> Řádek číslo 11 obsahuje element tlačítka s atributem Click</w:t>
      </w:r>
      <w:r w:rsidR="004475AA">
        <w:t xml:space="preserve"> odkazující</w:t>
      </w:r>
      <w:r w:rsidR="00707820">
        <w:t xml:space="preserve"> na metodu </w:t>
      </w:r>
      <w:r w:rsidR="002F3A75">
        <w:t xml:space="preserve">OnClick </w:t>
      </w:r>
      <w:r w:rsidR="003C4DC2">
        <w:t>v</w:t>
      </w:r>
      <w:r w:rsidR="002F3A75">
        <w:t xml:space="preserve"> podsouboru tohoto okna.</w:t>
      </w:r>
      <w:r w:rsidR="00392DEE">
        <w:t xml:space="preserve"> </w:t>
      </w:r>
      <w:r w:rsidR="00417A86">
        <w:fldChar w:fldCharType="begin"/>
      </w:r>
      <w:r w:rsidR="00417A86">
        <w:instrText xml:space="preserve"> REF _Ref53929936 \r \h </w:instrText>
      </w:r>
      <w:r w:rsidR="00417A86">
        <w:fldChar w:fldCharType="separate"/>
      </w:r>
      <w:r w:rsidR="008E49B2">
        <w:t>[34]</w:t>
      </w:r>
      <w:r w:rsidR="00417A86">
        <w:fldChar w:fldCharType="end"/>
      </w:r>
    </w:p>
    <w:p w14:paraId="2F7028F7" w14:textId="33097528" w:rsidR="004674A9" w:rsidRDefault="000121B0" w:rsidP="00001E64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CE057BA" wp14:editId="66DC8982">
            <wp:extent cx="5657707" cy="1813560"/>
            <wp:effectExtent l="0" t="0" r="635" b="0"/>
            <wp:docPr id="202" name="Obrázek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02809" cy="182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3CD0" w14:textId="3A3AE611" w:rsidR="002C39F3" w:rsidRDefault="004674A9" w:rsidP="00001E64">
      <w:pPr>
        <w:pStyle w:val="Titulek"/>
        <w:spacing w:line="480" w:lineRule="auto"/>
        <w:ind w:left="12" w:firstLine="0"/>
      </w:pPr>
      <w:bookmarkStart w:id="83" w:name="_Ref54256482"/>
      <w:bookmarkStart w:id="84" w:name="_Toc68530815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16</w:t>
      </w:r>
      <w:r w:rsidR="004C2218">
        <w:rPr>
          <w:noProof/>
        </w:rPr>
        <w:fldChar w:fldCharType="end"/>
      </w:r>
      <w:r>
        <w:t xml:space="preserve"> - Syntax jazyku XAML</w:t>
      </w:r>
      <w:bookmarkEnd w:id="83"/>
      <w:bookmarkEnd w:id="84"/>
    </w:p>
    <w:p w14:paraId="1B2CD112" w14:textId="5A26F896" w:rsidR="0013494E" w:rsidRDefault="0013494E" w:rsidP="003B0F88">
      <w:pPr>
        <w:pStyle w:val="Nadpis3"/>
      </w:pPr>
      <w:bookmarkStart w:id="85" w:name="_Toc53945444"/>
      <w:r>
        <w:t xml:space="preserve"> </w:t>
      </w:r>
      <w:bookmarkStart w:id="86" w:name="_Toc68530034"/>
      <w:r>
        <w:t>NuGet</w:t>
      </w:r>
      <w:bookmarkEnd w:id="85"/>
      <w:bookmarkEnd w:id="86"/>
    </w:p>
    <w:p w14:paraId="215D5BC9" w14:textId="7827677F" w:rsidR="0013494E" w:rsidRDefault="008376F8" w:rsidP="0013494E">
      <w:pPr>
        <w:ind w:firstLine="576"/>
      </w:pPr>
      <w:r>
        <w:t>Platformy</w:t>
      </w:r>
      <w:r w:rsidR="0013494E">
        <w:t xml:space="preserve"> .NET včetně .NET Core podporu</w:t>
      </w:r>
      <w:r w:rsidR="00133759">
        <w:t>jí</w:t>
      </w:r>
      <w:r w:rsidR="0013494E">
        <w:t xml:space="preserve"> mechanismus pro sdílení kódu NuGet. </w:t>
      </w:r>
      <w:r w:rsidR="005C2D9F">
        <w:t>Jedná se o</w:t>
      </w:r>
      <w:r w:rsidR="0013494E">
        <w:t xml:space="preserve"> </w:t>
      </w:r>
      <w:r w:rsidR="00B54D9A">
        <w:t>o</w:t>
      </w:r>
      <w:r w:rsidR="0013494E">
        <w:t>pen-source správce aktualizací a balíčků od firmy Microsoft. Definuje vytváření, hostování a použití balíčků pro rozhraní .NET. NuGet v základu vytváří závislostní graf se všemi přidanými balíčky</w:t>
      </w:r>
      <w:r w:rsidR="00B13D34">
        <w:t>.</w:t>
      </w:r>
      <w:r w:rsidR="0013494E">
        <w:t xml:space="preserve"> </w:t>
      </w:r>
      <w:r w:rsidR="00B13D34">
        <w:t>Díky závislostnímu grafu se</w:t>
      </w:r>
      <w:r w:rsidR="0013494E">
        <w:t xml:space="preserve"> postará o veškeré potřebné</w:t>
      </w:r>
      <w:r w:rsidR="003665D1">
        <w:t xml:space="preserve"> aktualizace a kompatibilitu balíčků</w:t>
      </w:r>
      <w:r w:rsidR="0013494E">
        <w:t xml:space="preserve">. </w:t>
      </w:r>
      <w:r w:rsidR="005B147D">
        <w:fldChar w:fldCharType="begin"/>
      </w:r>
      <w:r w:rsidR="005B147D">
        <w:instrText xml:space="preserve"> REF _Ref53929727 \r \h </w:instrText>
      </w:r>
      <w:r w:rsidR="005B147D">
        <w:fldChar w:fldCharType="separate"/>
      </w:r>
      <w:r w:rsidR="008E49B2">
        <w:t>[36]</w:t>
      </w:r>
      <w:r w:rsidR="005B147D">
        <w:fldChar w:fldCharType="end"/>
      </w:r>
      <w:r w:rsidR="00417A86">
        <w:fldChar w:fldCharType="begin"/>
      </w:r>
      <w:r w:rsidR="00417A86">
        <w:instrText xml:space="preserve"> REF _Ref53929727 \r \h </w:instrText>
      </w:r>
      <w:r w:rsidR="00417A86">
        <w:fldChar w:fldCharType="separate"/>
      </w:r>
      <w:r w:rsidR="008E49B2">
        <w:t>[36]</w:t>
      </w:r>
      <w:r w:rsidR="00417A86">
        <w:fldChar w:fldCharType="end"/>
      </w:r>
    </w:p>
    <w:p w14:paraId="3DF14F60" w14:textId="111D6548" w:rsidR="00585C11" w:rsidRDefault="00585C11" w:rsidP="003B0F88">
      <w:pPr>
        <w:pStyle w:val="Nadpis3"/>
      </w:pPr>
      <w:r>
        <w:t xml:space="preserve"> </w:t>
      </w:r>
      <w:bookmarkStart w:id="87" w:name="_Toc68530035"/>
      <w:r>
        <w:t>C#</w:t>
      </w:r>
      <w:bookmarkEnd w:id="87"/>
    </w:p>
    <w:p w14:paraId="34A764FE" w14:textId="7A108E94" w:rsidR="00AF747F" w:rsidRDefault="00DA3909" w:rsidP="00AF747F">
      <w:pPr>
        <w:pStyle w:val="NormlnBEZODSAZEN"/>
        <w:ind w:firstLine="576"/>
      </w:pPr>
      <w:r>
        <w:t>V této práci se jako</w:t>
      </w:r>
      <w:r w:rsidR="00336912">
        <w:t xml:space="preserve"> hlavní </w:t>
      </w:r>
      <w:r w:rsidR="00C77EFE">
        <w:t>programovací jazyk</w:t>
      </w:r>
      <w:r w:rsidR="00336912">
        <w:t xml:space="preserve"> používá</w:t>
      </w:r>
      <w:r w:rsidR="00C77EFE">
        <w:t xml:space="preserve"> C</w:t>
      </w:r>
      <w:r w:rsidR="00C77EFE">
        <w:rPr>
          <w:lang w:val="en-US"/>
        </w:rPr>
        <w:t xml:space="preserve">#. </w:t>
      </w:r>
      <w:r w:rsidR="00C77EFE">
        <w:t xml:space="preserve">Ten </w:t>
      </w:r>
      <w:r w:rsidR="007A123A">
        <w:t xml:space="preserve">je objektově orientovaný </w:t>
      </w:r>
      <w:r w:rsidR="003C42E1">
        <w:t>a</w:t>
      </w:r>
      <w:r w:rsidR="00D63993">
        <w:t xml:space="preserve"> v</w:t>
      </w:r>
      <w:r w:rsidR="001A1142">
        <w:t>ychází z jazyku C</w:t>
      </w:r>
      <w:r w:rsidR="00D63993">
        <w:t xml:space="preserve">. </w:t>
      </w:r>
      <w:r w:rsidR="007924FA">
        <w:t>To znamená, že</w:t>
      </w:r>
      <w:r w:rsidR="00754416">
        <w:t xml:space="preserve"> poskytuje</w:t>
      </w:r>
      <w:r w:rsidR="007924FA">
        <w:t xml:space="preserve"> </w:t>
      </w:r>
      <w:r w:rsidR="00D63993" w:rsidRPr="00D63993">
        <w:t xml:space="preserve">konstrukce pro přímou </w:t>
      </w:r>
      <w:r w:rsidR="0099738C">
        <w:lastRenderedPageBreak/>
        <w:t>tvorbu objektů a metod</w:t>
      </w:r>
      <w:r w:rsidR="00EA4F7A">
        <w:t>.</w:t>
      </w:r>
      <w:r w:rsidR="00B26370">
        <w:t xml:space="preserve"> </w:t>
      </w:r>
      <w:r w:rsidR="00691F07">
        <w:t>Umožňuje tvorbu všech základních i pokročilých typů a proměnných.</w:t>
      </w:r>
      <w:r w:rsidR="00FE2D45">
        <w:t xml:space="preserve"> </w:t>
      </w:r>
      <w:r w:rsidR="008F7CDA">
        <w:t>Konečnou k</w:t>
      </w:r>
      <w:r w:rsidR="00FE2D45">
        <w:t>ompilací kódu se vytvoří</w:t>
      </w:r>
      <w:r w:rsidR="00DC5E06" w:rsidRPr="00DC5E06">
        <w:t xml:space="preserve"> soubor</w:t>
      </w:r>
      <w:r w:rsidR="000C470B">
        <w:t xml:space="preserve">. Ten </w:t>
      </w:r>
      <w:r w:rsidR="00DC5E06">
        <w:t>lze následně spustit jako aplikac</w:t>
      </w:r>
      <w:r w:rsidR="000C470B">
        <w:t>i</w:t>
      </w:r>
      <w:r w:rsidR="00DC5E06" w:rsidRPr="00DC5E06">
        <w:t xml:space="preserve">. </w:t>
      </w:r>
      <w:r w:rsidR="0083660D">
        <w:fldChar w:fldCharType="begin"/>
      </w:r>
      <w:r w:rsidR="0083660D">
        <w:instrText xml:space="preserve"> REF _Ref55424634 \r \h </w:instrText>
      </w:r>
      <w:r w:rsidR="0083660D">
        <w:fldChar w:fldCharType="separate"/>
      </w:r>
      <w:r w:rsidR="008E49B2">
        <w:t>[37]</w:t>
      </w:r>
      <w:r w:rsidR="0083660D">
        <w:fldChar w:fldCharType="end"/>
      </w:r>
    </w:p>
    <w:p w14:paraId="44F11D16" w14:textId="30F5B8D8" w:rsidR="00E853C2" w:rsidRDefault="00747776" w:rsidP="00027B73">
      <w:pPr>
        <w:pStyle w:val="NormlnBEZODSAZEN"/>
        <w:ind w:firstLine="576"/>
      </w:pPr>
      <w:r w:rsidRPr="0018568A">
        <w:t xml:space="preserve">Příkladem Hello World programu </w:t>
      </w:r>
      <w:r w:rsidR="00AF5243" w:rsidRPr="0018568A">
        <w:t>je</w:t>
      </w:r>
      <w:r w:rsidR="00E7536C" w:rsidRPr="0018568A">
        <w:t xml:space="preserve"> obrázek 17 níže</w:t>
      </w:r>
      <w:r w:rsidR="000A3A71" w:rsidRPr="0018568A">
        <w:t xml:space="preserve">. </w:t>
      </w:r>
      <w:r w:rsidR="005F7CAC" w:rsidRPr="0018568A">
        <w:t xml:space="preserve">První </w:t>
      </w:r>
      <w:r w:rsidR="000A3A71" w:rsidRPr="0018568A">
        <w:t>řád</w:t>
      </w:r>
      <w:r w:rsidR="005F7CAC" w:rsidRPr="0018568A">
        <w:t>ek</w:t>
      </w:r>
      <w:r w:rsidR="000A3A71" w:rsidRPr="0018568A">
        <w:t xml:space="preserve"> odkazuje</w:t>
      </w:r>
      <w:r w:rsidR="005F7CAC" w:rsidRPr="0018568A">
        <w:t xml:space="preserve"> na základní knihovnu System.</w:t>
      </w:r>
      <w:r w:rsidR="009139C2" w:rsidRPr="0018568A">
        <w:t xml:space="preserve"> </w:t>
      </w:r>
      <w:r w:rsidR="00915BFB" w:rsidRPr="0018568A">
        <w:t xml:space="preserve">Řádek </w:t>
      </w:r>
      <w:r w:rsidR="00E7536C" w:rsidRPr="0018568A">
        <w:t>s číslem</w:t>
      </w:r>
      <w:r w:rsidR="00915BFB" w:rsidRPr="0018568A">
        <w:t xml:space="preserve"> 3 </w:t>
      </w:r>
      <w:r w:rsidR="007237E0" w:rsidRPr="0018568A">
        <w:t>přiřazuje kód</w:t>
      </w:r>
      <w:r w:rsidR="00D6061B" w:rsidRPr="0018568A">
        <w:t xml:space="preserve"> pod název ConsoleApp1. Řádek č. 4 specifikuje vytvoření </w:t>
      </w:r>
      <w:r w:rsidR="00606A78" w:rsidRPr="0018568A">
        <w:t>třídy Program</w:t>
      </w:r>
      <w:r w:rsidR="00BA690C">
        <w:t>. Ta</w:t>
      </w:r>
      <w:r w:rsidR="00606A78" w:rsidRPr="0018568A">
        <w:t xml:space="preserve"> na 5. </w:t>
      </w:r>
      <w:r w:rsidR="0018568A">
        <w:t>ř</w:t>
      </w:r>
      <w:r w:rsidR="00606A78" w:rsidRPr="0018568A">
        <w:t>ádku obsahuje metodu Main.</w:t>
      </w:r>
      <w:r w:rsidR="00494271" w:rsidRPr="0018568A">
        <w:t xml:space="preserve"> Tato metoda je statická</w:t>
      </w:r>
      <w:r w:rsidR="00797E8D" w:rsidRPr="0018568A">
        <w:t xml:space="preserve"> a </w:t>
      </w:r>
      <w:r w:rsidR="005D1ED8" w:rsidRPr="0018568A">
        <w:t>nevrací žádnou hodnotu.</w:t>
      </w:r>
      <w:r w:rsidR="00083C48">
        <w:t xml:space="preserve"> </w:t>
      </w:r>
      <w:r w:rsidR="00083C48">
        <w:rPr>
          <w:lang w:val="en-US"/>
        </w:rPr>
        <w:t xml:space="preserve">K </w:t>
      </w:r>
      <w:r w:rsidR="00083C48" w:rsidRPr="00E853C2">
        <w:t>jejímu zavolání</w:t>
      </w:r>
      <w:r w:rsidR="00083C48">
        <w:t xml:space="preserve"> dochází</w:t>
      </w:r>
      <w:r w:rsidR="00083C48" w:rsidRPr="00E853C2">
        <w:t xml:space="preserve"> hned při spuštění programu</w:t>
      </w:r>
      <w:r w:rsidR="00083C48">
        <w:t xml:space="preserve">. </w:t>
      </w:r>
      <w:r w:rsidR="0083660D">
        <w:fldChar w:fldCharType="begin"/>
      </w:r>
      <w:r w:rsidR="0083660D">
        <w:instrText xml:space="preserve"> REF _Ref55424634 \r \h </w:instrText>
      </w:r>
      <w:r w:rsidR="0083660D">
        <w:fldChar w:fldCharType="separate"/>
      </w:r>
      <w:r w:rsidR="008E49B2">
        <w:t>[37]</w:t>
      </w:r>
      <w:r w:rsidR="0083660D">
        <w:fldChar w:fldCharType="end"/>
      </w:r>
    </w:p>
    <w:p w14:paraId="6720094F" w14:textId="52D215EA" w:rsidR="0013494E" w:rsidRPr="00E853C2" w:rsidRDefault="00E861A9" w:rsidP="007525B5">
      <w:pPr>
        <w:pStyle w:val="NormlnBEZODSAZEN"/>
        <w:ind w:firstLine="576"/>
      </w:pPr>
      <w:r w:rsidRPr="00E853C2">
        <w:t>Po zavolání metody Main</w:t>
      </w:r>
      <w:r w:rsidR="00171162">
        <w:t>,</w:t>
      </w:r>
      <w:r w:rsidRPr="00E853C2">
        <w:t xml:space="preserve"> se spustí obsažený kód na 6</w:t>
      </w:r>
      <w:r w:rsidR="00D839CD" w:rsidRPr="00E853C2">
        <w:t>.</w:t>
      </w:r>
      <w:r w:rsidRPr="00E853C2">
        <w:t xml:space="preserve"> a 7</w:t>
      </w:r>
      <w:r w:rsidR="00D839CD" w:rsidRPr="00E853C2">
        <w:t xml:space="preserve">. Řádku. </w:t>
      </w:r>
      <w:r w:rsidR="00054C52" w:rsidRPr="00E853C2">
        <w:t xml:space="preserve">Řádek </w:t>
      </w:r>
      <w:r w:rsidR="00B3334B">
        <w:t>6</w:t>
      </w:r>
      <w:r w:rsidR="00190866" w:rsidRPr="00E853C2">
        <w:t xml:space="preserve"> nejprve vypíše do teminálu zvolený text</w:t>
      </w:r>
      <w:r w:rsidR="001F7D94" w:rsidRPr="00E853C2">
        <w:t xml:space="preserve"> a řádek 7 </w:t>
      </w:r>
      <w:r w:rsidR="001C4DAF">
        <w:t>n</w:t>
      </w:r>
      <w:r w:rsidR="001F7D94" w:rsidRPr="00E853C2">
        <w:t>ásledně čeká na vstup od uživatele.</w:t>
      </w:r>
      <w:r w:rsidR="008F7D48" w:rsidRPr="00E853C2">
        <w:t xml:space="preserve"> Poté dojde k ukončení program</w:t>
      </w:r>
      <w:r w:rsidR="00635A72" w:rsidRPr="00E853C2">
        <w:t>u</w:t>
      </w:r>
      <w:r w:rsidR="008F7D48" w:rsidRPr="00E853C2">
        <w:t>.</w:t>
      </w:r>
      <w:r w:rsidR="001F7D94" w:rsidRPr="00E853C2">
        <w:t xml:space="preserve"> </w:t>
      </w:r>
      <w:r w:rsidR="00417A86">
        <w:fldChar w:fldCharType="begin"/>
      </w:r>
      <w:r w:rsidR="00417A86">
        <w:instrText xml:space="preserve"> REF _Ref55424634 \r \h </w:instrText>
      </w:r>
      <w:r w:rsidR="00417A86">
        <w:fldChar w:fldCharType="separate"/>
      </w:r>
      <w:r w:rsidR="008E49B2">
        <w:t>[37]</w:t>
      </w:r>
      <w:r w:rsidR="00417A86">
        <w:fldChar w:fldCharType="end"/>
      </w:r>
    </w:p>
    <w:p w14:paraId="14E337AD" w14:textId="06166280" w:rsidR="00AF747F" w:rsidRDefault="00522D9E" w:rsidP="00522D9E">
      <w:pPr>
        <w:pStyle w:val="NormlnBEZODSAZEN"/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23CD8A37" wp14:editId="19385727">
            <wp:extent cx="4996851" cy="2209798"/>
            <wp:effectExtent l="0" t="0" r="0" b="635"/>
            <wp:docPr id="201" name="Obrázek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5300" cy="223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211C" w14:textId="755B095C" w:rsidR="00AF747F" w:rsidRPr="00C64949" w:rsidRDefault="00AF747F" w:rsidP="00001E64">
      <w:pPr>
        <w:pStyle w:val="Titulek"/>
        <w:spacing w:line="480" w:lineRule="auto"/>
        <w:ind w:firstLine="0"/>
      </w:pPr>
      <w:bookmarkStart w:id="88" w:name="_Ref55425840"/>
      <w:bookmarkStart w:id="89" w:name="_Toc68530816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17</w:t>
      </w:r>
      <w:r w:rsidR="004C2218">
        <w:rPr>
          <w:noProof/>
        </w:rPr>
        <w:fldChar w:fldCharType="end"/>
      </w:r>
      <w:r>
        <w:t xml:space="preserve"> - Hello World v jazyku C#</w:t>
      </w:r>
      <w:bookmarkEnd w:id="88"/>
      <w:bookmarkEnd w:id="89"/>
    </w:p>
    <w:p w14:paraId="1EC0D5CB" w14:textId="77777777" w:rsidR="007578E7" w:rsidRDefault="007578E7" w:rsidP="007578E7">
      <w:pPr>
        <w:pStyle w:val="Nadpis2"/>
      </w:pPr>
      <w:bookmarkStart w:id="90" w:name="_Toc53945448"/>
      <w:bookmarkStart w:id="91" w:name="_Toc68530036"/>
      <w:r>
        <w:t>Octokit Client Library</w:t>
      </w:r>
      <w:bookmarkEnd w:id="90"/>
      <w:bookmarkEnd w:id="91"/>
    </w:p>
    <w:p w14:paraId="5D0A8B82" w14:textId="6FD4B22C" w:rsidR="00215217" w:rsidRDefault="009323F3" w:rsidP="009323F3">
      <w:r>
        <w:t xml:space="preserve">Jde o knihovnu určenou pro .NET Framework. S její pomocí lze snadno manipulovat a komunikovat s Github API. </w:t>
      </w:r>
      <w:r w:rsidR="00C20FC2">
        <w:t>Je p</w:t>
      </w:r>
      <w:r>
        <w:t>odpor</w:t>
      </w:r>
      <w:r w:rsidR="00C20FC2">
        <w:t>ován vývojovým prostředím</w:t>
      </w:r>
      <w:r>
        <w:t xml:space="preserve"> pro desktopové a serverové systémy</w:t>
      </w:r>
      <w:r w:rsidR="00C20FC2">
        <w:t xml:space="preserve"> </w:t>
      </w:r>
      <w:r>
        <w:t>.NET 4.6</w:t>
      </w:r>
      <w:r w:rsidR="00F338B1">
        <w:t xml:space="preserve"> a vyšší.</w:t>
      </w:r>
      <w:r>
        <w:t xml:space="preserve"> Do vývojového prostředí se dá</w:t>
      </w:r>
      <w:r w:rsidR="00AE3DC4">
        <w:t xml:space="preserve"> tato knihovna</w:t>
      </w:r>
      <w:r>
        <w:t xml:space="preserve"> jednoduše přidat přes </w:t>
      </w:r>
      <w:r w:rsidR="00BD0FAF">
        <w:t xml:space="preserve">správce balíčků </w:t>
      </w:r>
      <w:r>
        <w:t>NuGet</w:t>
      </w:r>
      <w:r w:rsidR="00215217">
        <w:t>.</w:t>
      </w:r>
      <w:r w:rsidR="003E683A" w:rsidRPr="003E683A">
        <w:t xml:space="preserve"> </w:t>
      </w:r>
      <w:r w:rsidR="003E683A">
        <w:fldChar w:fldCharType="begin"/>
      </w:r>
      <w:r w:rsidR="003E683A">
        <w:instrText xml:space="preserve"> REF _Ref53930035 \r \h </w:instrText>
      </w:r>
      <w:r w:rsidR="003E683A">
        <w:fldChar w:fldCharType="separate"/>
      </w:r>
      <w:r w:rsidR="008E49B2">
        <w:t>[39]</w:t>
      </w:r>
      <w:r w:rsidR="003E683A">
        <w:fldChar w:fldCharType="end"/>
      </w:r>
      <w:r w:rsidR="003E683A">
        <w:fldChar w:fldCharType="begin"/>
      </w:r>
      <w:r w:rsidR="003E683A">
        <w:instrText xml:space="preserve"> REF _Ref53930035 \r \h </w:instrText>
      </w:r>
      <w:r w:rsidR="003E683A">
        <w:fldChar w:fldCharType="separate"/>
      </w:r>
      <w:r w:rsidR="008E49B2">
        <w:t>[39]</w:t>
      </w:r>
      <w:r w:rsidR="003E683A">
        <w:fldChar w:fldCharType="end"/>
      </w:r>
    </w:p>
    <w:p w14:paraId="2FFC51F1" w14:textId="373515D0" w:rsidR="004F0F9A" w:rsidRDefault="00B93AF7" w:rsidP="005573CB">
      <w:r>
        <w:t>Veškerý zdrojový kód je uložen</w:t>
      </w:r>
      <w:r w:rsidR="00D24928">
        <w:t xml:space="preserve"> v </w:t>
      </w:r>
      <w:r w:rsidR="007B4E0B">
        <w:t>GitHub</w:t>
      </w:r>
      <w:r w:rsidR="00D24928">
        <w:t xml:space="preserve"> úložišti</w:t>
      </w:r>
      <w:r w:rsidR="00DE7369">
        <w:t>.</w:t>
      </w:r>
      <w:r w:rsidR="007B4E0B">
        <w:t xml:space="preserve"> </w:t>
      </w:r>
      <w:r w:rsidR="00CC250E">
        <w:t>Zde</w:t>
      </w:r>
      <w:r>
        <w:t xml:space="preserve"> </w:t>
      </w:r>
      <w:r w:rsidR="007B4E0B">
        <w:t>o</w:t>
      </w:r>
      <w:r w:rsidR="009323F3">
        <w:t>bsahuje</w:t>
      </w:r>
      <w:r w:rsidR="00CC250E">
        <w:t xml:space="preserve"> vývojářskou</w:t>
      </w:r>
      <w:r w:rsidR="009323F3">
        <w:t xml:space="preserve"> dokumentaci</w:t>
      </w:r>
      <w:r w:rsidR="00CC250E">
        <w:t>. Na její tvorbě pracuje vlastní</w:t>
      </w:r>
      <w:r w:rsidR="00BF7C07">
        <w:t xml:space="preserve"> </w:t>
      </w:r>
      <w:r w:rsidR="009323F3">
        <w:t>komunita</w:t>
      </w:r>
      <w:r w:rsidR="00CA39CC">
        <w:t>.</w:t>
      </w:r>
      <w:r w:rsidR="009323F3">
        <w:t xml:space="preserve"> Mezi hlavní funkcionality knihovny patří</w:t>
      </w:r>
      <w:r w:rsidR="002D6760">
        <w:t xml:space="preserve"> například</w:t>
      </w:r>
      <w:r w:rsidR="009323F3">
        <w:t xml:space="preserve"> získávání dat privátních a veřejných repozitářů</w:t>
      </w:r>
      <w:r w:rsidR="00FF167B">
        <w:t xml:space="preserve"> nebo </w:t>
      </w:r>
      <w:r w:rsidR="00645EA4">
        <w:t xml:space="preserve">získávání konkrétních </w:t>
      </w:r>
      <w:r w:rsidR="00FF167B">
        <w:t>informací</w:t>
      </w:r>
      <w:r w:rsidR="009323F3">
        <w:t xml:space="preserve"> o uživatelích</w:t>
      </w:r>
      <w:r w:rsidR="00981202">
        <w:t>, kteří mají účet</w:t>
      </w:r>
      <w:r w:rsidR="00FF167B">
        <w:t xml:space="preserve"> na platformě GitHub</w:t>
      </w:r>
      <w:r w:rsidR="009323F3">
        <w:t>.</w:t>
      </w:r>
      <w:r w:rsidR="0033793F">
        <w:t xml:space="preserve"> </w:t>
      </w:r>
      <w:r w:rsidR="003E683A">
        <w:fldChar w:fldCharType="begin"/>
      </w:r>
      <w:r w:rsidR="003E683A">
        <w:instrText xml:space="preserve"> REF _Ref53930035 \r \h </w:instrText>
      </w:r>
      <w:r w:rsidR="003E683A">
        <w:fldChar w:fldCharType="separate"/>
      </w:r>
      <w:r w:rsidR="008E49B2">
        <w:t>[39]</w:t>
      </w:r>
      <w:r w:rsidR="003E683A">
        <w:fldChar w:fldCharType="end"/>
      </w:r>
      <w:r w:rsidR="003E683A">
        <w:fldChar w:fldCharType="begin"/>
      </w:r>
      <w:r w:rsidR="003E683A">
        <w:instrText xml:space="preserve"> REF _Ref53930035 \r \h </w:instrText>
      </w:r>
      <w:r w:rsidR="003E683A">
        <w:fldChar w:fldCharType="separate"/>
      </w:r>
      <w:r w:rsidR="008E49B2">
        <w:t>[39]</w:t>
      </w:r>
      <w:r w:rsidR="003E683A">
        <w:fldChar w:fldCharType="end"/>
      </w:r>
    </w:p>
    <w:p w14:paraId="23E7E682" w14:textId="392312C2" w:rsidR="00D11B01" w:rsidRDefault="003E683A" w:rsidP="00D11B01">
      <w:pPr>
        <w:pStyle w:val="Nadpis2"/>
      </w:pPr>
      <w:bookmarkStart w:id="92" w:name="_Toc68530037"/>
      <w:r>
        <w:lastRenderedPageBreak/>
        <w:t>Využití</w:t>
      </w:r>
      <w:bookmarkEnd w:id="92"/>
    </w:p>
    <w:p w14:paraId="5588AAF6" w14:textId="026221A2" w:rsidR="00F36BF9" w:rsidRDefault="00336912" w:rsidP="00F36BF9">
      <w:r>
        <w:t>K</w:t>
      </w:r>
      <w:r w:rsidR="00827B5A">
        <w:t> tvorbě softwaru</w:t>
      </w:r>
      <w:r>
        <w:t xml:space="preserve"> je zde využit</w:t>
      </w:r>
      <w:r w:rsidR="00C728D2">
        <w:t xml:space="preserve"> </w:t>
      </w:r>
      <w:r w:rsidR="005352B6">
        <w:t>textový editor</w:t>
      </w:r>
      <w:r w:rsidR="00827B5A">
        <w:t xml:space="preserve"> Visual Studio 2019 z důvodu intuitivního </w:t>
      </w:r>
      <w:r w:rsidR="00C728D2">
        <w:t>rozhraní a přednastaveného vývoje pro platformu Windows</w:t>
      </w:r>
      <w:r w:rsidR="00BB73AC">
        <w:t xml:space="preserve">. </w:t>
      </w:r>
      <w:r w:rsidR="002D0F9F">
        <w:t xml:space="preserve">Software je vyvíjen </w:t>
      </w:r>
      <w:r w:rsidR="00633991">
        <w:t>s využitím</w:t>
      </w:r>
      <w:r w:rsidR="002D0F9F">
        <w:t xml:space="preserve"> technologie .NET</w:t>
      </w:r>
      <w:r w:rsidR="008E1083">
        <w:t xml:space="preserve"> Framework</w:t>
      </w:r>
      <w:r w:rsidR="00897DCD">
        <w:t>, z</w:t>
      </w:r>
      <w:r w:rsidR="00633991">
        <w:t> </w:t>
      </w:r>
      <w:r w:rsidR="00897DCD">
        <w:t>důvod</w:t>
      </w:r>
      <w:r w:rsidR="008E1083">
        <w:t>u</w:t>
      </w:r>
      <w:r w:rsidR="00633991">
        <w:t xml:space="preserve"> obsažených</w:t>
      </w:r>
      <w:r w:rsidR="008E1083">
        <w:t xml:space="preserve"> knihoven jako WPF a možností integrace dalších balíčků</w:t>
      </w:r>
      <w:r w:rsidR="00633991">
        <w:t xml:space="preserve"> </w:t>
      </w:r>
      <w:r w:rsidR="00F36BF9">
        <w:t xml:space="preserve">NuGet. </w:t>
      </w:r>
    </w:p>
    <w:p w14:paraId="05783A56" w14:textId="62E3CEF3" w:rsidR="000975B0" w:rsidRDefault="00F36BF9" w:rsidP="00D16214">
      <w:r>
        <w:t xml:space="preserve">Ke komunikaci s platformou Github slouží </w:t>
      </w:r>
      <w:r w:rsidR="00810E77">
        <w:t>knihovna Octokit Client Library</w:t>
      </w:r>
      <w:r w:rsidR="00BA690C">
        <w:t>.</w:t>
      </w:r>
      <w:r w:rsidR="00D16214">
        <w:t xml:space="preserve"> </w:t>
      </w:r>
      <w:r w:rsidR="00BA690C">
        <w:t>Ta přidává</w:t>
      </w:r>
      <w:r w:rsidR="00810E77">
        <w:t xml:space="preserve"> jednoduchou integraci, práci a komunikaci s</w:t>
      </w:r>
      <w:r w:rsidR="00B436AA">
        <w:t> </w:t>
      </w:r>
      <w:r w:rsidR="00D6344E">
        <w:t>repozitářema</w:t>
      </w:r>
      <w:r w:rsidR="00B436AA">
        <w:t xml:space="preserve"> nacházejících se </w:t>
      </w:r>
      <w:r w:rsidR="00DE5318">
        <w:t xml:space="preserve">na externím </w:t>
      </w:r>
      <w:r w:rsidR="00D6344E">
        <w:t>úložišti</w:t>
      </w:r>
      <w:r w:rsidR="00536FC2">
        <w:t xml:space="preserve"> služby</w:t>
      </w:r>
      <w:r w:rsidR="00D6344E">
        <w:t xml:space="preserve"> Github</w:t>
      </w:r>
      <w:r w:rsidR="00DE5318">
        <w:t>.</w:t>
      </w:r>
    </w:p>
    <w:p w14:paraId="5337283E" w14:textId="5AD944F3" w:rsidR="006E2C4B" w:rsidRDefault="004F0F9A" w:rsidP="00B53032">
      <w:r>
        <w:br w:type="page"/>
      </w:r>
    </w:p>
    <w:p w14:paraId="2AE65B04" w14:textId="18BCAFBD" w:rsidR="008B0040" w:rsidRDefault="008B0040" w:rsidP="008B0040">
      <w:pPr>
        <w:pStyle w:val="Nadpis1"/>
      </w:pPr>
      <w:bookmarkStart w:id="93" w:name="_Toc53945449"/>
      <w:bookmarkStart w:id="94" w:name="_Toc68530038"/>
      <w:r>
        <w:lastRenderedPageBreak/>
        <w:t>P</w:t>
      </w:r>
      <w:r w:rsidR="00532B8C">
        <w:t>raktická část</w:t>
      </w:r>
      <w:bookmarkEnd w:id="93"/>
      <w:bookmarkEnd w:id="94"/>
    </w:p>
    <w:p w14:paraId="4DDAF887" w14:textId="5C2D441F" w:rsidR="00EE4DE0" w:rsidRDefault="005065C5" w:rsidP="00AD7D09">
      <w:r>
        <w:t xml:space="preserve">Výstupem této práce </w:t>
      </w:r>
      <w:r w:rsidR="00EE4DE0">
        <w:t>bude</w:t>
      </w:r>
      <w:r>
        <w:t xml:space="preserve"> desktopová aplikace pro správu lokálních </w:t>
      </w:r>
      <w:r w:rsidR="00857753">
        <w:t>a</w:t>
      </w:r>
      <w:r>
        <w:t xml:space="preserve"> externích</w:t>
      </w:r>
      <w:r w:rsidR="00EE4DE0">
        <w:t xml:space="preserve"> Git</w:t>
      </w:r>
      <w:r>
        <w:t xml:space="preserve"> repozitářů. Správou repozitáře se myslí primárně synchronizace verzí, nahrávání na </w:t>
      </w:r>
      <w:r w:rsidR="00857753">
        <w:t xml:space="preserve">platformu </w:t>
      </w:r>
      <w:r>
        <w:t>Github nebo naopak klonování</w:t>
      </w:r>
      <w:r w:rsidR="00857753">
        <w:t xml:space="preserve"> projektů na zařízení uživatele</w:t>
      </w:r>
      <w:r>
        <w:t xml:space="preserve">. </w:t>
      </w:r>
    </w:p>
    <w:p w14:paraId="07973FF4" w14:textId="45B253AE" w:rsidR="00AD7D09" w:rsidRDefault="005065C5" w:rsidP="00AD7D09">
      <w:r>
        <w:t>Dále</w:t>
      </w:r>
      <w:r w:rsidR="00EE4DE0">
        <w:t xml:space="preserve"> bude obsahovat</w:t>
      </w:r>
      <w:r>
        <w:t xml:space="preserve"> základní přehled uživa</w:t>
      </w:r>
      <w:r w:rsidR="00EE4DE0">
        <w:t xml:space="preserve">telských </w:t>
      </w:r>
      <w:r>
        <w:t>repozitářů</w:t>
      </w:r>
      <w:r w:rsidR="00844A37">
        <w:t>. Ty bude možné</w:t>
      </w:r>
      <w:r>
        <w:t xml:space="preserve"> přidávat, vytvářet a klonovat.</w:t>
      </w:r>
      <w:r w:rsidR="001305C7">
        <w:t xml:space="preserve"> </w:t>
      </w:r>
      <w:r>
        <w:t>Zahrnuta bude i základní práce s </w:t>
      </w:r>
      <w:r w:rsidR="00F40D9F">
        <w:t>větvemi,</w:t>
      </w:r>
      <w:r>
        <w:t xml:space="preserve"> a to jejich vytváření, přejmenovávání a spojování.</w:t>
      </w:r>
      <w:r w:rsidR="00EF1394">
        <w:t xml:space="preserve"> V poslední řadě bude obsahovat přehled uložen</w:t>
      </w:r>
      <w:r w:rsidR="007556EF">
        <w:t>ých</w:t>
      </w:r>
      <w:r w:rsidR="00EF1394">
        <w:t xml:space="preserve"> stavů</w:t>
      </w:r>
      <w:r w:rsidR="00EE4DE0">
        <w:t xml:space="preserve"> ve formě grafu nebo</w:t>
      </w:r>
      <w:r w:rsidR="007556EF">
        <w:t xml:space="preserve"> ve formě</w:t>
      </w:r>
      <w:r w:rsidR="00EE4DE0">
        <w:t xml:space="preserve"> t</w:t>
      </w:r>
      <w:r w:rsidR="007556EF">
        <w:t>extu</w:t>
      </w:r>
      <w:r w:rsidR="009B0FB7">
        <w:t>.</w:t>
      </w:r>
      <w:r w:rsidR="00F40D9F">
        <w:t xml:space="preserve"> </w:t>
      </w:r>
    </w:p>
    <w:p w14:paraId="4BC2F05C" w14:textId="7257AF0F" w:rsidR="00857753" w:rsidRDefault="00F40D9F" w:rsidP="00AD7D09">
      <w:r>
        <w:t>Tyto funkce budou implementovány ve vytvořeném</w:t>
      </w:r>
      <w:r w:rsidR="00844A37">
        <w:t xml:space="preserve"> grafickém</w:t>
      </w:r>
      <w:r>
        <w:t xml:space="preserve"> uživatelském rozhraní</w:t>
      </w:r>
      <w:r w:rsidR="00844A37">
        <w:t>. Toto GUI</w:t>
      </w:r>
      <w:r>
        <w:t xml:space="preserve"> by mělo napomáhat k orientaci ve verzovacích nástrojích pro vývojáře začátečníky</w:t>
      </w:r>
      <w:r w:rsidR="00B658D9">
        <w:t xml:space="preserve"> i </w:t>
      </w:r>
      <w:r>
        <w:t>pokročilé.</w:t>
      </w:r>
      <w:r w:rsidR="00857753">
        <w:t xml:space="preserve"> </w:t>
      </w:r>
    </w:p>
    <w:p w14:paraId="4FB96BBC" w14:textId="7B4B4B03" w:rsidR="00F40D9F" w:rsidRDefault="002D03C5" w:rsidP="00AD7D09">
      <w:r>
        <w:t>Nástroj</w:t>
      </w:r>
      <w:r w:rsidR="0020693D">
        <w:t xml:space="preserve"> </w:t>
      </w:r>
      <w:r>
        <w:t>použit</w:t>
      </w:r>
      <w:r w:rsidR="0020693D">
        <w:t>ý</w:t>
      </w:r>
      <w:r>
        <w:t xml:space="preserve"> k verzování lokálního repozitáře bude Git a</w:t>
      </w:r>
      <w:r w:rsidR="00243372">
        <w:t xml:space="preserve"> </w:t>
      </w:r>
      <w:r>
        <w:t>s pomocí Octokit Github API dojde k</w:t>
      </w:r>
      <w:r w:rsidR="00243372">
        <w:t> </w:t>
      </w:r>
      <w:r>
        <w:t>propojení</w:t>
      </w:r>
      <w:r w:rsidR="00243372">
        <w:t xml:space="preserve"> uživatele s účtem Github. </w:t>
      </w:r>
      <w:r w:rsidR="00526B0E">
        <w:t>T</w:t>
      </w:r>
      <w:r w:rsidR="0020693D">
        <w:t>ato služba umožňuje</w:t>
      </w:r>
      <w:r w:rsidR="00526B0E">
        <w:t xml:space="preserve"> získávání dat přímo z uživatelského účtu.</w:t>
      </w:r>
      <w:r w:rsidR="006E6BA7">
        <w:t xml:space="preserve"> </w:t>
      </w:r>
    </w:p>
    <w:p w14:paraId="3008989D" w14:textId="56DFB5FC" w:rsidR="00150DBA" w:rsidRDefault="00150DBA" w:rsidP="00AD7D09">
      <w:r>
        <w:t>Připojení k účtu Github bude probíhat s použitím privátního uživatelského klíče.</w:t>
      </w:r>
      <w:r w:rsidR="00DB4E2E">
        <w:t xml:space="preserve"> Tyto klíče budou uschovány v databázi, pro možnost změny v průběhu práce s</w:t>
      </w:r>
      <w:r w:rsidR="00EE4DE0">
        <w:t> </w:t>
      </w:r>
      <w:r w:rsidR="00DB4E2E">
        <w:t>aplikací</w:t>
      </w:r>
      <w:r w:rsidR="00EE4DE0">
        <w:t xml:space="preserve">. Klíče </w:t>
      </w:r>
      <w:r w:rsidR="00A03C2D">
        <w:t>budou</w:t>
      </w:r>
      <w:r w:rsidR="00DB4E2E">
        <w:t xml:space="preserve"> váz</w:t>
      </w:r>
      <w:r w:rsidR="00B13331">
        <w:t>ány</w:t>
      </w:r>
      <w:r w:rsidR="00DB4E2E">
        <w:t xml:space="preserve"> na právě přihlášeného uživatele v</w:t>
      </w:r>
      <w:r w:rsidR="00EE4DE0">
        <w:t> </w:t>
      </w:r>
      <w:r w:rsidR="00DB4E2E">
        <w:t>systému</w:t>
      </w:r>
      <w:r w:rsidR="00EE4DE0">
        <w:t xml:space="preserve"> Windows</w:t>
      </w:r>
      <w:r w:rsidR="00036C06">
        <w:t xml:space="preserve">. </w:t>
      </w:r>
      <w:r w:rsidR="00DB4E2E">
        <w:t>Tato synchronizace</w:t>
      </w:r>
      <w:r w:rsidR="00036C06">
        <w:t xml:space="preserve"> uživatelů</w:t>
      </w:r>
      <w:r w:rsidR="00DB4E2E">
        <w:t xml:space="preserve"> bude platit i pro vytvořené repozitáře</w:t>
      </w:r>
      <w:r w:rsidR="00844A37">
        <w:t>. Ty</w:t>
      </w:r>
      <w:r w:rsidR="00DB4E2E">
        <w:t xml:space="preserve"> se budou zobrazovat pouze uživatelům, kteří</w:t>
      </w:r>
      <w:r w:rsidR="00930479">
        <w:t xml:space="preserve"> tyto repozitáře </w:t>
      </w:r>
      <w:r w:rsidR="00DB4E2E">
        <w:t>vytvořili</w:t>
      </w:r>
      <w:r w:rsidR="00930479">
        <w:t xml:space="preserve"> nebo sami přidali</w:t>
      </w:r>
      <w:r w:rsidR="00DB4E2E">
        <w:t>.</w:t>
      </w:r>
    </w:p>
    <w:p w14:paraId="1C4C7A3D" w14:textId="49693F21" w:rsidR="00B11D73" w:rsidRPr="005065C5" w:rsidRDefault="00B22A11" w:rsidP="00AD7D09">
      <w:r>
        <w:t>Ap</w:t>
      </w:r>
      <w:r w:rsidR="00816B83">
        <w:t xml:space="preserve">likace je primárně vyvíjena za účelem </w:t>
      </w:r>
      <w:r w:rsidR="001044FB">
        <w:t xml:space="preserve">usnadnění práce s </w:t>
      </w:r>
      <w:r w:rsidR="00816B83">
        <w:t>verzovací</w:t>
      </w:r>
      <w:r w:rsidR="001044FB">
        <w:t>mi</w:t>
      </w:r>
      <w:r w:rsidR="00816B83">
        <w:t xml:space="preserve"> nástroj</w:t>
      </w:r>
      <w:r w:rsidR="001044FB">
        <w:t>i</w:t>
      </w:r>
      <w:r w:rsidR="00A47AEB">
        <w:t>.</w:t>
      </w:r>
      <w:r w:rsidR="00816B83">
        <w:t xml:space="preserve"> </w:t>
      </w:r>
      <w:r w:rsidR="00C71A62">
        <w:t>Také je vyvíjena za účelem p</w:t>
      </w:r>
      <w:r w:rsidR="00816B83">
        <w:t>orozumění vývojový</w:t>
      </w:r>
      <w:r w:rsidR="00C71A62">
        <w:t>m</w:t>
      </w:r>
      <w:r w:rsidR="00816B83">
        <w:t xml:space="preserve"> metod</w:t>
      </w:r>
      <w:r w:rsidR="00C71A62">
        <w:t xml:space="preserve">ám aplikací </w:t>
      </w:r>
      <w:r w:rsidR="00816B83">
        <w:t>.NET</w:t>
      </w:r>
      <w:r w:rsidR="00EE4DE0">
        <w:t xml:space="preserve"> Frameworku a dalších knihoven</w:t>
      </w:r>
      <w:r w:rsidR="00816B83">
        <w:t xml:space="preserve">. </w:t>
      </w:r>
      <w:r w:rsidR="006C2306">
        <w:t>Obecně bude aplikace sloužit</w:t>
      </w:r>
      <w:r w:rsidR="00EC181D">
        <w:t xml:space="preserve"> </w:t>
      </w:r>
      <w:r w:rsidR="00816B83">
        <w:t>k usnadnění</w:t>
      </w:r>
      <w:r w:rsidR="00EC181D">
        <w:t xml:space="preserve"> vývoje projektů</w:t>
      </w:r>
      <w:r w:rsidR="003F0CE4">
        <w:t xml:space="preserve">, ve kterých se </w:t>
      </w:r>
      <w:r w:rsidR="005C0C7D">
        <w:t>užívá</w:t>
      </w:r>
      <w:r w:rsidR="003F0CE4">
        <w:t xml:space="preserve"> verzovacího nástroje Git.</w:t>
      </w:r>
      <w:r w:rsidR="005C0C7D">
        <w:t xml:space="preserve"> </w:t>
      </w:r>
      <w:r w:rsidR="00816B83">
        <w:t xml:space="preserve"> </w:t>
      </w:r>
    </w:p>
    <w:p w14:paraId="7D65D75E" w14:textId="0B7A2B30" w:rsidR="00F34E3A" w:rsidRDefault="00C86A4E" w:rsidP="00146BBE">
      <w:pPr>
        <w:pStyle w:val="Nadpis2"/>
      </w:pPr>
      <w:bookmarkStart w:id="95" w:name="_Toc68530039"/>
      <w:r>
        <w:t>Závislosti</w:t>
      </w:r>
      <w:bookmarkEnd w:id="95"/>
    </w:p>
    <w:p w14:paraId="68D78BA1" w14:textId="16F7B4FC" w:rsidR="00681CEB" w:rsidRPr="00681CEB" w:rsidRDefault="00681CEB" w:rsidP="00681CEB">
      <w:r>
        <w:t>V kapitole závislosti jsou popsány veškeré externí knihovny</w:t>
      </w:r>
      <w:r w:rsidR="00CC250E">
        <w:t>. Ty</w:t>
      </w:r>
      <w:r>
        <w:t xml:space="preserve"> </w:t>
      </w:r>
      <w:r w:rsidR="000F4A1D">
        <w:t>samy o sobě</w:t>
      </w:r>
      <w:r>
        <w:t xml:space="preserve"> nespadají pod předem importované .NET knihovny. Jde tedy o balíčky importované pomocí NuGet správce balíčků. Níže je každý z těchto balíčků popsán </w:t>
      </w:r>
      <w:r w:rsidR="007926C7">
        <w:t>podrobněji</w:t>
      </w:r>
      <w:r>
        <w:t>.</w:t>
      </w:r>
    </w:p>
    <w:p w14:paraId="6EF91560" w14:textId="26FF485A" w:rsidR="00100E0B" w:rsidRDefault="00100E0B" w:rsidP="003B0F88">
      <w:pPr>
        <w:pStyle w:val="Nadpis3"/>
      </w:pPr>
      <w:r>
        <w:lastRenderedPageBreak/>
        <w:t xml:space="preserve"> </w:t>
      </w:r>
      <w:bookmarkStart w:id="96" w:name="_Toc68530040"/>
      <w:r>
        <w:t>Octokit</w:t>
      </w:r>
      <w:bookmarkEnd w:id="96"/>
    </w:p>
    <w:p w14:paraId="2064B320" w14:textId="5E997EEF" w:rsidR="00881C4F" w:rsidRDefault="00881C4F" w:rsidP="00881C4F">
      <w:r>
        <w:t>V rámci tohoto projektu se využívá dvou NuGet balíčků</w:t>
      </w:r>
      <w:r w:rsidR="00844A37">
        <w:t>. Ty</w:t>
      </w:r>
      <w:r>
        <w:t xml:space="preserve"> jsou stavěny k jednoduché komunikaci mezi aplikací a platformou Github.</w:t>
      </w:r>
      <w:r w:rsidR="00836041">
        <w:t xml:space="preserve"> </w:t>
      </w:r>
      <w:r w:rsidR="005D2C51">
        <w:t>Prvním je</w:t>
      </w:r>
      <w:r w:rsidR="00836041">
        <w:t xml:space="preserve"> balíček Octokit</w:t>
      </w:r>
      <w:r w:rsidR="00C53067">
        <w:t xml:space="preserve"> Github API</w:t>
      </w:r>
      <w:r w:rsidR="00836041">
        <w:t xml:space="preserve"> s verzí 0.48.0</w:t>
      </w:r>
      <w:r w:rsidR="005D2C51">
        <w:t>. Jde o</w:t>
      </w:r>
      <w:r w:rsidR="00836041">
        <w:t xml:space="preserve"> knihovn</w:t>
      </w:r>
      <w:r w:rsidR="005D2C51">
        <w:t>u</w:t>
      </w:r>
      <w:r w:rsidR="00836041">
        <w:t xml:space="preserve"> </w:t>
      </w:r>
      <w:r w:rsidR="005D2C51">
        <w:t>poskytující</w:t>
      </w:r>
      <w:r w:rsidR="00836041">
        <w:t xml:space="preserve"> asynchronní Github API. Tento balíček je stavěný pro vývoj v .NET nebo .NET Core.</w:t>
      </w:r>
      <w:r w:rsidR="00FE24BC">
        <w:t xml:space="preserve"> </w:t>
      </w:r>
    </w:p>
    <w:p w14:paraId="1811E398" w14:textId="6F3586D3" w:rsidR="00FE24BC" w:rsidRPr="00881C4F" w:rsidRDefault="00FE24BC" w:rsidP="00881C4F">
      <w:r>
        <w:t xml:space="preserve">Druhý balíček je rozšíření </w:t>
      </w:r>
      <w:r w:rsidRPr="00C53067">
        <w:t>Octokit Github API</w:t>
      </w:r>
      <w:r>
        <w:t xml:space="preserve">. Jedná se o Octokit.Reactive. </w:t>
      </w:r>
      <w:r w:rsidR="00613518">
        <w:t>Tato knihovna</w:t>
      </w:r>
      <w:r>
        <w:t xml:space="preserve"> rozšiřuje API o podporu IOobservable struktur a při</w:t>
      </w:r>
      <w:r w:rsidR="00C53067">
        <w:t>d</w:t>
      </w:r>
      <w:r>
        <w:t xml:space="preserve">ává reaktivní rozšíření. </w:t>
      </w:r>
      <w:r w:rsidR="00146BBE">
        <w:t xml:space="preserve">Pomocí Octokit se v aplikaci například autorizuje uživatelský token nebo se získávají externí data o repozitářích </w:t>
      </w:r>
      <w:r w:rsidR="001800AE">
        <w:t>a</w:t>
      </w:r>
      <w:r w:rsidR="00146BBE">
        <w:t xml:space="preserve"> uživateli. </w:t>
      </w:r>
    </w:p>
    <w:p w14:paraId="2AADD44B" w14:textId="39F20B51" w:rsidR="00F02B58" w:rsidRDefault="00897591" w:rsidP="003B0F88">
      <w:pPr>
        <w:pStyle w:val="Nadpis3"/>
      </w:pPr>
      <w:r>
        <w:t xml:space="preserve"> </w:t>
      </w:r>
      <w:bookmarkStart w:id="97" w:name="_Toc68530041"/>
      <w:r w:rsidR="00F15803">
        <w:t>SQ</w:t>
      </w:r>
      <w:r w:rsidR="00A42BDC">
        <w:t>L</w:t>
      </w:r>
      <w:r w:rsidR="00F15803">
        <w:t>ite</w:t>
      </w:r>
      <w:bookmarkEnd w:id="97"/>
    </w:p>
    <w:p w14:paraId="4F74F35D" w14:textId="0B171118" w:rsidR="00613518" w:rsidRDefault="00613518" w:rsidP="00613518">
      <w:r>
        <w:t xml:space="preserve">V průběhu vývoje bylo nutné uchovávat data o vložených klíčích a uložených repozitářích. K tomuto účelu slouží knihovna </w:t>
      </w:r>
      <w:r w:rsidR="002A7215">
        <w:t>sq</w:t>
      </w:r>
      <w:r w:rsidR="009B0031">
        <w:t>ite-net-pcl</w:t>
      </w:r>
      <w:r w:rsidR="002A7215">
        <w:t xml:space="preserve">. </w:t>
      </w:r>
      <w:r w:rsidR="00804213">
        <w:t>V tomto projektu je implementována verze 1.7.335</w:t>
      </w:r>
      <w:r w:rsidR="008034F3">
        <w:t xml:space="preserve">. </w:t>
      </w:r>
      <w:r w:rsidR="00BA690C">
        <w:t>Jde o</w:t>
      </w:r>
      <w:r w:rsidR="00574BD8">
        <w:t xml:space="preserve"> nenáročnou</w:t>
      </w:r>
      <w:r w:rsidR="00BA690C">
        <w:t xml:space="preserve"> </w:t>
      </w:r>
      <w:r w:rsidR="00574BD8">
        <w:t>open-source knihovnu</w:t>
      </w:r>
      <w:r w:rsidR="00BA690C">
        <w:t xml:space="preserve">, </w:t>
      </w:r>
      <w:r w:rsidR="00574BD8">
        <w:t>podpor</w:t>
      </w:r>
      <w:r w:rsidR="00BA690C">
        <w:t>ující</w:t>
      </w:r>
      <w:r w:rsidR="00574BD8">
        <w:t xml:space="preserve"> tvorbu SQ</w:t>
      </w:r>
      <w:r w:rsidR="00A42BDC">
        <w:t>L</w:t>
      </w:r>
      <w:r w:rsidR="00574BD8">
        <w:t>ite databází v .NET, Mono a Xamarin aplikacích.</w:t>
      </w:r>
    </w:p>
    <w:p w14:paraId="30375FBF" w14:textId="474A60D4" w:rsidR="009B46DD" w:rsidRPr="00613518" w:rsidRDefault="009B46DD" w:rsidP="00613518">
      <w:r>
        <w:t>Tento balíček je zároveň naimportován s potřebnými knihovnami a závislostmi</w:t>
      </w:r>
      <w:r w:rsidR="00844A37">
        <w:t xml:space="preserve"> starající se</w:t>
      </w:r>
      <w:r>
        <w:t xml:space="preserve"> o jádro a strukturu SQ</w:t>
      </w:r>
      <w:r w:rsidR="00A42BDC">
        <w:t>L</w:t>
      </w:r>
      <w:r>
        <w:t>ite databáze.</w:t>
      </w:r>
      <w:r w:rsidR="004B74E3">
        <w:t xml:space="preserve"> Jedná se o SQLitePCLRaw verze 2.0.4.</w:t>
      </w:r>
    </w:p>
    <w:p w14:paraId="1E633078" w14:textId="0499C73A" w:rsidR="00DF7E80" w:rsidRDefault="00DF7E80" w:rsidP="003B0F88">
      <w:pPr>
        <w:pStyle w:val="Nadpis3"/>
      </w:pPr>
      <w:r>
        <w:t xml:space="preserve"> </w:t>
      </w:r>
      <w:bookmarkStart w:id="98" w:name="_Toc68530042"/>
      <w:r>
        <w:t>Livecharts</w:t>
      </w:r>
      <w:bookmarkEnd w:id="98"/>
    </w:p>
    <w:p w14:paraId="44AB107E" w14:textId="37BBA6F1" w:rsidR="008C4858" w:rsidRDefault="00707B5A" w:rsidP="00707B5A">
      <w:r>
        <w:t xml:space="preserve">Livecharts </w:t>
      </w:r>
      <w:r w:rsidR="008C4858">
        <w:t xml:space="preserve">je knihovna pro dynamickou vizualizaci dat pomocí grafů. V tomto projektu se využívá Livecharts verze </w:t>
      </w:r>
      <w:r w:rsidR="008C4858" w:rsidRPr="008C4858">
        <w:t>0.9.7</w:t>
      </w:r>
      <w:r w:rsidR="008C4858">
        <w:t xml:space="preserve"> pro WPF. Tato knihovna obsahuje již vytvořené styly grafů</w:t>
      </w:r>
      <w:r w:rsidR="00844A37">
        <w:t xml:space="preserve">. Tyto grafy </w:t>
      </w:r>
      <w:r w:rsidR="008C4858">
        <w:t xml:space="preserve">se dynamicky překreslují na základě vstupních dat. </w:t>
      </w:r>
      <w:r w:rsidR="00A24FDE">
        <w:fldChar w:fldCharType="begin"/>
      </w:r>
      <w:r w:rsidR="00A24FDE">
        <w:instrText xml:space="preserve"> REF _Ref62579816 \r \h </w:instrText>
      </w:r>
      <w:r w:rsidR="00A24FDE">
        <w:fldChar w:fldCharType="separate"/>
      </w:r>
      <w:r w:rsidR="008E49B2">
        <w:t>[40]</w:t>
      </w:r>
      <w:r w:rsidR="00A24FDE">
        <w:fldChar w:fldCharType="end"/>
      </w:r>
    </w:p>
    <w:p w14:paraId="1A7C9C38" w14:textId="67B7B062" w:rsidR="00707B5A" w:rsidRPr="00707B5A" w:rsidRDefault="004944C0" w:rsidP="00707B5A">
      <w:r>
        <w:t>V a</w:t>
      </w:r>
      <w:r w:rsidR="008C4858">
        <w:t>plikac</w:t>
      </w:r>
      <w:r>
        <w:t>i se</w:t>
      </w:r>
      <w:r w:rsidR="008C4858">
        <w:t xml:space="preserve"> využívá konkrétně grafů sloupcových a kruhových.</w:t>
      </w:r>
      <w:r w:rsidR="00DA602B">
        <w:t xml:space="preserve"> Tyto grafy se v projektu importují pomocí </w:t>
      </w:r>
      <w:r w:rsidR="007C5B6A">
        <w:t>XAML</w:t>
      </w:r>
      <w:r w:rsidR="00DA602B">
        <w:t xml:space="preserve"> </w:t>
      </w:r>
      <w:r w:rsidR="00207BD2">
        <w:t>elementů a následným propojením datových polí s grafem.</w:t>
      </w:r>
      <w:r w:rsidR="00A24FDE">
        <w:t xml:space="preserve"> </w:t>
      </w:r>
      <w:r w:rsidR="00A24FDE">
        <w:fldChar w:fldCharType="begin"/>
      </w:r>
      <w:r w:rsidR="00A24FDE">
        <w:instrText xml:space="preserve"> REF _Ref62579816 \r \h </w:instrText>
      </w:r>
      <w:r w:rsidR="00A24FDE">
        <w:fldChar w:fldCharType="separate"/>
      </w:r>
      <w:r w:rsidR="008E49B2">
        <w:t>[40]</w:t>
      </w:r>
      <w:r w:rsidR="00A24FDE">
        <w:fldChar w:fldCharType="end"/>
      </w:r>
    </w:p>
    <w:p w14:paraId="7982419F" w14:textId="4A2BD572" w:rsidR="00DB1353" w:rsidRDefault="00BF3318" w:rsidP="00DB1353">
      <w:pPr>
        <w:pStyle w:val="Nadpis2"/>
      </w:pPr>
      <w:bookmarkStart w:id="99" w:name="_Toc68530043"/>
      <w:r>
        <w:lastRenderedPageBreak/>
        <w:t xml:space="preserve">Vývoj a </w:t>
      </w:r>
      <w:r w:rsidR="00BB59F1">
        <w:t>plánování</w:t>
      </w:r>
      <w:bookmarkEnd w:id="99"/>
    </w:p>
    <w:p w14:paraId="0EA849AA" w14:textId="63B9E999" w:rsidR="007B7B5C" w:rsidRPr="007B7B5C" w:rsidRDefault="007B7B5C" w:rsidP="007B7B5C">
      <w:r>
        <w:t>Kapitola vývoj a plánování se zabývá popisem</w:t>
      </w:r>
      <w:r w:rsidR="007B471E">
        <w:t xml:space="preserve"> </w:t>
      </w:r>
      <w:r>
        <w:t>nástrojů a technologií</w:t>
      </w:r>
      <w:r w:rsidR="007B471E">
        <w:t>, které byly použity právě k plánování</w:t>
      </w:r>
      <w:r w:rsidR="00491734">
        <w:t>.</w:t>
      </w:r>
      <w:r>
        <w:t xml:space="preserve"> Je zde například popsán průběh plánování projektu a rozvržení úkolů nebo zálohování souborů a verzování.</w:t>
      </w:r>
    </w:p>
    <w:p w14:paraId="5686A85C" w14:textId="7CADF581" w:rsidR="00BB59F1" w:rsidRDefault="00BB59F1" w:rsidP="003B0F88">
      <w:pPr>
        <w:pStyle w:val="Nadpis3"/>
      </w:pPr>
      <w:r>
        <w:t xml:space="preserve"> </w:t>
      </w:r>
      <w:bookmarkStart w:id="100" w:name="_Toc68530044"/>
      <w:r>
        <w:t>Trello</w:t>
      </w:r>
      <w:bookmarkEnd w:id="100"/>
    </w:p>
    <w:p w14:paraId="0C9C92A2" w14:textId="42C671A4" w:rsidR="002B244D" w:rsidRDefault="00DB1353" w:rsidP="002B244D">
      <w:r>
        <w:t xml:space="preserve">Pro přehlednější vývoj a uspořádání úkolů bylo nutné vybrat platformu, která pomůže s touto problematikou. Používanou </w:t>
      </w:r>
      <w:r w:rsidR="00960588">
        <w:t>webovou službou</w:t>
      </w:r>
      <w:r>
        <w:t xml:space="preserve"> pro uspořádání úkolů se stala platforma Trello. Zde je možné vytvoření sloupců a přiřazování jednotlivých částí.</w:t>
      </w:r>
      <w:r w:rsidR="00B65156">
        <w:t xml:space="preserve"> </w:t>
      </w:r>
      <w:r w:rsidR="003A14D0">
        <w:t>Funkce jednotlivých</w:t>
      </w:r>
      <w:r w:rsidR="00B65156">
        <w:t xml:space="preserve"> sloupců </w:t>
      </w:r>
      <w:r w:rsidR="00EC4A53">
        <w:t>byly</w:t>
      </w:r>
      <w:r w:rsidR="00B65156">
        <w:t xml:space="preserve"> inspirová</w:t>
      </w:r>
      <w:r w:rsidR="00EC4A53">
        <w:t>ny</w:t>
      </w:r>
      <w:r w:rsidR="00B65156">
        <w:t xml:space="preserve"> vývojovou agilní metodikou</w:t>
      </w:r>
      <w:r w:rsidR="00256EEF">
        <w:t xml:space="preserve"> s názvem</w:t>
      </w:r>
      <w:r w:rsidR="00B65156">
        <w:t xml:space="preserve"> Scrum.</w:t>
      </w:r>
    </w:p>
    <w:p w14:paraId="529BCCF8" w14:textId="276DD433" w:rsidR="00B65156" w:rsidRPr="00DB1353" w:rsidRDefault="00B65156" w:rsidP="002B244D">
      <w:r>
        <w:t>Trello tabulka tedy obsahovala sloupce: Ice Box, Emergency, In Progress, Testing a Done.</w:t>
      </w:r>
      <w:r w:rsidR="00271BFE">
        <w:t xml:space="preserve"> Ice Box slouží k přidání úkolů, které se teprve chystají k vývoji.</w:t>
      </w:r>
      <w:r w:rsidR="004F0437">
        <w:t xml:space="preserve"> Emergency slouží k označení urgentních úkolů. Sloupec In Progress obsahoval všechny</w:t>
      </w:r>
      <w:r w:rsidR="00036C06">
        <w:t xml:space="preserve"> </w:t>
      </w:r>
      <w:r w:rsidR="002800AA">
        <w:t>právě</w:t>
      </w:r>
      <w:r w:rsidR="00036C06">
        <w:t xml:space="preserve"> zpracovávané</w:t>
      </w:r>
      <w:r w:rsidR="004F0437">
        <w:t xml:space="preserve"> úkoly</w:t>
      </w:r>
      <w:r w:rsidR="00036C06">
        <w:t>.</w:t>
      </w:r>
      <w:r w:rsidR="002800AA">
        <w:t xml:space="preserve"> </w:t>
      </w:r>
      <w:r w:rsidR="00A308D5">
        <w:t xml:space="preserve">Ve sloupci Testing jsou zahrnuty právě testované části programu a v sekci Done </w:t>
      </w:r>
      <w:r w:rsidR="0054448E">
        <w:t>se nacházejí všechny dokončené úkoly.</w:t>
      </w:r>
      <w:r w:rsidR="004F0437">
        <w:t xml:space="preserve"> </w:t>
      </w:r>
    </w:p>
    <w:p w14:paraId="5D774574" w14:textId="0D425549" w:rsidR="00BB59F1" w:rsidRDefault="00BB59F1" w:rsidP="003B0F88">
      <w:pPr>
        <w:pStyle w:val="Nadpis3"/>
      </w:pPr>
      <w:r>
        <w:t xml:space="preserve"> </w:t>
      </w:r>
      <w:bookmarkStart w:id="101" w:name="_Toc68530045"/>
      <w:r>
        <w:t>Github</w:t>
      </w:r>
      <w:bookmarkEnd w:id="101"/>
    </w:p>
    <w:p w14:paraId="44CE7B54" w14:textId="32AC2417" w:rsidR="00D056B8" w:rsidRPr="00D056B8" w:rsidRDefault="00D056B8" w:rsidP="00D056B8">
      <w:r>
        <w:t xml:space="preserve">K zajištění bezpečného zálohovaného vývoje byla použita platforma Github. </w:t>
      </w:r>
      <w:r w:rsidR="00B245C3">
        <w:t>Ta umožnila synchronizovanou práci na projektu z více zařízení a také cloudové úložiště tohoto projektu.</w:t>
      </w:r>
      <w:r w:rsidR="00081DB4">
        <w:t xml:space="preserve"> Pokud by došlo například k poškození dat na jedné z vývojových větví, tak byla stále dostupná</w:t>
      </w:r>
      <w:r w:rsidR="00AC0101">
        <w:t xml:space="preserve"> hlavní</w:t>
      </w:r>
      <w:r w:rsidR="00081DB4">
        <w:t xml:space="preserve"> </w:t>
      </w:r>
      <w:r w:rsidR="005909D6">
        <w:t>produkční</w:t>
      </w:r>
      <w:r w:rsidR="00081DB4">
        <w:t xml:space="preserve"> větev nacháze</w:t>
      </w:r>
      <w:r w:rsidR="00BA690C">
        <w:t>jící se</w:t>
      </w:r>
      <w:r w:rsidR="00081DB4">
        <w:t xml:space="preserve"> v úložišti Github. </w:t>
      </w:r>
    </w:p>
    <w:p w14:paraId="79419630" w14:textId="7E309B59" w:rsidR="00532B8C" w:rsidRDefault="00532B8C" w:rsidP="00532B8C">
      <w:pPr>
        <w:pStyle w:val="Nadpis2"/>
      </w:pPr>
      <w:bookmarkStart w:id="102" w:name="_Toc53945450"/>
      <w:bookmarkStart w:id="103" w:name="_Toc68530046"/>
      <w:r>
        <w:t>Návrh</w:t>
      </w:r>
      <w:bookmarkEnd w:id="102"/>
      <w:r w:rsidR="002A6A10">
        <w:t xml:space="preserve"> aplikace</w:t>
      </w:r>
      <w:bookmarkEnd w:id="103"/>
    </w:p>
    <w:p w14:paraId="224FA8DD" w14:textId="05C49952" w:rsidR="002B73AA" w:rsidRDefault="002A6A10" w:rsidP="002B73AA">
      <w:r>
        <w:t>Vývoj byl zpočátku zaměřen hlavně na tvorbu tříd a metod. Poté vznikla základní kostra aplikace skláda</w:t>
      </w:r>
      <w:r w:rsidR="00BA690C">
        <w:t>jící se</w:t>
      </w:r>
      <w:r>
        <w:t xml:space="preserve"> z</w:t>
      </w:r>
      <w:r w:rsidR="00AE3386">
        <w:t> </w:t>
      </w:r>
      <w:r>
        <w:t>oken</w:t>
      </w:r>
      <w:r w:rsidR="00AE3386">
        <w:t>, které</w:t>
      </w:r>
      <w:r>
        <w:t xml:space="preserve"> obsahuj</w:t>
      </w:r>
      <w:r w:rsidR="00AE3386">
        <w:t>í</w:t>
      </w:r>
      <w:r>
        <w:t xml:space="preserve"> předefinované styly </w:t>
      </w:r>
      <w:r w:rsidR="007C3BDA">
        <w:t>WPF. Za účelem úpravy rozhraní oken byl vytvořen grafický návrh v programu Adobe XD. Ten obsahuje</w:t>
      </w:r>
      <w:r w:rsidR="002B73AA">
        <w:t xml:space="preserve"> </w:t>
      </w:r>
      <w:r w:rsidR="007C3BDA">
        <w:t>paletu</w:t>
      </w:r>
      <w:r w:rsidR="002B73AA">
        <w:t xml:space="preserve"> barev</w:t>
      </w:r>
      <w:r w:rsidR="007C3BDA">
        <w:t xml:space="preserve"> využitou v projektu a základní vizuál </w:t>
      </w:r>
      <w:r w:rsidR="00023C0B">
        <w:t>použitých</w:t>
      </w:r>
      <w:r w:rsidR="007C3BDA">
        <w:t xml:space="preserve"> oken.</w:t>
      </w:r>
    </w:p>
    <w:p w14:paraId="09F6F334" w14:textId="371D9DD8" w:rsidR="009514BD" w:rsidRDefault="009514BD" w:rsidP="002B73AA">
      <w:r>
        <w:t xml:space="preserve">Tato kapitola se zabývá vizuální stránkou a návrhem aplikace v průběhu jejího vývoje. Je zde popsáno vytváření barevné palety a drátového </w:t>
      </w:r>
      <w:r w:rsidR="009522D8">
        <w:t>modelu</w:t>
      </w:r>
      <w:r>
        <w:t xml:space="preserve"> aplikace.</w:t>
      </w:r>
    </w:p>
    <w:p w14:paraId="5D1BBA6E" w14:textId="5E8C76E2" w:rsidR="00023C0B" w:rsidRDefault="00023C0B" w:rsidP="003B0F88">
      <w:pPr>
        <w:pStyle w:val="Nadpis3"/>
      </w:pPr>
      <w:r>
        <w:lastRenderedPageBreak/>
        <w:t xml:space="preserve"> </w:t>
      </w:r>
      <w:bookmarkStart w:id="104" w:name="_Toc68530047"/>
      <w:r w:rsidR="002B73AA">
        <w:t>Barevná paleta</w:t>
      </w:r>
      <w:bookmarkEnd w:id="104"/>
    </w:p>
    <w:p w14:paraId="000594A7" w14:textId="0D02B10F" w:rsidR="002B73AA" w:rsidRPr="002B73AA" w:rsidRDefault="002B73AA" w:rsidP="002B73AA">
      <w:r>
        <w:t>Barevná paleta se skládá hlavně z tmavších barev doplněných o červenou pro zvýrazňování prvků. Tmavé barvy byly zvoleny z důvodu upřednostňování tmavého režimu u vývojářů</w:t>
      </w:r>
      <w:r w:rsidR="00CC250E">
        <w:t>.</w:t>
      </w:r>
      <w:r>
        <w:t xml:space="preserve"> </w:t>
      </w:r>
      <w:r w:rsidR="00CC250E">
        <w:t>Pro tuto</w:t>
      </w:r>
      <w:r w:rsidR="001F5D29">
        <w:t xml:space="preserve"> cílovou</w:t>
      </w:r>
      <w:r w:rsidR="00CC250E">
        <w:t xml:space="preserve"> skupinu je také</w:t>
      </w:r>
      <w:r>
        <w:t xml:space="preserve"> tato aplikace určena. </w:t>
      </w:r>
    </w:p>
    <w:p w14:paraId="3C645075" w14:textId="77777777" w:rsidR="000D3930" w:rsidRDefault="002D0FB8" w:rsidP="00F5444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3DE136C" wp14:editId="55DEF0B1">
            <wp:extent cx="4474845" cy="2216896"/>
            <wp:effectExtent l="0" t="0" r="1905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95005" cy="222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812D" w14:textId="24AD2B03" w:rsidR="00A31233" w:rsidRDefault="000D3930" w:rsidP="00A31233">
      <w:pPr>
        <w:pStyle w:val="Titulek"/>
        <w:spacing w:line="480" w:lineRule="auto"/>
        <w:ind w:firstLine="0"/>
      </w:pPr>
      <w:bookmarkStart w:id="105" w:name="_Toc68530817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18</w:t>
      </w:r>
      <w:r w:rsidR="004C2218">
        <w:rPr>
          <w:noProof/>
        </w:rPr>
        <w:fldChar w:fldCharType="end"/>
      </w:r>
      <w:r>
        <w:t xml:space="preserve"> - Barevná paleta aplikace</w:t>
      </w:r>
      <w:bookmarkEnd w:id="105"/>
    </w:p>
    <w:p w14:paraId="54099AAB" w14:textId="77777777" w:rsidR="00A31233" w:rsidRDefault="00A31233">
      <w:pPr>
        <w:spacing w:before="0" w:after="0" w:line="240" w:lineRule="auto"/>
        <w:ind w:firstLine="0"/>
        <w:jc w:val="left"/>
        <w:rPr>
          <w:b/>
          <w:bCs/>
          <w:sz w:val="20"/>
          <w:szCs w:val="20"/>
        </w:rPr>
      </w:pPr>
      <w:r>
        <w:br w:type="page"/>
      </w:r>
    </w:p>
    <w:p w14:paraId="483E860A" w14:textId="417E0DA5" w:rsidR="009F028D" w:rsidRDefault="00B00559" w:rsidP="003B0F88">
      <w:pPr>
        <w:pStyle w:val="Nadpis3"/>
      </w:pPr>
      <w:r>
        <w:lastRenderedPageBreak/>
        <w:t xml:space="preserve"> </w:t>
      </w:r>
      <w:bookmarkStart w:id="106" w:name="_Toc68530048"/>
      <w:r>
        <w:t xml:space="preserve">Prvotní návrh </w:t>
      </w:r>
      <w:r w:rsidR="009F028D">
        <w:t>rozložení</w:t>
      </w:r>
      <w:bookmarkEnd w:id="106"/>
    </w:p>
    <w:p w14:paraId="1BDE4ECE" w14:textId="35CFC300" w:rsidR="00963CDD" w:rsidRPr="00963CDD" w:rsidRDefault="00963CDD" w:rsidP="00963CDD">
      <w:r>
        <w:t>Před samotným vytvářením uživatelského rozhraní</w:t>
      </w:r>
      <w:r w:rsidR="005B0278">
        <w:t xml:space="preserve"> </w:t>
      </w:r>
      <w:r>
        <w:t>byl vytvořen wireframe. Ten udával základní rozložení a koncept aplikace</w:t>
      </w:r>
      <w:r w:rsidR="00CC250E">
        <w:t>. P</w:t>
      </w:r>
      <w:r>
        <w:t xml:space="preserve">odle </w:t>
      </w:r>
      <w:r w:rsidR="00CC250E">
        <w:t>něj</w:t>
      </w:r>
      <w:r>
        <w:t xml:space="preserve"> následně i</w:t>
      </w:r>
      <w:r w:rsidR="00CC250E">
        <w:t xml:space="preserve"> tato aplikace</w:t>
      </w:r>
      <w:r>
        <w:t xml:space="preserve"> vznikala</w:t>
      </w:r>
      <w:r w:rsidR="001E3356">
        <w:t>.</w:t>
      </w:r>
      <w:r w:rsidR="003C79DE">
        <w:t xml:space="preserve"> Tento koncept byl vytvořen pouze pro hlavní okno aplikace</w:t>
      </w:r>
      <w:r w:rsidR="00B221B3">
        <w:t>.</w:t>
      </w:r>
      <w:r w:rsidR="003C79DE">
        <w:t xml:space="preserve"> </w:t>
      </w:r>
      <w:r w:rsidR="00B221B3">
        <w:t>Důvodem je</w:t>
      </w:r>
      <w:r w:rsidR="003C79DE">
        <w:t xml:space="preserve"> přikládání důrazu spíše na vývoj </w:t>
      </w:r>
      <w:r w:rsidR="002F7ED8">
        <w:t>funkčnosti</w:t>
      </w:r>
      <w:r w:rsidR="006401C1">
        <w:t xml:space="preserve"> aplikace.</w:t>
      </w:r>
      <w:r w:rsidR="003C79DE">
        <w:t xml:space="preserve"> </w:t>
      </w:r>
      <w:r w:rsidR="006401C1">
        <w:t>V</w:t>
      </w:r>
      <w:r w:rsidR="003C79DE">
        <w:t xml:space="preserve">ývoj vizuální stránky </w:t>
      </w:r>
      <w:r w:rsidR="006401C1">
        <w:t>byl plánován až po dodělání hlavních funkcí</w:t>
      </w:r>
      <w:r w:rsidR="003C79DE">
        <w:t>.</w:t>
      </w:r>
    </w:p>
    <w:p w14:paraId="41AC2CF1" w14:textId="77777777" w:rsidR="00963CDD" w:rsidRDefault="00963CDD" w:rsidP="00963CDD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9BA5672" wp14:editId="0465691C">
            <wp:extent cx="5476048" cy="3441242"/>
            <wp:effectExtent l="0" t="0" r="0" b="6985"/>
            <wp:docPr id="32" name="Obráze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8797" cy="344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80AF" w14:textId="14E4E60F" w:rsidR="0044222B" w:rsidRPr="0044222B" w:rsidRDefault="00963CDD" w:rsidP="0044222B">
      <w:pPr>
        <w:pStyle w:val="Titulek"/>
        <w:spacing w:line="480" w:lineRule="auto"/>
        <w:ind w:firstLine="0"/>
      </w:pPr>
      <w:bookmarkStart w:id="107" w:name="_Toc68530818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19</w:t>
      </w:r>
      <w:r w:rsidR="004C2218">
        <w:rPr>
          <w:noProof/>
        </w:rPr>
        <w:fldChar w:fldCharType="end"/>
      </w:r>
      <w:r>
        <w:t xml:space="preserve"> - MainWindow wireframe</w:t>
      </w:r>
      <w:bookmarkEnd w:id="107"/>
    </w:p>
    <w:p w14:paraId="1A748F29" w14:textId="0D9ED5DB" w:rsidR="000F5BD3" w:rsidRDefault="000F5BD3" w:rsidP="003B0F88">
      <w:pPr>
        <w:pStyle w:val="Nadpis3"/>
      </w:pPr>
      <w:r>
        <w:t xml:space="preserve"> </w:t>
      </w:r>
      <w:bookmarkStart w:id="108" w:name="_Toc68530049"/>
      <w:r>
        <w:t>Detailnější návrh</w:t>
      </w:r>
      <w:bookmarkEnd w:id="108"/>
    </w:p>
    <w:p w14:paraId="7F0D1E73" w14:textId="58508E9E" w:rsidR="0044222B" w:rsidRPr="00F00784" w:rsidRDefault="00F00784" w:rsidP="0044222B">
      <w:r>
        <w:t>Po dokončení základních funkcionalit aplikace bylo nutné navrhnout přehledné UI</w:t>
      </w:r>
      <w:r w:rsidR="00A57298">
        <w:t>.</w:t>
      </w:r>
      <w:r>
        <w:t xml:space="preserve"> </w:t>
      </w:r>
      <w:r w:rsidR="00A57298">
        <w:t xml:space="preserve">Zde se </w:t>
      </w:r>
      <w:r>
        <w:t>čerp</w:t>
      </w:r>
      <w:r w:rsidR="00A57298">
        <w:t>alo</w:t>
      </w:r>
      <w:r>
        <w:t xml:space="preserve"> z již vybrané barevné palety. </w:t>
      </w:r>
      <w:r w:rsidR="005202E9">
        <w:t xml:space="preserve">Uspořádání prvků bylo změněno </w:t>
      </w:r>
      <w:r w:rsidR="00745492">
        <w:t>z důvodu zlepšení UX aplikace.</w:t>
      </w:r>
    </w:p>
    <w:p w14:paraId="0EA2AAA1" w14:textId="60F4EB9C" w:rsidR="00B22F9F" w:rsidRDefault="00B22F9F" w:rsidP="00A53E67">
      <w:pPr>
        <w:pStyle w:val="Nadpis4"/>
      </w:pPr>
      <w:bookmarkStart w:id="109" w:name="_Toc68530050"/>
      <w:r>
        <w:t>Hlavní okno</w:t>
      </w:r>
      <w:bookmarkEnd w:id="109"/>
    </w:p>
    <w:p w14:paraId="5438FD6E" w14:textId="1B3D5427" w:rsidR="00270C00" w:rsidRDefault="00C66DBE" w:rsidP="00C66DBE">
      <w:r>
        <w:t>Design hlavního okna zůstal oproti předchozímu drátovému modelu téměř stejný v obsahu elementů.</w:t>
      </w:r>
      <w:r w:rsidR="007F3BBD">
        <w:t xml:space="preserve"> Nástrojová lišta zůstala zachována</w:t>
      </w:r>
      <w:r>
        <w:t xml:space="preserve"> </w:t>
      </w:r>
      <w:r w:rsidR="00516C8F">
        <w:t>s</w:t>
      </w:r>
      <w:r w:rsidR="0089574E">
        <w:t> </w:t>
      </w:r>
      <w:r w:rsidR="00516C8F">
        <w:t>rozdílem</w:t>
      </w:r>
      <w:r w:rsidR="0089574E">
        <w:t xml:space="preserve"> me</w:t>
      </w:r>
      <w:r w:rsidR="005F378B">
        <w:t>n</w:t>
      </w:r>
      <w:r w:rsidR="0089574E">
        <w:t>šího odsazení.</w:t>
      </w:r>
      <w:r w:rsidR="001D0D18">
        <w:t xml:space="preserve"> Z levé strany aplikace zůstává stejná pouze miniatura uživatele a jeho jméno.</w:t>
      </w:r>
      <w:r w:rsidR="00EF5F24">
        <w:t xml:space="preserve"> Místo záložek o vybraném repozitáři zde přibyl přehled všech </w:t>
      </w:r>
      <w:r w:rsidR="00C965C5">
        <w:t>uživatelem přidaných</w:t>
      </w:r>
      <w:r w:rsidR="00EF5F24">
        <w:t xml:space="preserve"> repozitářů.</w:t>
      </w:r>
      <w:r w:rsidR="00270C00">
        <w:t xml:space="preserve"> Pod tímto přehledem se také umístila sekce</w:t>
      </w:r>
      <w:r w:rsidR="00AF4005">
        <w:t xml:space="preserve"> </w:t>
      </w:r>
      <w:r w:rsidR="00270C00">
        <w:t>potrvrzování změn.</w:t>
      </w:r>
    </w:p>
    <w:p w14:paraId="2EFFB4C9" w14:textId="18245B30" w:rsidR="00C66DBE" w:rsidRPr="00C66DBE" w:rsidRDefault="00270C00" w:rsidP="00C66DBE">
      <w:r>
        <w:lastRenderedPageBreak/>
        <w:t>V pravé rozlehlejší části aplikace byl přidán výběr modifikovaných souborů</w:t>
      </w:r>
      <w:r w:rsidR="00B61DA9">
        <w:t xml:space="preserve"> a</w:t>
      </w:r>
      <w:r w:rsidR="00812319">
        <w:t xml:space="preserve"> cesta k</w:t>
      </w:r>
      <w:r w:rsidR="00B61DA9">
        <w:t xml:space="preserve"> umístění vybraného repozitáře.</w:t>
      </w:r>
      <w:r w:rsidR="00406CD8">
        <w:t xml:space="preserve"> Zbylé místo zůstalo volné pro </w:t>
      </w:r>
      <w:r w:rsidR="009D0BD4">
        <w:t>porovnávání</w:t>
      </w:r>
      <w:r w:rsidR="00406CD8">
        <w:t xml:space="preserve"> změn</w:t>
      </w:r>
      <w:r w:rsidR="009D0BD4">
        <w:t xml:space="preserve"> v souborech</w:t>
      </w:r>
      <w:r w:rsidR="00C42013">
        <w:t xml:space="preserve">. </w:t>
      </w:r>
    </w:p>
    <w:p w14:paraId="264CBA0E" w14:textId="76960ED9" w:rsidR="007F3BBD" w:rsidRDefault="007F3BBD" w:rsidP="00DD7337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76D2BE2" wp14:editId="7A53EDA6">
            <wp:extent cx="5497386" cy="6669940"/>
            <wp:effectExtent l="0" t="0" r="8255" b="0"/>
            <wp:docPr id="34" name="Obráze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1044" cy="68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5144" w14:textId="35B1BA8E" w:rsidR="000169FB" w:rsidRPr="000169FB" w:rsidRDefault="007F3BBD" w:rsidP="00516C8F">
      <w:pPr>
        <w:pStyle w:val="Titulek"/>
        <w:spacing w:line="480" w:lineRule="auto"/>
        <w:ind w:firstLine="0"/>
      </w:pPr>
      <w:bookmarkStart w:id="110" w:name="_Toc68530819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20</w:t>
      </w:r>
      <w:r w:rsidR="004C2218">
        <w:rPr>
          <w:noProof/>
        </w:rPr>
        <w:fldChar w:fldCharType="end"/>
      </w:r>
      <w:r>
        <w:t xml:space="preserve"> - Návrh hlavního okna</w:t>
      </w:r>
      <w:bookmarkEnd w:id="110"/>
    </w:p>
    <w:p w14:paraId="1D32DA23" w14:textId="3EF0D9EA" w:rsidR="0033110C" w:rsidRDefault="0033110C" w:rsidP="00A53E67">
      <w:pPr>
        <w:pStyle w:val="Nadpis4"/>
      </w:pPr>
      <w:r>
        <w:lastRenderedPageBreak/>
        <w:t xml:space="preserve"> </w:t>
      </w:r>
      <w:bookmarkStart w:id="111" w:name="_Toc68530051"/>
      <w:r>
        <w:t>Okno přidání privátního klíče</w:t>
      </w:r>
      <w:bookmarkEnd w:id="111"/>
    </w:p>
    <w:p w14:paraId="595C5FC1" w14:textId="20FAE614" w:rsidR="00392AE2" w:rsidRPr="00392AE2" w:rsidRDefault="00392AE2" w:rsidP="00392AE2">
      <w:r>
        <w:t xml:space="preserve">Toto okno bylo navrženo </w:t>
      </w:r>
      <w:r w:rsidR="00172B7C">
        <w:t>s úmyslem maximální</w:t>
      </w:r>
      <w:r>
        <w:t xml:space="preserve"> přehlednost</w:t>
      </w:r>
      <w:r w:rsidR="00172B7C">
        <w:t>i</w:t>
      </w:r>
      <w:r>
        <w:t xml:space="preserve"> pro uživatele. Nachází se zde textové pole pro vložení privátního klíče a odkaz</w:t>
      </w:r>
      <w:r w:rsidR="000C470B">
        <w:t xml:space="preserve"> </w:t>
      </w:r>
      <w:r w:rsidR="00C5723F">
        <w:t>napomáhající</w:t>
      </w:r>
      <w:r>
        <w:t> jednoduchému přesměrování uživatele přímo na stránku</w:t>
      </w:r>
      <w:r w:rsidR="00CC250E">
        <w:t xml:space="preserve"> pro vytvoření vlastního klíče.</w:t>
      </w:r>
    </w:p>
    <w:p w14:paraId="5A8C1771" w14:textId="77777777" w:rsidR="00392AE2" w:rsidRDefault="00392AE2" w:rsidP="00392AE2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181FDD2" wp14:editId="3DB44139">
            <wp:extent cx="5243135" cy="2963712"/>
            <wp:effectExtent l="0" t="0" r="0" b="8255"/>
            <wp:docPr id="35" name="Obráze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2397" cy="297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706D" w14:textId="76172F47" w:rsidR="00392AE2" w:rsidRDefault="00392AE2" w:rsidP="00392AE2">
      <w:pPr>
        <w:pStyle w:val="Titulek"/>
        <w:spacing w:line="480" w:lineRule="auto"/>
        <w:ind w:firstLine="0"/>
      </w:pPr>
      <w:bookmarkStart w:id="112" w:name="_Toc68530820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21</w:t>
      </w:r>
      <w:r w:rsidR="004C2218">
        <w:rPr>
          <w:noProof/>
        </w:rPr>
        <w:fldChar w:fldCharType="end"/>
      </w:r>
      <w:r>
        <w:t xml:space="preserve"> - Návrh okna s privátním klíčem</w:t>
      </w:r>
      <w:bookmarkEnd w:id="112"/>
    </w:p>
    <w:p w14:paraId="75956C13" w14:textId="006019E7" w:rsidR="00150200" w:rsidRPr="00150200" w:rsidRDefault="00150200" w:rsidP="00150200">
      <w:pPr>
        <w:spacing w:before="0" w:after="0" w:line="240" w:lineRule="auto"/>
        <w:ind w:firstLine="0"/>
      </w:pPr>
      <w:r>
        <w:br w:type="page"/>
      </w:r>
    </w:p>
    <w:p w14:paraId="6752BED7" w14:textId="474A59DA" w:rsidR="0033110C" w:rsidRDefault="0033110C" w:rsidP="00A53E67">
      <w:pPr>
        <w:pStyle w:val="Nadpis4"/>
      </w:pPr>
      <w:r>
        <w:lastRenderedPageBreak/>
        <w:t xml:space="preserve"> </w:t>
      </w:r>
      <w:bookmarkStart w:id="113" w:name="_Toc68530052"/>
      <w:r>
        <w:t>Klonovací okno</w:t>
      </w:r>
      <w:bookmarkEnd w:id="113"/>
    </w:p>
    <w:p w14:paraId="0A65CB21" w14:textId="2CAA1595" w:rsidR="00F27E25" w:rsidRPr="00F27E25" w:rsidRDefault="00F27E25" w:rsidP="00F27E25">
      <w:r>
        <w:t>Návrh tohoto okna se zaměřuje opět na přehledný design</w:t>
      </w:r>
      <w:r w:rsidR="00C5723F">
        <w:t>.</w:t>
      </w:r>
      <w:r>
        <w:t xml:space="preserve"> </w:t>
      </w:r>
      <w:r w:rsidR="00C5723F">
        <w:t>U</w:t>
      </w:r>
      <w:r>
        <w:t>živatel</w:t>
      </w:r>
      <w:r w:rsidR="00C5723F">
        <w:t xml:space="preserve"> si</w:t>
      </w:r>
      <w:r>
        <w:t xml:space="preserve"> může vybrat z již vytvořených repozitářů ve svém úložišti Github nebo manuálně zadat adresu externího repozitáře.</w:t>
      </w:r>
    </w:p>
    <w:p w14:paraId="439859EB" w14:textId="77777777" w:rsidR="00F27E25" w:rsidRDefault="00F27E25" w:rsidP="00F27E2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1C53401" wp14:editId="6569076B">
            <wp:extent cx="3657600" cy="4838700"/>
            <wp:effectExtent l="0" t="0" r="0" b="0"/>
            <wp:docPr id="36" name="Obráze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C570" w14:textId="2E98B3FC" w:rsidR="00941E45" w:rsidRDefault="00F27E25" w:rsidP="00F27E25">
      <w:pPr>
        <w:pStyle w:val="Titulek"/>
        <w:spacing w:line="480" w:lineRule="auto"/>
        <w:ind w:firstLine="0"/>
      </w:pPr>
      <w:bookmarkStart w:id="114" w:name="_Toc68530821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22</w:t>
      </w:r>
      <w:r w:rsidR="004C2218">
        <w:rPr>
          <w:noProof/>
        </w:rPr>
        <w:fldChar w:fldCharType="end"/>
      </w:r>
      <w:r>
        <w:t xml:space="preserve"> - Návrh klonovacího okna</w:t>
      </w:r>
      <w:bookmarkEnd w:id="114"/>
    </w:p>
    <w:p w14:paraId="3D905BFF" w14:textId="77777777" w:rsidR="00941E45" w:rsidRDefault="00941E45">
      <w:pPr>
        <w:spacing w:before="0" w:after="0" w:line="240" w:lineRule="auto"/>
        <w:ind w:firstLine="0"/>
        <w:jc w:val="left"/>
        <w:rPr>
          <w:b/>
          <w:bCs/>
          <w:sz w:val="20"/>
          <w:szCs w:val="20"/>
        </w:rPr>
      </w:pPr>
      <w:r>
        <w:br w:type="page"/>
      </w:r>
    </w:p>
    <w:p w14:paraId="34F7F6BE" w14:textId="47069EBA" w:rsidR="009F028D" w:rsidRDefault="0033110C" w:rsidP="00A53E67">
      <w:pPr>
        <w:pStyle w:val="Nadpis4"/>
      </w:pPr>
      <w:r>
        <w:lastRenderedPageBreak/>
        <w:t xml:space="preserve"> </w:t>
      </w:r>
      <w:bookmarkStart w:id="115" w:name="_Toc68530053"/>
      <w:r>
        <w:t>Okno pro práci s</w:t>
      </w:r>
      <w:r w:rsidR="006A5687">
        <w:t> </w:t>
      </w:r>
      <w:r>
        <w:t>větvemi</w:t>
      </w:r>
      <w:bookmarkEnd w:id="115"/>
    </w:p>
    <w:p w14:paraId="5D434CAA" w14:textId="3652304C" w:rsidR="006A5687" w:rsidRPr="006A5687" w:rsidRDefault="006A5687" w:rsidP="006A5687">
      <w:r>
        <w:t>Návrh tohoto okna se odvíjí od metod</w:t>
      </w:r>
      <w:r w:rsidR="007A5729">
        <w:t xml:space="preserve"> umožňující </w:t>
      </w:r>
      <w:r>
        <w:t>měnit nebo vytvářet nové větve. Obsahuje opět textové pole</w:t>
      </w:r>
      <w:r w:rsidR="00CC250E">
        <w:t>. Do něj</w:t>
      </w:r>
      <w:r>
        <w:t xml:space="preserve"> se zadá název větve</w:t>
      </w:r>
      <w:r w:rsidR="00096CAD">
        <w:t xml:space="preserve">. </w:t>
      </w:r>
      <w:r w:rsidR="00C30772">
        <w:t>V novější verzi aplikace ovšem odpadá nutnost využívání tohoto okna ke změně větví.</w:t>
      </w:r>
    </w:p>
    <w:p w14:paraId="05A4DB40" w14:textId="77777777" w:rsidR="006A5687" w:rsidRDefault="006A5687" w:rsidP="006A5687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05CAB39" wp14:editId="4E217336">
            <wp:extent cx="3629025" cy="2238375"/>
            <wp:effectExtent l="0" t="0" r="9525" b="9525"/>
            <wp:docPr id="38" name="Obráze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7FDB" w14:textId="58668632" w:rsidR="006A5687" w:rsidRDefault="006A5687" w:rsidP="006A5687">
      <w:pPr>
        <w:pStyle w:val="Titulek"/>
        <w:spacing w:line="480" w:lineRule="auto"/>
        <w:ind w:firstLine="0"/>
      </w:pPr>
      <w:bookmarkStart w:id="116" w:name="_Toc68530822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23</w:t>
      </w:r>
      <w:r w:rsidR="004C2218">
        <w:rPr>
          <w:noProof/>
        </w:rPr>
        <w:fldChar w:fldCharType="end"/>
      </w:r>
      <w:r>
        <w:t xml:space="preserve"> - Návrh okna s</w:t>
      </w:r>
      <w:r w:rsidR="00815D91">
        <w:t> </w:t>
      </w:r>
      <w:r>
        <w:t>větvemi</w:t>
      </w:r>
      <w:bookmarkEnd w:id="116"/>
    </w:p>
    <w:p w14:paraId="592FE2CA" w14:textId="4B09C613" w:rsidR="00815D91" w:rsidRDefault="00815D91" w:rsidP="003B0F88">
      <w:pPr>
        <w:pStyle w:val="Nadpis3"/>
      </w:pPr>
      <w:r>
        <w:t xml:space="preserve"> </w:t>
      </w:r>
      <w:bookmarkStart w:id="117" w:name="_Toc68530054"/>
      <w:r>
        <w:t>Tvorba ikony</w:t>
      </w:r>
      <w:bookmarkEnd w:id="117"/>
    </w:p>
    <w:p w14:paraId="7550A478" w14:textId="57408C53" w:rsidR="00481BE9" w:rsidRDefault="004C3E9A" w:rsidP="00815D91">
      <w:r>
        <w:t>Pro jednodušší nalezení aplikace uživatelem bylo potřeba vytvořit ikonu</w:t>
      </w:r>
      <w:r w:rsidR="00BA690C">
        <w:t>. Tato ikona</w:t>
      </w:r>
      <w:r>
        <w:t xml:space="preserve"> se následně</w:t>
      </w:r>
      <w:r w:rsidR="00173992">
        <w:t xml:space="preserve"> může</w:t>
      </w:r>
      <w:r>
        <w:t xml:space="preserve"> využ</w:t>
      </w:r>
      <w:r w:rsidR="00173992">
        <w:t>ít pro reprezentaci aplikace</w:t>
      </w:r>
      <w:r w:rsidR="00C5723F">
        <w:t xml:space="preserve"> v liště spuštěných aplikací</w:t>
      </w:r>
      <w:r w:rsidR="00173992">
        <w:t xml:space="preserve"> </w:t>
      </w:r>
      <w:r w:rsidR="00481BE9">
        <w:t>nebo v</w:t>
      </w:r>
      <w:r>
        <w:t xml:space="preserve"> instalačním souboru. </w:t>
      </w:r>
    </w:p>
    <w:p w14:paraId="5100B605" w14:textId="182D7C6A" w:rsidR="00815D91" w:rsidRDefault="00481BE9" w:rsidP="00815D91">
      <w:r>
        <w:t>Ikona</w:t>
      </w:r>
      <w:r w:rsidR="004C3E9A">
        <w:t xml:space="preserve"> je inspirována předešlou barevnou paletou a zároveň znázorňuje základní funkčnost aplikace. Tou je primárně synchronizace lokálních a vzdálených repozitářů.</w:t>
      </w:r>
      <w:r w:rsidR="009372BB">
        <w:t xml:space="preserve"> Proto je ikona inspirována </w:t>
      </w:r>
      <w:r>
        <w:t>motivem</w:t>
      </w:r>
      <w:r w:rsidR="009372BB">
        <w:t xml:space="preserve"> stahování a posílání dat.</w:t>
      </w:r>
      <w:r w:rsidR="00C5723F">
        <w:t xml:space="preserve"> V této chvíli se jedná pouze o grafický prototyp ikony.</w:t>
      </w:r>
    </w:p>
    <w:p w14:paraId="7EDFA6A2" w14:textId="57C9208E" w:rsidR="00E4132D" w:rsidRDefault="00805024" w:rsidP="00E4132D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9F2CFBC" wp14:editId="46539DA1">
            <wp:extent cx="1973580" cy="1983859"/>
            <wp:effectExtent l="0" t="0" r="7620" b="0"/>
            <wp:docPr id="14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02035" cy="201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4DD8" w14:textId="31823F8F" w:rsidR="00CF61C4" w:rsidRPr="00CF61C4" w:rsidRDefault="00E4132D" w:rsidP="00240BFD">
      <w:pPr>
        <w:pStyle w:val="Titulek"/>
        <w:spacing w:line="480" w:lineRule="auto"/>
        <w:ind w:firstLine="0"/>
      </w:pPr>
      <w:bookmarkStart w:id="118" w:name="_Toc68530823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24</w:t>
      </w:r>
      <w:r w:rsidR="004C2218">
        <w:rPr>
          <w:noProof/>
        </w:rPr>
        <w:fldChar w:fldCharType="end"/>
      </w:r>
      <w:r>
        <w:t xml:space="preserve"> </w:t>
      </w:r>
      <w:r w:rsidR="00CF61C4">
        <w:t>–</w:t>
      </w:r>
      <w:r>
        <w:t xml:space="preserve"> Ikona</w:t>
      </w:r>
      <w:bookmarkEnd w:id="118"/>
    </w:p>
    <w:p w14:paraId="3857F3A7" w14:textId="3EBFAB14" w:rsidR="00FB70BF" w:rsidRDefault="00EC7C2E" w:rsidP="006E23C7">
      <w:pPr>
        <w:pStyle w:val="Nadpis2"/>
      </w:pPr>
      <w:bookmarkStart w:id="119" w:name="_Toc68530055"/>
      <w:r>
        <w:lastRenderedPageBreak/>
        <w:t>Struktura</w:t>
      </w:r>
      <w:bookmarkEnd w:id="119"/>
    </w:p>
    <w:p w14:paraId="5A12F182" w14:textId="77ADFA72" w:rsidR="004D5AC8" w:rsidRPr="004D5AC8" w:rsidRDefault="004D5AC8" w:rsidP="004D5AC8">
      <w:r>
        <w:t xml:space="preserve">Tato kapitola popisuje strukturu projektu z technologického hlediska. Obsahuje stromovou strukturu projektu, návaznost jednotlivých oken a </w:t>
      </w:r>
      <w:r w:rsidR="008D065D">
        <w:t>jejich</w:t>
      </w:r>
      <w:r w:rsidR="00D8488E">
        <w:t xml:space="preserve"> vzájemnou </w:t>
      </w:r>
      <w:r>
        <w:t xml:space="preserve">komunikaci. Dále je zde obsažen popis jednotlivých součástí projektu, ukázky kódu a základní koncept fungování aplikace </w:t>
      </w:r>
      <w:r w:rsidR="00113C32">
        <w:t>na</w:t>
      </w:r>
      <w:r>
        <w:t> pozadí.</w:t>
      </w:r>
    </w:p>
    <w:p w14:paraId="7960AE3A" w14:textId="633FEC8A" w:rsidR="005C0BE3" w:rsidRDefault="00175B93" w:rsidP="003B0F88">
      <w:pPr>
        <w:pStyle w:val="Nadpis3"/>
      </w:pPr>
      <w:r>
        <w:t xml:space="preserve"> </w:t>
      </w:r>
      <w:bookmarkStart w:id="120" w:name="_Toc68530056"/>
      <w:r w:rsidR="00F1437C">
        <w:t>Stromová struktura</w:t>
      </w:r>
      <w:bookmarkEnd w:id="120"/>
    </w:p>
    <w:p w14:paraId="596A6E79" w14:textId="569C9EC3" w:rsidR="000E46F4" w:rsidRDefault="00EC0E94" w:rsidP="007E43AD">
      <w:r>
        <w:t>Níže je vyobrazena základní kostra projektu</w:t>
      </w:r>
      <w:r w:rsidR="00F61119">
        <w:t xml:space="preserve"> a jeho primární součásti. Tyto součásti se dělí na jednotlivé složky</w:t>
      </w:r>
      <w:r w:rsidR="002800AA">
        <w:t>. V nich</w:t>
      </w:r>
      <w:r w:rsidR="00F61119">
        <w:t xml:space="preserve"> se</w:t>
      </w:r>
      <w:r w:rsidR="002800AA">
        <w:t xml:space="preserve"> dále</w:t>
      </w:r>
      <w:r w:rsidR="00F61119">
        <w:t xml:space="preserve"> nachází konkrétní vytvořen</w:t>
      </w:r>
      <w:r w:rsidR="00CF61C4">
        <w:t xml:space="preserve">á </w:t>
      </w:r>
      <w:r w:rsidR="00F61119">
        <w:t>řešení pro danou problematiku.</w:t>
      </w:r>
      <w:r w:rsidR="004E32FF">
        <w:t xml:space="preserve"> </w:t>
      </w:r>
    </w:p>
    <w:p w14:paraId="024A4022" w14:textId="7CC83DE2" w:rsidR="007E43AD" w:rsidRPr="00EC0E94" w:rsidRDefault="00C01441" w:rsidP="007E43AD">
      <w:r>
        <w:rPr>
          <w:noProof/>
        </w:rPr>
        <mc:AlternateContent>
          <mc:Choice Requires="wps">
            <w:drawing>
              <wp:anchor distT="0" distB="0" distL="114300" distR="114300" simplePos="0" relativeHeight="251662337" behindDoc="0" locked="0" layoutInCell="1" allowOverlap="1" wp14:anchorId="5C22820F" wp14:editId="11487813">
                <wp:simplePos x="0" y="0"/>
                <wp:positionH relativeFrom="margin">
                  <wp:align>center</wp:align>
                </wp:positionH>
                <wp:positionV relativeFrom="paragraph">
                  <wp:posOffset>3900805</wp:posOffset>
                </wp:positionV>
                <wp:extent cx="3705225" cy="635"/>
                <wp:effectExtent l="0" t="0" r="9525" b="0"/>
                <wp:wrapTopAndBottom/>
                <wp:docPr id="59" name="Textové po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52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F22290" w14:textId="25533F17" w:rsidR="009A3FA4" w:rsidRPr="00A65A0A" w:rsidRDefault="009A3FA4" w:rsidP="007E43AD">
                            <w:pPr>
                              <w:pStyle w:val="Titulek"/>
                              <w:spacing w:line="480" w:lineRule="auto"/>
                              <w:ind w:firstLine="0"/>
                              <w:rPr>
                                <w:noProof/>
                                <w:sz w:val="28"/>
                                <w:szCs w:val="24"/>
                              </w:rPr>
                            </w:pPr>
                            <w:bookmarkStart w:id="121" w:name="_Toc68530824"/>
                            <w:r>
                              <w:t xml:space="preserve">Obrázek </w:t>
                            </w:r>
                            <w:r w:rsidR="004C2218">
                              <w:fldChar w:fldCharType="begin"/>
                            </w:r>
                            <w:r w:rsidR="004C2218">
                              <w:instrText xml:space="preserve"> SE</w:instrText>
                            </w:r>
                            <w:r w:rsidR="004C2218">
                              <w:instrText xml:space="preserve">Q Obrázek \* ARABIC </w:instrText>
                            </w:r>
                            <w:r w:rsidR="004C2218">
                              <w:fldChar w:fldCharType="separate"/>
                            </w:r>
                            <w:r w:rsidR="008E49B2">
                              <w:rPr>
                                <w:noProof/>
                              </w:rPr>
                              <w:t>25</w:t>
                            </w:r>
                            <w:r w:rsidR="004C2218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Základní struktura projektu</w:t>
                            </w:r>
                            <w:bookmarkEnd w:id="12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2820F" id="Textové pole 59" o:spid="_x0000_s1028" type="#_x0000_t202" style="position:absolute;left:0;text-align:left;margin-left:0;margin-top:307.15pt;width:291.75pt;height:.05pt;z-index:251662337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" stroked="f">
                <v:textbox style="mso-fit-shape-to-text:t" inset="0,0,0,0">
                  <w:txbxContent>
                    <w:p w14:paraId="14F22290" w14:textId="25533F17" w:rsidR="009A3FA4" w:rsidRPr="00A65A0A" w:rsidRDefault="009A3FA4" w:rsidP="007E43AD">
                      <w:pPr>
                        <w:pStyle w:val="Titulek"/>
                        <w:spacing w:line="480" w:lineRule="auto"/>
                        <w:ind w:firstLine="0"/>
                        <w:rPr>
                          <w:noProof/>
                          <w:sz w:val="28"/>
                          <w:szCs w:val="24"/>
                        </w:rPr>
                      </w:pPr>
                      <w:bookmarkStart w:id="123" w:name="_Toc68530824"/>
                      <w:r>
                        <w:t xml:space="preserve">Obrázek </w:t>
                      </w:r>
                      <w:fldSimple w:instr=" SEQ Obrázek \* ARABIC ">
                        <w:r w:rsidR="008E49B2">
                          <w:rPr>
                            <w:noProof/>
                          </w:rPr>
                          <w:t>25</w:t>
                        </w:r>
                      </w:fldSimple>
                      <w:r>
                        <w:t xml:space="preserve"> - Základní struktura projektu</w:t>
                      </w:r>
                      <w:bookmarkEnd w:id="123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9" behindDoc="0" locked="0" layoutInCell="1" allowOverlap="1" wp14:anchorId="5656B3A1" wp14:editId="7B6CA3AE">
                <wp:simplePos x="0" y="0"/>
                <wp:positionH relativeFrom="margin">
                  <wp:posOffset>1014730</wp:posOffset>
                </wp:positionH>
                <wp:positionV relativeFrom="paragraph">
                  <wp:posOffset>1092835</wp:posOffset>
                </wp:positionV>
                <wp:extent cx="3705225" cy="2800350"/>
                <wp:effectExtent l="0" t="0" r="28575" b="19050"/>
                <wp:wrapTopAndBottom/>
                <wp:docPr id="58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5225" cy="280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1496F" w14:textId="189D7CCB" w:rsidR="009A3FA4" w:rsidRDefault="009A3FA4" w:rsidP="00C01441">
                            <w:pPr>
                              <w:pStyle w:val="Odstavecseseznamem"/>
                              <w:numPr>
                                <w:ilvl w:val="0"/>
                                <w:numId w:val="12"/>
                              </w:numPr>
                              <w:jc w:val="left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VersionControlGitApp</w:t>
                            </w:r>
                          </w:p>
                          <w:p w14:paraId="6DAFD712" w14:textId="79D237A8" w:rsidR="009A3FA4" w:rsidRDefault="009A3FA4" w:rsidP="00C01441">
                            <w:pPr>
                              <w:pStyle w:val="Odstavecseseznamem"/>
                              <w:numPr>
                                <w:ilvl w:val="1"/>
                                <w:numId w:val="12"/>
                              </w:numPr>
                              <w:jc w:val="left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Config.cs</w:t>
                            </w:r>
                          </w:p>
                          <w:p w14:paraId="6A255AF6" w14:textId="1C5B17E1" w:rsidR="009A3FA4" w:rsidRPr="009E63A1" w:rsidRDefault="009A3FA4" w:rsidP="00C01441">
                            <w:pPr>
                              <w:pStyle w:val="Odstavecseseznamem"/>
                              <w:numPr>
                                <w:ilvl w:val="1"/>
                                <w:numId w:val="12"/>
                              </w:numPr>
                              <w:jc w:val="left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App.xaml</w:t>
                            </w:r>
                          </w:p>
                          <w:p w14:paraId="361F7C50" w14:textId="77777777" w:rsidR="009A3FA4" w:rsidRPr="005C0BE3" w:rsidRDefault="009A3FA4" w:rsidP="00C01441">
                            <w:pPr>
                              <w:pStyle w:val="Odstavecseseznamem"/>
                              <w:numPr>
                                <w:ilvl w:val="1"/>
                                <w:numId w:val="12"/>
                              </w:numPr>
                              <w:jc w:val="left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B1434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Controllers</w:t>
                            </w:r>
                          </w:p>
                          <w:p w14:paraId="70F0E6F2" w14:textId="77777777" w:rsidR="009A3FA4" w:rsidRDefault="009A3FA4" w:rsidP="00C01441">
                            <w:pPr>
                              <w:pStyle w:val="Odstavecseseznamem"/>
                              <w:numPr>
                                <w:ilvl w:val="1"/>
                                <w:numId w:val="12"/>
                              </w:numPr>
                              <w:jc w:val="left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Database</w:t>
                            </w:r>
                          </w:p>
                          <w:p w14:paraId="64D8C29B" w14:textId="77777777" w:rsidR="009A3FA4" w:rsidRDefault="009A3FA4" w:rsidP="00C01441">
                            <w:pPr>
                              <w:pStyle w:val="Odstavecseseznamem"/>
                              <w:numPr>
                                <w:ilvl w:val="1"/>
                                <w:numId w:val="12"/>
                              </w:numPr>
                              <w:jc w:val="left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Logging</w:t>
                            </w:r>
                          </w:p>
                          <w:p w14:paraId="6AAE9557" w14:textId="77777777" w:rsidR="009A3FA4" w:rsidRDefault="009A3FA4" w:rsidP="00C01441">
                            <w:pPr>
                              <w:pStyle w:val="Odstavecseseznamem"/>
                              <w:numPr>
                                <w:ilvl w:val="1"/>
                                <w:numId w:val="12"/>
                              </w:numPr>
                              <w:jc w:val="left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Styles</w:t>
                            </w:r>
                          </w:p>
                          <w:p w14:paraId="46A40D10" w14:textId="77777777" w:rsidR="009A3FA4" w:rsidRDefault="009A3FA4" w:rsidP="00C01441">
                            <w:pPr>
                              <w:pStyle w:val="Odstavecseseznamem"/>
                              <w:numPr>
                                <w:ilvl w:val="2"/>
                                <w:numId w:val="12"/>
                              </w:numPr>
                              <w:jc w:val="left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Dictionaries</w:t>
                            </w:r>
                          </w:p>
                          <w:p w14:paraId="1E95EC37" w14:textId="77777777" w:rsidR="009A3FA4" w:rsidRDefault="009A3FA4" w:rsidP="00C01441">
                            <w:pPr>
                              <w:pStyle w:val="Odstavecseseznamem"/>
                              <w:numPr>
                                <w:ilvl w:val="2"/>
                                <w:numId w:val="12"/>
                              </w:numPr>
                              <w:jc w:val="left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Fonts</w:t>
                            </w:r>
                          </w:p>
                          <w:p w14:paraId="7893C5CE" w14:textId="77777777" w:rsidR="009A3FA4" w:rsidRDefault="009A3FA4" w:rsidP="00C01441">
                            <w:pPr>
                              <w:pStyle w:val="Odstavecseseznamem"/>
                              <w:numPr>
                                <w:ilvl w:val="1"/>
                                <w:numId w:val="12"/>
                              </w:numPr>
                              <w:jc w:val="left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UIelements</w:t>
                            </w:r>
                          </w:p>
                          <w:p w14:paraId="58186925" w14:textId="77777777" w:rsidR="009A3FA4" w:rsidRDefault="009A3FA4" w:rsidP="00C01441">
                            <w:pPr>
                              <w:pStyle w:val="Odstavecseseznamem"/>
                              <w:numPr>
                                <w:ilvl w:val="1"/>
                                <w:numId w:val="12"/>
                              </w:numPr>
                              <w:jc w:val="left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Windows</w:t>
                            </w:r>
                          </w:p>
                          <w:p w14:paraId="758B13D7" w14:textId="153AB179" w:rsidR="009A3FA4" w:rsidRDefault="009A3FA4" w:rsidP="007E43AD">
                            <w:pPr>
                              <w:ind w:firstLine="0"/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6B3A1" id="_x0000_s1029" type="#_x0000_t202" style="position:absolute;left:0;text-align:left;margin-left:79.9pt;margin-top:86.05pt;width:291.75pt;height:220.5pt;z-index:25166028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">
                <v:textbox>
                  <w:txbxContent>
                    <w:p w14:paraId="60C1496F" w14:textId="189D7CCB" w:rsidR="009A3FA4" w:rsidRDefault="009A3FA4" w:rsidP="00C01441">
                      <w:pPr>
                        <w:pStyle w:val="Odstavecseseznamem"/>
                        <w:numPr>
                          <w:ilvl w:val="0"/>
                          <w:numId w:val="12"/>
                        </w:numPr>
                        <w:jc w:val="left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VersionControlGitApp</w:t>
                      </w:r>
                    </w:p>
                    <w:p w14:paraId="6DAFD712" w14:textId="79D237A8" w:rsidR="009A3FA4" w:rsidRDefault="009A3FA4" w:rsidP="00C01441">
                      <w:pPr>
                        <w:pStyle w:val="Odstavecseseznamem"/>
                        <w:numPr>
                          <w:ilvl w:val="1"/>
                          <w:numId w:val="12"/>
                        </w:numPr>
                        <w:jc w:val="left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Config.cs</w:t>
                      </w:r>
                    </w:p>
                    <w:p w14:paraId="6A255AF6" w14:textId="1C5B17E1" w:rsidR="009A3FA4" w:rsidRPr="009E63A1" w:rsidRDefault="009A3FA4" w:rsidP="00C01441">
                      <w:pPr>
                        <w:pStyle w:val="Odstavecseseznamem"/>
                        <w:numPr>
                          <w:ilvl w:val="1"/>
                          <w:numId w:val="12"/>
                        </w:numPr>
                        <w:jc w:val="left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App.xaml</w:t>
                      </w:r>
                    </w:p>
                    <w:p w14:paraId="361F7C50" w14:textId="77777777" w:rsidR="009A3FA4" w:rsidRPr="005C0BE3" w:rsidRDefault="009A3FA4" w:rsidP="00C01441">
                      <w:pPr>
                        <w:pStyle w:val="Odstavecseseznamem"/>
                        <w:numPr>
                          <w:ilvl w:val="1"/>
                          <w:numId w:val="12"/>
                        </w:numPr>
                        <w:jc w:val="left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B14341">
                        <w:rPr>
                          <w:rFonts w:ascii="Arial" w:hAnsi="Arial" w:cs="Arial"/>
                          <w:sz w:val="28"/>
                          <w:szCs w:val="28"/>
                        </w:rPr>
                        <w:t>Controllers</w:t>
                      </w:r>
                    </w:p>
                    <w:p w14:paraId="70F0E6F2" w14:textId="77777777" w:rsidR="009A3FA4" w:rsidRDefault="009A3FA4" w:rsidP="00C01441">
                      <w:pPr>
                        <w:pStyle w:val="Odstavecseseznamem"/>
                        <w:numPr>
                          <w:ilvl w:val="1"/>
                          <w:numId w:val="12"/>
                        </w:numPr>
                        <w:jc w:val="left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Database</w:t>
                      </w:r>
                    </w:p>
                    <w:p w14:paraId="64D8C29B" w14:textId="77777777" w:rsidR="009A3FA4" w:rsidRDefault="009A3FA4" w:rsidP="00C01441">
                      <w:pPr>
                        <w:pStyle w:val="Odstavecseseznamem"/>
                        <w:numPr>
                          <w:ilvl w:val="1"/>
                          <w:numId w:val="12"/>
                        </w:numPr>
                        <w:jc w:val="left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Logging</w:t>
                      </w:r>
                    </w:p>
                    <w:p w14:paraId="6AAE9557" w14:textId="77777777" w:rsidR="009A3FA4" w:rsidRDefault="009A3FA4" w:rsidP="00C01441">
                      <w:pPr>
                        <w:pStyle w:val="Odstavecseseznamem"/>
                        <w:numPr>
                          <w:ilvl w:val="1"/>
                          <w:numId w:val="12"/>
                        </w:numPr>
                        <w:jc w:val="left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Styles</w:t>
                      </w:r>
                    </w:p>
                    <w:p w14:paraId="46A40D10" w14:textId="77777777" w:rsidR="009A3FA4" w:rsidRDefault="009A3FA4" w:rsidP="00C01441">
                      <w:pPr>
                        <w:pStyle w:val="Odstavecseseznamem"/>
                        <w:numPr>
                          <w:ilvl w:val="2"/>
                          <w:numId w:val="12"/>
                        </w:numPr>
                        <w:jc w:val="left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Dictionaries</w:t>
                      </w:r>
                    </w:p>
                    <w:p w14:paraId="1E95EC37" w14:textId="77777777" w:rsidR="009A3FA4" w:rsidRDefault="009A3FA4" w:rsidP="00C01441">
                      <w:pPr>
                        <w:pStyle w:val="Odstavecseseznamem"/>
                        <w:numPr>
                          <w:ilvl w:val="2"/>
                          <w:numId w:val="12"/>
                        </w:numPr>
                        <w:jc w:val="left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Fonts</w:t>
                      </w:r>
                    </w:p>
                    <w:p w14:paraId="7893C5CE" w14:textId="77777777" w:rsidR="009A3FA4" w:rsidRDefault="009A3FA4" w:rsidP="00C01441">
                      <w:pPr>
                        <w:pStyle w:val="Odstavecseseznamem"/>
                        <w:numPr>
                          <w:ilvl w:val="1"/>
                          <w:numId w:val="12"/>
                        </w:numPr>
                        <w:jc w:val="left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UIelements</w:t>
                      </w:r>
                    </w:p>
                    <w:p w14:paraId="58186925" w14:textId="77777777" w:rsidR="009A3FA4" w:rsidRDefault="009A3FA4" w:rsidP="00C01441">
                      <w:pPr>
                        <w:pStyle w:val="Odstavecseseznamem"/>
                        <w:numPr>
                          <w:ilvl w:val="1"/>
                          <w:numId w:val="12"/>
                        </w:numPr>
                        <w:jc w:val="left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Windows</w:t>
                      </w:r>
                    </w:p>
                    <w:p w14:paraId="758B13D7" w14:textId="153AB179" w:rsidR="009A3FA4" w:rsidRDefault="009A3FA4" w:rsidP="007E43AD">
                      <w:pPr>
                        <w:ind w:firstLine="0"/>
                        <w:jc w:val="left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481F24">
        <w:t>Mimo jiné se v kořenové složce projektu nachází</w:t>
      </w:r>
      <w:r w:rsidR="005C210D">
        <w:t xml:space="preserve"> </w:t>
      </w:r>
      <w:r w:rsidR="00481F24">
        <w:t>soubory jako Config.cs a App.xaml.</w:t>
      </w:r>
      <w:r w:rsidR="003258C9">
        <w:t xml:space="preserve"> Jejich </w:t>
      </w:r>
      <w:r w:rsidR="00B94C4E">
        <w:t>funkcionalita je popsána níže v kapitole o struktuře projektu.</w:t>
      </w:r>
    </w:p>
    <w:p w14:paraId="6B5634B8" w14:textId="1AE176D5" w:rsidR="00D8051C" w:rsidRDefault="009A26C9" w:rsidP="003B0F88">
      <w:pPr>
        <w:pStyle w:val="Nadpis3"/>
      </w:pPr>
      <w:r>
        <w:t xml:space="preserve"> </w:t>
      </w:r>
      <w:bookmarkStart w:id="122" w:name="_Toc68530057"/>
      <w:r w:rsidR="00F71E05">
        <w:t>Diagram navigace</w:t>
      </w:r>
      <w:r w:rsidR="007312E1">
        <w:t xml:space="preserve"> v</w:t>
      </w:r>
      <w:r w:rsidR="00AE221F">
        <w:t> </w:t>
      </w:r>
      <w:r w:rsidR="007312E1">
        <w:t>aplikaci</w:t>
      </w:r>
      <w:bookmarkEnd w:id="122"/>
    </w:p>
    <w:p w14:paraId="1446B2C1" w14:textId="57B43E2B" w:rsidR="00AE221F" w:rsidRDefault="00AE221F" w:rsidP="00AE221F">
      <w:r>
        <w:t xml:space="preserve">Navigační struktura aplikace se odvíjí od autentifikačního postupu. Nejdříve dojde ke spuštění okna TokenWindow, kde se pracuje s privátním klíčem. Odtud je uživatel přesměrován </w:t>
      </w:r>
      <w:r w:rsidR="00C01441">
        <w:t>d</w:t>
      </w:r>
      <w:r>
        <w:t xml:space="preserve">o kořenového okna aplikace MainWindow. </w:t>
      </w:r>
      <w:r w:rsidR="0005598D">
        <w:t>Při vypínání</w:t>
      </w:r>
      <w:r>
        <w:t xml:space="preserve"> aplikac</w:t>
      </w:r>
      <w:r w:rsidR="0005598D">
        <w:t xml:space="preserve">e </w:t>
      </w:r>
      <w:r>
        <w:t>je nutné být v zobrazení oken MainWindow nebo TokenWindow.</w:t>
      </w:r>
    </w:p>
    <w:p w14:paraId="6E05F13C" w14:textId="13516741" w:rsidR="00AE221F" w:rsidRPr="00AE221F" w:rsidRDefault="00AE221F" w:rsidP="00EC6E36">
      <w:r>
        <w:lastRenderedPageBreak/>
        <w:t>Z kořenového okna aplikace se lze dostat na další důležitá okna. Mezi ně patří okno se statistikami (StatisticsWindow), okno pro klonování (CloneRepoWindow) a okno pro práci s větvemi (BranchEditWindow).</w:t>
      </w:r>
      <w:r w:rsidR="00885860">
        <w:t xml:space="preserve"> Po uzavření těchto tří oken, se uzavře pouze dané okno. Aplikace běží</w:t>
      </w:r>
      <w:r w:rsidR="00841610">
        <w:t xml:space="preserve">, </w:t>
      </w:r>
      <w:r w:rsidR="00885860">
        <w:t xml:space="preserve">dokud je </w:t>
      </w:r>
      <w:r w:rsidR="009D5CC9">
        <w:t>zapnuté</w:t>
      </w:r>
      <w:r w:rsidR="00885860">
        <w:t xml:space="preserve"> kořenové okno.</w:t>
      </w:r>
    </w:p>
    <w:p w14:paraId="3D4F3E3F" w14:textId="77777777" w:rsidR="00AE221F" w:rsidRDefault="00AE221F" w:rsidP="00AE221F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B2F7A27" wp14:editId="6E1C1CEC">
            <wp:extent cx="5578302" cy="2679700"/>
            <wp:effectExtent l="0" t="0" r="3810" b="6350"/>
            <wp:docPr id="31" name="Obráze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00709" cy="269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D31D" w14:textId="58BDF09C" w:rsidR="00AE221F" w:rsidRPr="00AA73FB" w:rsidRDefault="00AE221F" w:rsidP="00AE221F">
      <w:pPr>
        <w:pStyle w:val="Titulek"/>
        <w:spacing w:line="480" w:lineRule="auto"/>
        <w:ind w:firstLine="0"/>
      </w:pPr>
      <w:bookmarkStart w:id="123" w:name="_Toc68530825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26</w:t>
      </w:r>
      <w:r w:rsidR="004C2218">
        <w:rPr>
          <w:noProof/>
        </w:rPr>
        <w:fldChar w:fldCharType="end"/>
      </w:r>
      <w:r>
        <w:t xml:space="preserve"> - Diagram navigace</w:t>
      </w:r>
      <w:bookmarkEnd w:id="123"/>
    </w:p>
    <w:p w14:paraId="7E324FC7" w14:textId="198BF181" w:rsidR="008061B4" w:rsidRDefault="008061B4" w:rsidP="003B0F88">
      <w:pPr>
        <w:pStyle w:val="Nadpis3"/>
      </w:pPr>
      <w:r>
        <w:t xml:space="preserve"> </w:t>
      </w:r>
      <w:bookmarkStart w:id="124" w:name="_Toc68530058"/>
      <w:r w:rsidR="00682ED9">
        <w:t>Průběh</w:t>
      </w:r>
      <w:r w:rsidR="00923FBC">
        <w:t xml:space="preserve"> autentifikace</w:t>
      </w:r>
      <w:bookmarkEnd w:id="124"/>
    </w:p>
    <w:p w14:paraId="160E55A1" w14:textId="77777777" w:rsidR="00931862" w:rsidRDefault="004924E8" w:rsidP="004924E8">
      <w:r>
        <w:t>Při startu aplikace se vždy jako první inicializuje kód v okně TokenWindow. Následně se získá uživatel pomocí globální proměnné v systému. Jde o momentálně přihlášeného uživatele v systému Windows.</w:t>
      </w:r>
      <w:r w:rsidR="00427AED">
        <w:t xml:space="preserve"> </w:t>
      </w:r>
    </w:p>
    <w:p w14:paraId="28BCAC6B" w14:textId="62068EF3" w:rsidR="00634A90" w:rsidRDefault="00427AED" w:rsidP="004924E8">
      <w:r>
        <w:t>Poté dojde k ověření klíčů v</w:t>
      </w:r>
      <w:r w:rsidR="00931862">
        <w:t> </w:t>
      </w:r>
      <w:r>
        <w:t>databázi</w:t>
      </w:r>
      <w:r w:rsidR="00931862">
        <w:t>.</w:t>
      </w:r>
      <w:r>
        <w:t xml:space="preserve"> </w:t>
      </w:r>
      <w:r w:rsidR="00931862">
        <w:t>Pokud</w:t>
      </w:r>
      <w:r>
        <w:t xml:space="preserve"> je k přihlášenému uživateli nalezen aktivní klíč, tak se tento klíč přepošle rovnou na MainWindow. Pokud uživatel žádný klíč ještě nevytvořil, tak bude muset pokračovat vytvořením privátního klíče</w:t>
      </w:r>
      <w:r w:rsidR="007C2F2E">
        <w:t xml:space="preserve">. Vytvoření privátního klíče se nachází v kapitole </w:t>
      </w:r>
      <w:r w:rsidR="007C2F2E">
        <w:fldChar w:fldCharType="begin"/>
      </w:r>
      <w:r w:rsidR="007C2F2E">
        <w:instrText xml:space="preserve"> REF _Ref67217591 \h </w:instrText>
      </w:r>
      <w:r w:rsidR="007C2F2E">
        <w:fldChar w:fldCharType="separate"/>
      </w:r>
      <w:r w:rsidR="008E49B2">
        <w:t>Tvorba privátního klíče</w:t>
      </w:r>
      <w:r w:rsidR="007C2F2E">
        <w:fldChar w:fldCharType="end"/>
      </w:r>
      <w:r>
        <w:t>.</w:t>
      </w:r>
      <w:r w:rsidR="005426B4">
        <w:t xml:space="preserve"> </w:t>
      </w:r>
    </w:p>
    <w:p w14:paraId="605BC614" w14:textId="77777777" w:rsidR="00634A90" w:rsidRDefault="00634A90">
      <w:pPr>
        <w:spacing w:before="0" w:after="0" w:line="240" w:lineRule="auto"/>
        <w:ind w:firstLine="0"/>
        <w:jc w:val="left"/>
      </w:pPr>
      <w:r>
        <w:br w:type="page"/>
      </w:r>
    </w:p>
    <w:p w14:paraId="53D89B5D" w14:textId="0200A7E2" w:rsidR="005426B4" w:rsidRPr="004924E8" w:rsidRDefault="005426B4" w:rsidP="005426B4">
      <w:r>
        <w:lastRenderedPageBreak/>
        <w:t>Před samotným zobrazením hlavního okna MainWindow</w:t>
      </w:r>
      <w:r w:rsidR="007C2F2E">
        <w:t>,</w:t>
      </w:r>
      <w:r>
        <w:t xml:space="preserve"> se klíč vloží do metody pro autentifikaci. Ta s využitím Octokit API vrátí autorizovaného klienta. Autorizace probíhá na základě vloženého klíče. </w:t>
      </w:r>
      <w:r w:rsidR="00931862">
        <w:t>Po vytvoření klienta</w:t>
      </w:r>
      <w:r>
        <w:t xml:space="preserve"> je předán zpět na MainWindow, kde se s tímto klientem dále pracuje. </w:t>
      </w:r>
    </w:p>
    <w:p w14:paraId="60D18B39" w14:textId="77777777" w:rsidR="00AB26A1" w:rsidRDefault="00603497" w:rsidP="00AB26A1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DA5BFF3" wp14:editId="3AF5AF4B">
            <wp:extent cx="5243135" cy="3412777"/>
            <wp:effectExtent l="0" t="0" r="0" b="0"/>
            <wp:docPr id="18" name="Obráze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5070" cy="342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0E7A" w14:textId="6A911E18" w:rsidR="00603497" w:rsidRPr="00603497" w:rsidRDefault="00AB26A1" w:rsidP="00AB26A1">
      <w:pPr>
        <w:pStyle w:val="Titulek"/>
        <w:spacing w:line="480" w:lineRule="auto"/>
        <w:ind w:firstLine="0"/>
      </w:pPr>
      <w:bookmarkStart w:id="125" w:name="_Toc68530826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27</w:t>
      </w:r>
      <w:r w:rsidR="004C2218">
        <w:rPr>
          <w:noProof/>
        </w:rPr>
        <w:fldChar w:fldCharType="end"/>
      </w:r>
      <w:r>
        <w:t xml:space="preserve"> - Diagram autentifikace klienta</w:t>
      </w:r>
      <w:bookmarkEnd w:id="125"/>
    </w:p>
    <w:p w14:paraId="7D8BAC39" w14:textId="2F995777" w:rsidR="00304B10" w:rsidRDefault="00603497" w:rsidP="003B0F88">
      <w:pPr>
        <w:pStyle w:val="Nadpis3"/>
      </w:pPr>
      <w:r>
        <w:t xml:space="preserve"> </w:t>
      </w:r>
      <w:bookmarkStart w:id="126" w:name="_Toc68530059"/>
      <w:r w:rsidR="00304B10">
        <w:t>App.xaml</w:t>
      </w:r>
      <w:bookmarkEnd w:id="126"/>
    </w:p>
    <w:p w14:paraId="28BD34DE" w14:textId="676CE0DF" w:rsidR="0010248C" w:rsidRDefault="002B5604" w:rsidP="002B5604">
      <w:r>
        <w:t>App.xaml je primární .xaml soubor</w:t>
      </w:r>
      <w:r w:rsidR="000C470B">
        <w:t xml:space="preserve"> starající se</w:t>
      </w:r>
      <w:r>
        <w:t xml:space="preserve"> o správný import</w:t>
      </w:r>
      <w:r w:rsidR="00895123">
        <w:t xml:space="preserve"> slovníků</w:t>
      </w:r>
      <w:r>
        <w:t xml:space="preserve"> a odkaz</w:t>
      </w:r>
      <w:r w:rsidR="00C858D8">
        <w:t>ů</w:t>
      </w:r>
      <w:r>
        <w:t>.</w:t>
      </w:r>
      <w:r w:rsidR="004603F7">
        <w:t xml:space="preserve"> Zde je nastaveno prvotní okno</w:t>
      </w:r>
      <w:r w:rsidR="007A5729">
        <w:t xml:space="preserve"> zobrazující se</w:t>
      </w:r>
      <w:r w:rsidR="004603F7">
        <w:t xml:space="preserve"> po spuštění aplikace.</w:t>
      </w:r>
      <w:r w:rsidR="00807744">
        <w:t xml:space="preserve"> V tomto projektu se tento soubor </w:t>
      </w:r>
      <w:r w:rsidR="00C21A34">
        <w:t>využívá</w:t>
      </w:r>
      <w:r w:rsidR="00807744">
        <w:t xml:space="preserve"> k importování zdrojů ve formě MergedDictionaries</w:t>
      </w:r>
      <w:r w:rsidR="00A42BDC">
        <w:t xml:space="preserve"> </w:t>
      </w:r>
      <w:r w:rsidR="00807744">
        <w:t>(slovníků)</w:t>
      </w:r>
      <w:r w:rsidR="007A5729">
        <w:t xml:space="preserve"> sloužících</w:t>
      </w:r>
      <w:r w:rsidR="00807744">
        <w:t xml:space="preserve"> </w:t>
      </w:r>
      <w:r w:rsidR="007A5729">
        <w:t>k</w:t>
      </w:r>
      <w:r w:rsidR="00807744">
        <w:t xml:space="preserve"> nastavení globálních stylů pro elementy WPF. Poté se zde importují i další důležité </w:t>
      </w:r>
      <w:r w:rsidR="00DD2D10">
        <w:t>grafické</w:t>
      </w:r>
      <w:r w:rsidR="00807744">
        <w:t xml:space="preserve"> knihovny.</w:t>
      </w:r>
    </w:p>
    <w:p w14:paraId="56FBA932" w14:textId="77777777" w:rsidR="0010248C" w:rsidRDefault="0010248C">
      <w:pPr>
        <w:spacing w:before="0" w:after="0" w:line="240" w:lineRule="auto"/>
        <w:ind w:firstLine="0"/>
        <w:jc w:val="left"/>
      </w:pPr>
      <w:r>
        <w:br w:type="page"/>
      </w:r>
    </w:p>
    <w:p w14:paraId="526948E6" w14:textId="439E7406" w:rsidR="00455D8E" w:rsidRDefault="005966D5" w:rsidP="003B0F88">
      <w:pPr>
        <w:pStyle w:val="Nadpis3"/>
      </w:pPr>
      <w:r>
        <w:lastRenderedPageBreak/>
        <w:t xml:space="preserve"> </w:t>
      </w:r>
      <w:bookmarkStart w:id="127" w:name="_Toc68530060"/>
      <w:r w:rsidR="00455D8E">
        <w:t>Config.cs</w:t>
      </w:r>
      <w:bookmarkEnd w:id="127"/>
    </w:p>
    <w:p w14:paraId="0C04EDF3" w14:textId="20CC6B0F" w:rsidR="00455D8E" w:rsidRDefault="00116D6F" w:rsidP="00455D8E">
      <w:r>
        <w:t>Config.cs je veřejná statická třída</w:t>
      </w:r>
      <w:r w:rsidR="00BA690C">
        <w:t xml:space="preserve"> obsahující</w:t>
      </w:r>
      <w:r>
        <w:t xml:space="preserve"> veškeré enumerační konstrukty a globální konstanty</w:t>
      </w:r>
      <w:r w:rsidR="006B6972">
        <w:t xml:space="preserve">. Tento soubor vznikl z důvodu eliminace </w:t>
      </w:r>
      <w:r w:rsidR="00C46739">
        <w:t>duplicity</w:t>
      </w:r>
      <w:r w:rsidR="006B6972">
        <w:t xml:space="preserve"> statusů pro vyskakovací okna</w:t>
      </w:r>
      <w:r w:rsidR="00F703A7">
        <w:t xml:space="preserve">, </w:t>
      </w:r>
      <w:r w:rsidR="006B6972">
        <w:t xml:space="preserve">definování neměnných cest a </w:t>
      </w:r>
      <w:r w:rsidR="00F703A7">
        <w:t xml:space="preserve">definování </w:t>
      </w:r>
      <w:r w:rsidR="006B6972">
        <w:t>používaných aplikací.</w:t>
      </w:r>
    </w:p>
    <w:p w14:paraId="55440D21" w14:textId="7B2B87D1" w:rsidR="00BC1256" w:rsidRDefault="00306C26" w:rsidP="00BC1256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0065F86" wp14:editId="433B36EC">
            <wp:extent cx="5180179" cy="3485429"/>
            <wp:effectExtent l="0" t="0" r="1905" b="1270"/>
            <wp:docPr id="47" name="Obrázek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99161" cy="349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F641" w14:textId="78384028" w:rsidR="00BC1256" w:rsidRPr="00455D8E" w:rsidRDefault="00BC1256" w:rsidP="00BC1256">
      <w:pPr>
        <w:pStyle w:val="Titulek"/>
        <w:spacing w:line="480" w:lineRule="auto"/>
        <w:ind w:firstLine="0"/>
      </w:pPr>
      <w:bookmarkStart w:id="128" w:name="_Toc68530827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28</w:t>
      </w:r>
      <w:r w:rsidR="004C2218">
        <w:rPr>
          <w:noProof/>
        </w:rPr>
        <w:fldChar w:fldCharType="end"/>
      </w:r>
      <w:r>
        <w:t xml:space="preserve"> - Config.cs</w:t>
      </w:r>
      <w:bookmarkEnd w:id="128"/>
    </w:p>
    <w:p w14:paraId="231C9C43" w14:textId="638C101F" w:rsidR="00CC5D51" w:rsidRDefault="00137F94" w:rsidP="003B0F88">
      <w:pPr>
        <w:pStyle w:val="Nadpis3"/>
      </w:pPr>
      <w:r>
        <w:t xml:space="preserve"> </w:t>
      </w:r>
      <w:bookmarkStart w:id="129" w:name="_Toc68530061"/>
      <w:r w:rsidR="5F46F22C">
        <w:t>Windows</w:t>
      </w:r>
      <w:bookmarkEnd w:id="129"/>
    </w:p>
    <w:p w14:paraId="0F535180" w14:textId="706F4F6D" w:rsidR="00104A0E" w:rsidRDefault="00104A0E" w:rsidP="00104A0E">
      <w:r>
        <w:t xml:space="preserve">Složka Windows slouží </w:t>
      </w:r>
      <w:r w:rsidR="00AD79BA">
        <w:t>k</w:t>
      </w:r>
      <w:r>
        <w:t xml:space="preserve"> ukládání oken </w:t>
      </w:r>
      <w:r w:rsidR="00CA48E0">
        <w:t>zobrazených</w:t>
      </w:r>
      <w:r>
        <w:t xml:space="preserve"> v aplikaci. Každé z těchto oken je definované jako .xaml soubor s přidruženou inicializační logikou ve formě .cs souboru. </w:t>
      </w:r>
    </w:p>
    <w:p w14:paraId="7088551F" w14:textId="3AA25F60" w:rsidR="00104A0E" w:rsidRDefault="00104A0E" w:rsidP="00A53E67">
      <w:pPr>
        <w:pStyle w:val="Nadpis4"/>
      </w:pPr>
      <w:bookmarkStart w:id="130" w:name="_Toc68530062"/>
      <w:r>
        <w:t>TokenWindow</w:t>
      </w:r>
      <w:bookmarkEnd w:id="130"/>
    </w:p>
    <w:p w14:paraId="073C00D9" w14:textId="1227F149" w:rsidR="009724D2" w:rsidRDefault="00104A0E" w:rsidP="00104A0E">
      <w:r>
        <w:t>Toto okno se uživateli zobrazí při prvním spuštění aplikace</w:t>
      </w:r>
      <w:r w:rsidR="00274DEC">
        <w:t xml:space="preserve">. </w:t>
      </w:r>
      <w:r>
        <w:t xml:space="preserve">Slouží k zadání vygenerovaného </w:t>
      </w:r>
      <w:r w:rsidR="00484439">
        <w:t>klíče</w:t>
      </w:r>
      <w:r>
        <w:t xml:space="preserve"> do aplikace a propojení s</w:t>
      </w:r>
      <w:r w:rsidR="00274DEC">
        <w:t> platformou Github</w:t>
      </w:r>
      <w:r>
        <w:t>.</w:t>
      </w:r>
      <w:r w:rsidR="003A6C2B">
        <w:t xml:space="preserve"> </w:t>
      </w:r>
    </w:p>
    <w:p w14:paraId="41C4B579" w14:textId="0CD484D8" w:rsidR="00D9424E" w:rsidRDefault="003A6C2B" w:rsidP="009724D2">
      <w:r>
        <w:t xml:space="preserve">Jde o okno, </w:t>
      </w:r>
      <w:r w:rsidR="00813E46">
        <w:t>které</w:t>
      </w:r>
      <w:r>
        <w:t xml:space="preserve"> se získá jméno přihlášeného uživatele z globálních proměnných</w:t>
      </w:r>
      <w:r w:rsidR="00274DEC">
        <w:t>, n</w:t>
      </w:r>
      <w:r>
        <w:t>ásledně se ověří veškeré klíče a na základě výstupu přesměrovává dále na hlavní okno aplikace.</w:t>
      </w:r>
      <w:r w:rsidR="009724D2">
        <w:t xml:space="preserve"> </w:t>
      </w:r>
      <w:r w:rsidR="00D9424E">
        <w:t xml:space="preserve">V tomto okně se také nachází hypertextový odkaz na </w:t>
      </w:r>
      <w:r w:rsidR="002D27FE">
        <w:t>stránku pro</w:t>
      </w:r>
      <w:r w:rsidR="00D9424E">
        <w:t> generován</w:t>
      </w:r>
      <w:r w:rsidR="003B1425">
        <w:t>í</w:t>
      </w:r>
      <w:r w:rsidR="00D9424E">
        <w:t xml:space="preserve"> privátního klíče.</w:t>
      </w:r>
    </w:p>
    <w:p w14:paraId="351A61C9" w14:textId="14E5D356" w:rsidR="00E0039C" w:rsidRDefault="00E0039C" w:rsidP="00A53E67">
      <w:pPr>
        <w:pStyle w:val="Nadpis4"/>
      </w:pPr>
      <w:bookmarkStart w:id="131" w:name="_Toc68530063"/>
      <w:r>
        <w:lastRenderedPageBreak/>
        <w:t>MainWindow</w:t>
      </w:r>
      <w:bookmarkEnd w:id="131"/>
    </w:p>
    <w:p w14:paraId="25E11297" w14:textId="77777777" w:rsidR="002C7455" w:rsidRDefault="00E0039C" w:rsidP="009B1E9D">
      <w:pPr>
        <w:ind w:firstLine="708"/>
      </w:pPr>
      <w:r>
        <w:t>MainWindow je hlavním oknem aplikace. Zde se nachází většina</w:t>
      </w:r>
      <w:r w:rsidR="00F84E04">
        <w:t xml:space="preserve"> </w:t>
      </w:r>
      <w:r>
        <w:t xml:space="preserve">funkcionalit a informací o repozitáři. </w:t>
      </w:r>
      <w:r w:rsidR="00F84E04">
        <w:t xml:space="preserve">V horní části obsahuje menu pro základní manipulaci s vybraným repozitářem. </w:t>
      </w:r>
    </w:p>
    <w:p w14:paraId="2AC02C91" w14:textId="2DDB9AA0" w:rsidR="009B1E9D" w:rsidRDefault="00F84E04" w:rsidP="009B1E9D">
      <w:pPr>
        <w:ind w:firstLine="708"/>
      </w:pPr>
      <w:r>
        <w:t>Dále umožňuje výběr přidaných repozitářů, okno pro uložen</w:t>
      </w:r>
      <w:r w:rsidR="00B40EE6">
        <w:t>í</w:t>
      </w:r>
      <w:r>
        <w:t xml:space="preserve"> změn, přehled upravených souborů v projektu, aktuální cestu k repozitáři a porovnání změn s uloženou a modifikovanou verzí repozitáře.</w:t>
      </w:r>
    </w:p>
    <w:p w14:paraId="01C3B631" w14:textId="3F44D36D" w:rsidR="009B1E9D" w:rsidRDefault="009B1E9D" w:rsidP="009B1E9D">
      <w:pPr>
        <w:pStyle w:val="Nadpis5"/>
      </w:pPr>
      <w:bookmarkStart w:id="132" w:name="_Toc68530064"/>
      <w:r>
        <w:t>Zobrazení v</w:t>
      </w:r>
      <w:r w:rsidR="00404562">
        <w:t> </w:t>
      </w:r>
      <w:r>
        <w:t>aplikaci</w:t>
      </w:r>
      <w:bookmarkEnd w:id="132"/>
    </w:p>
    <w:p w14:paraId="3844009F" w14:textId="05F9425D" w:rsidR="00033BA4" w:rsidRPr="003D2652" w:rsidRDefault="003D2652" w:rsidP="00033BA4">
      <w:r>
        <w:t>Oproti detailnějšímu návrhu aplikace zde prvky zůstaly převážně stejné. Došlo k vytvoření vlastních stylovaných tlačítek pro zmenšení a vypnutí aplikace</w:t>
      </w:r>
      <w:r w:rsidR="00CA3F4C">
        <w:t>.</w:t>
      </w:r>
      <w:r>
        <w:t xml:space="preserve"> </w:t>
      </w:r>
      <w:r w:rsidR="00CA3F4C">
        <w:t>P</w:t>
      </w:r>
      <w:r>
        <w:t>řibyla</w:t>
      </w:r>
      <w:r w:rsidR="008424A7">
        <w:t xml:space="preserve"> zde </w:t>
      </w:r>
      <w:r>
        <w:t>dolní statusová lišta</w:t>
      </w:r>
      <w:r w:rsidR="00BA690C">
        <w:t xml:space="preserve"> informující</w:t>
      </w:r>
      <w:r>
        <w:t xml:space="preserve"> uživatele o právě odehrávajícím se procesu.</w:t>
      </w:r>
      <w:r w:rsidR="00033BA4">
        <w:t xml:space="preserve"> Celkově celá aplikace dostala přesnější zarovnání elementů a v levé sekci mírnou úpravu barev.</w:t>
      </w:r>
    </w:p>
    <w:p w14:paraId="2C999CD0" w14:textId="77777777" w:rsidR="003D2652" w:rsidRDefault="00404562" w:rsidP="003D2652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B58FDB8" wp14:editId="126B06DD">
            <wp:extent cx="5503545" cy="3369344"/>
            <wp:effectExtent l="0" t="0" r="1905" b="2540"/>
            <wp:docPr id="39" name="Obrázek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13457" cy="337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1166" w14:textId="6F203138" w:rsidR="00824B25" w:rsidRDefault="003D2652" w:rsidP="003D2652">
      <w:pPr>
        <w:pStyle w:val="Titulek"/>
        <w:spacing w:line="480" w:lineRule="auto"/>
        <w:ind w:firstLine="0"/>
      </w:pPr>
      <w:bookmarkStart w:id="133" w:name="_Toc68530828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29</w:t>
      </w:r>
      <w:r w:rsidR="004C2218">
        <w:rPr>
          <w:noProof/>
        </w:rPr>
        <w:fldChar w:fldCharType="end"/>
      </w:r>
      <w:r>
        <w:t xml:space="preserve"> - Konečné zobrazení hlavního okna</w:t>
      </w:r>
      <w:bookmarkEnd w:id="133"/>
    </w:p>
    <w:p w14:paraId="0BCFBF1A" w14:textId="77777777" w:rsidR="00824B25" w:rsidRDefault="00824B25">
      <w:pPr>
        <w:spacing w:before="0" w:after="0" w:line="240" w:lineRule="auto"/>
        <w:ind w:firstLine="0"/>
        <w:jc w:val="left"/>
        <w:rPr>
          <w:b/>
          <w:bCs/>
          <w:sz w:val="20"/>
          <w:szCs w:val="20"/>
        </w:rPr>
      </w:pPr>
      <w:r>
        <w:br w:type="page"/>
      </w:r>
    </w:p>
    <w:p w14:paraId="196D387C" w14:textId="123D0A67" w:rsidR="00304B10" w:rsidRDefault="0026700E" w:rsidP="00F7730B">
      <w:pPr>
        <w:pStyle w:val="Nadpis5"/>
      </w:pPr>
      <w:bookmarkStart w:id="134" w:name="_Toc68530065"/>
      <w:r>
        <w:lastRenderedPageBreak/>
        <w:t>Asynchronní metody</w:t>
      </w:r>
      <w:bookmarkEnd w:id="134"/>
    </w:p>
    <w:p w14:paraId="52B45EAE" w14:textId="77777777" w:rsidR="00B042AC" w:rsidRDefault="00277771" w:rsidP="00277771">
      <w:r>
        <w:t xml:space="preserve">V tomto projektu bylo nutné vytvoření asynchronních metod, které nebudou nijak narušovat běh hlavního vlákna </w:t>
      </w:r>
      <w:r w:rsidR="00B01F1E">
        <w:t>aplikace,</w:t>
      </w:r>
      <w:r>
        <w:t xml:space="preserve"> a to z důvodu včasné reakce na uživatelské akce.</w:t>
      </w:r>
      <w:r w:rsidR="00B01F1E">
        <w:t xml:space="preserve"> </w:t>
      </w:r>
    </w:p>
    <w:p w14:paraId="4AC4BCF3" w14:textId="7F6D3AB6" w:rsidR="00277771" w:rsidRPr="00277771" w:rsidRDefault="00B01F1E" w:rsidP="00277771">
      <w:r>
        <w:t>Jednou z důležitých metod je AllReposListener</w:t>
      </w:r>
      <w:r w:rsidR="00A85EA5">
        <w:t>. Ta</w:t>
      </w:r>
      <w:r>
        <w:t xml:space="preserve"> se spustí při otevření kořenového okna aplikace a běží do jejího ukončení</w:t>
      </w:r>
      <w:r w:rsidR="00F84C68">
        <w:t>.</w:t>
      </w:r>
      <w:r w:rsidR="00450997">
        <w:t xml:space="preserve"> Tato metoda kontroluje každé 2</w:t>
      </w:r>
      <w:r w:rsidR="00ED7E16">
        <w:t>.</w:t>
      </w:r>
      <w:r w:rsidR="00450997">
        <w:t xml:space="preserve">5 sekundy stav repozitářů na lokálním zařízení. </w:t>
      </w:r>
      <w:r w:rsidR="00A30F0F">
        <w:t>Při</w:t>
      </w:r>
      <w:r w:rsidR="00450997">
        <w:t xml:space="preserve"> smazání se příslušné repozitáře odstraní z databáze. Poté dojde na obnovení seznamu repozitářů v</w:t>
      </w:r>
      <w:r w:rsidR="00065B68">
        <w:t xml:space="preserve"> </w:t>
      </w:r>
      <w:r w:rsidR="0056146A">
        <w:t>GUI</w:t>
      </w:r>
      <w:r w:rsidR="00450997">
        <w:t>.</w:t>
      </w:r>
    </w:p>
    <w:p w14:paraId="0CA74864" w14:textId="77777777" w:rsidR="00277771" w:rsidRDefault="00277771" w:rsidP="00277771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E6E871B" wp14:editId="046E0F62">
            <wp:extent cx="5156871" cy="3192917"/>
            <wp:effectExtent l="0" t="0" r="5715" b="7620"/>
            <wp:docPr id="33" name="Obráze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69437" cy="320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6641" w14:textId="28CA979B" w:rsidR="00277771" w:rsidRDefault="00277771" w:rsidP="00277771">
      <w:pPr>
        <w:pStyle w:val="Titulek"/>
        <w:spacing w:line="480" w:lineRule="auto"/>
        <w:ind w:firstLine="0"/>
      </w:pPr>
      <w:bookmarkStart w:id="135" w:name="_Toc68530829"/>
      <w:r>
        <w:t xml:space="preserve">Obrázek </w:t>
      </w:r>
      <w:r w:rsidR="004C2218">
        <w:fldChar w:fldCharType="begin"/>
      </w:r>
      <w:r w:rsidR="004C2218">
        <w:instrText xml:space="preserve"> SEQ Obrázek \* ARABI</w:instrText>
      </w:r>
      <w:r w:rsidR="004C2218">
        <w:instrText xml:space="preserve">C </w:instrText>
      </w:r>
      <w:r w:rsidR="004C2218">
        <w:fldChar w:fldCharType="separate"/>
      </w:r>
      <w:r w:rsidR="008E49B2">
        <w:rPr>
          <w:noProof/>
        </w:rPr>
        <w:t>30</w:t>
      </w:r>
      <w:r w:rsidR="004C2218">
        <w:rPr>
          <w:noProof/>
        </w:rPr>
        <w:fldChar w:fldCharType="end"/>
      </w:r>
      <w:r>
        <w:t xml:space="preserve"> - Diagram mazání repozitářů</w:t>
      </w:r>
      <w:bookmarkEnd w:id="135"/>
    </w:p>
    <w:p w14:paraId="16B438C6" w14:textId="6C113F6F" w:rsidR="00D03046" w:rsidRDefault="005D4CE3" w:rsidP="005D4CE3">
      <w:pPr>
        <w:ind w:firstLine="0"/>
      </w:pPr>
      <w:r>
        <w:tab/>
        <w:t>Druhou důležitou asynchronní metodou v tomto projektu je série funkcí</w:t>
      </w:r>
      <w:r w:rsidR="007A5729">
        <w:t xml:space="preserve"> spouštějící se</w:t>
      </w:r>
      <w:r>
        <w:t xml:space="preserve"> na svém samostatném vlákně tak, aby neovlivnil</w:t>
      </w:r>
      <w:r w:rsidR="00585AEB">
        <w:t>y</w:t>
      </w:r>
      <w:r w:rsidR="000E138C">
        <w:t xml:space="preserve"> </w:t>
      </w:r>
      <w:r>
        <w:t>zbytek aplikace.</w:t>
      </w:r>
      <w:r w:rsidR="00975A01">
        <w:t xml:space="preserve"> </w:t>
      </w:r>
    </w:p>
    <w:p w14:paraId="179C19E6" w14:textId="1DA66C06" w:rsidR="00E31FD3" w:rsidRPr="004D0F75" w:rsidRDefault="00975A01" w:rsidP="00C26C52">
      <w:pPr>
        <w:ind w:firstLine="708"/>
        <w:rPr>
          <w:lang w:val="en-US"/>
        </w:rPr>
      </w:pPr>
      <w:r>
        <w:t>Toto vlákno se stará o sledování modifikovaných souborů v právě vybraném repozitáři.</w:t>
      </w:r>
      <w:r w:rsidR="00911780">
        <w:t xml:space="preserve"> </w:t>
      </w:r>
      <w:r w:rsidR="00E31FD3">
        <w:t xml:space="preserve">Více o </w:t>
      </w:r>
      <w:r w:rsidR="004D0F75">
        <w:t xml:space="preserve">této klíčové komponentě v kapitole </w:t>
      </w:r>
      <w:r w:rsidR="00DE1112">
        <w:fldChar w:fldCharType="begin"/>
      </w:r>
      <w:r w:rsidR="00DE1112">
        <w:instrText xml:space="preserve"> REF _Ref68279924 \h </w:instrText>
      </w:r>
      <w:r w:rsidR="00DE1112">
        <w:fldChar w:fldCharType="separate"/>
      </w:r>
      <w:r w:rsidR="008E49B2">
        <w:t>Segmenty vývoje</w:t>
      </w:r>
      <w:r w:rsidR="00DE1112">
        <w:fldChar w:fldCharType="end"/>
      </w:r>
      <w:r w:rsidR="00DE1112">
        <w:t xml:space="preserve"> </w:t>
      </w:r>
      <w:r w:rsidR="004D0F75">
        <w:t xml:space="preserve">pod </w:t>
      </w:r>
      <w:r w:rsidR="00D85F61">
        <w:t>částí</w:t>
      </w:r>
      <w:r w:rsidR="004D0F75">
        <w:t xml:space="preserve"> </w:t>
      </w:r>
      <w:r w:rsidR="004D0F75">
        <w:fldChar w:fldCharType="begin"/>
      </w:r>
      <w:r w:rsidR="004D0F75">
        <w:instrText xml:space="preserve"> REF _Ref62582961 \h </w:instrText>
      </w:r>
      <w:r w:rsidR="004D0F75">
        <w:fldChar w:fldCharType="separate"/>
      </w:r>
      <w:r w:rsidR="008E49B2">
        <w:t xml:space="preserve">Asynchronní běh </w:t>
      </w:r>
      <w:r w:rsidR="004D0F75">
        <w:fldChar w:fldCharType="end"/>
      </w:r>
    </w:p>
    <w:p w14:paraId="260106C8" w14:textId="5EFF994A" w:rsidR="007F1130" w:rsidRDefault="007F1130" w:rsidP="00F7730B">
      <w:pPr>
        <w:pStyle w:val="Nadpis5"/>
      </w:pPr>
      <w:bookmarkStart w:id="136" w:name="_Toc68530066"/>
      <w:r>
        <w:t>Eventy onSelectionChange</w:t>
      </w:r>
      <w:bookmarkEnd w:id="136"/>
    </w:p>
    <w:p w14:paraId="5932A7AF" w14:textId="7A67198F" w:rsidR="0084108B" w:rsidRDefault="0084108B" w:rsidP="0084108B">
      <w:r>
        <w:t>WPF umožňuje vývoj</w:t>
      </w:r>
      <w:r w:rsidR="001373FF">
        <w:t xml:space="preserve"> rozložení</w:t>
      </w:r>
      <w:r>
        <w:t xml:space="preserve"> oken </w:t>
      </w:r>
      <w:r w:rsidR="00DE1112">
        <w:t>za</w:t>
      </w:r>
      <w:r>
        <w:t xml:space="preserve"> pomocí již vytvořených</w:t>
      </w:r>
      <w:r w:rsidR="00D24EC5">
        <w:t xml:space="preserve"> xaml</w:t>
      </w:r>
      <w:r>
        <w:t xml:space="preserve"> element</w:t>
      </w:r>
      <w:r w:rsidR="00D24EC5">
        <w:t>ů</w:t>
      </w:r>
      <w:r>
        <w:t>. Tyto elementy se dají napojit na programovou logiku. U daného elementu se tedy nastaví sledovač akce.</w:t>
      </w:r>
      <w:r w:rsidR="00AC01C3">
        <w:t xml:space="preserve"> Požadovaný kód se spustí v případě vykon</w:t>
      </w:r>
      <w:r w:rsidR="00201F66">
        <w:t>á</w:t>
      </w:r>
      <w:r w:rsidR="00AC01C3">
        <w:t>ní této akce uživatelem.</w:t>
      </w:r>
      <w:r w:rsidR="00D27AD1">
        <w:t xml:space="preserve"> </w:t>
      </w:r>
    </w:p>
    <w:p w14:paraId="1CC12C37" w14:textId="2A909241" w:rsidR="00A900DA" w:rsidRDefault="00F5382D" w:rsidP="00A900DA">
      <w:r>
        <w:lastRenderedPageBreak/>
        <w:t>V tomto projektu se těchto událostí</w:t>
      </w:r>
      <w:r w:rsidR="00F63077">
        <w:t xml:space="preserve"> </w:t>
      </w:r>
      <w:r>
        <w:t xml:space="preserve">využívá </w:t>
      </w:r>
      <w:r w:rsidR="00A30F0F">
        <w:t xml:space="preserve">například </w:t>
      </w:r>
      <w:r>
        <w:t>při kliknutí na tlačítko</w:t>
      </w:r>
      <w:r w:rsidR="00A30F0F">
        <w:t xml:space="preserve"> nebo</w:t>
      </w:r>
      <w:r>
        <w:t xml:space="preserve"> při výběru jiného elementu v listu.</w:t>
      </w:r>
      <w:r w:rsidR="000D132F">
        <w:t xml:space="preserve"> Mezi hlavní metodu patří RepoListBox</w:t>
      </w:r>
      <w:r w:rsidR="000D132F">
        <w:rPr>
          <w:lang w:val="en-US"/>
        </w:rPr>
        <w:t>_</w:t>
      </w:r>
      <w:r w:rsidR="000D132F">
        <w:t>Selection</w:t>
      </w:r>
      <w:r w:rsidR="00A900DA">
        <w:t>-</w:t>
      </w:r>
      <w:r w:rsidR="000D132F">
        <w:t xml:space="preserve">Changed. </w:t>
      </w:r>
    </w:p>
    <w:p w14:paraId="56381747" w14:textId="32B78E7F" w:rsidR="00832D50" w:rsidRDefault="000D132F" w:rsidP="000B25B1">
      <w:r>
        <w:t>Pokud tedy dojde k výběru jiného repozitáře, tak tato metoda zjistí jeho jméno a přesměruje paralelní vlákno na sledování tohoto repozitáře.</w:t>
      </w:r>
      <w:r w:rsidR="000B25B1">
        <w:t xml:space="preserve"> </w:t>
      </w:r>
      <w:r w:rsidR="00832D50">
        <w:t xml:space="preserve">Z důvodu optimalizace </w:t>
      </w:r>
      <w:r w:rsidR="000B25B1">
        <w:t>aplikace</w:t>
      </w:r>
      <w:r w:rsidR="00832D50">
        <w:t xml:space="preserve"> se sleduje pouze vybraný repozitář. Takto se předchází zbytečnému čekání na</w:t>
      </w:r>
      <w:r w:rsidR="007A5729">
        <w:t xml:space="preserve"> nevybrané</w:t>
      </w:r>
      <w:r w:rsidR="00832D50">
        <w:t xml:space="preserve"> změny v</w:t>
      </w:r>
      <w:r w:rsidR="00DE0A6E">
        <w:t> </w:t>
      </w:r>
      <w:r w:rsidR="00832D50">
        <w:t>repozitářích.</w:t>
      </w:r>
    </w:p>
    <w:p w14:paraId="286C71E3" w14:textId="77777777" w:rsidR="00FC0F34" w:rsidRDefault="00FC0F34" w:rsidP="00FC0F34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7421377" wp14:editId="2DFC7C45">
            <wp:extent cx="5236845" cy="1514714"/>
            <wp:effectExtent l="0" t="0" r="1905" b="9525"/>
            <wp:docPr id="60" name="Obrázek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93447" cy="153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94E2" w14:textId="303C86C2" w:rsidR="00FC0F34" w:rsidRDefault="00FC0F34" w:rsidP="00FC0F34">
      <w:pPr>
        <w:pStyle w:val="Titulek"/>
        <w:spacing w:line="480" w:lineRule="auto"/>
        <w:ind w:firstLine="0"/>
      </w:pPr>
      <w:bookmarkStart w:id="137" w:name="_Toc68530830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31</w:t>
      </w:r>
      <w:r w:rsidR="004C2218">
        <w:rPr>
          <w:noProof/>
        </w:rPr>
        <w:fldChar w:fldCharType="end"/>
      </w:r>
      <w:r>
        <w:t xml:space="preserve"> - Událost změny repozitáře</w:t>
      </w:r>
      <w:bookmarkEnd w:id="137"/>
    </w:p>
    <w:p w14:paraId="4C6AF015" w14:textId="77777777" w:rsidR="004E58CE" w:rsidRDefault="00FC0F34" w:rsidP="00605C93">
      <w:pPr>
        <w:ind w:firstLine="708"/>
        <w:rPr>
          <w:rFonts w:cs="Arial"/>
          <w:color w:val="000000"/>
          <w:szCs w:val="28"/>
        </w:rPr>
      </w:pPr>
      <w:r>
        <w:t xml:space="preserve">Velmi podobně funguje metoda </w:t>
      </w:r>
      <w:r w:rsidRPr="00FC0F34">
        <w:rPr>
          <w:rFonts w:cs="Arial"/>
          <w:color w:val="000000"/>
          <w:szCs w:val="28"/>
        </w:rPr>
        <w:t>FilesToCommit_SelectionChanged</w:t>
      </w:r>
      <w:r>
        <w:rPr>
          <w:rFonts w:cs="Arial"/>
          <w:color w:val="000000"/>
          <w:szCs w:val="28"/>
        </w:rPr>
        <w:t>. Ta se naopak stará o změnu zobrazených změn v hlavním okně</w:t>
      </w:r>
      <w:r w:rsidR="00605C93">
        <w:rPr>
          <w:rFonts w:cs="Arial"/>
          <w:color w:val="000000"/>
          <w:szCs w:val="28"/>
        </w:rPr>
        <w:t>, a to</w:t>
      </w:r>
      <w:r>
        <w:rPr>
          <w:rFonts w:cs="Arial"/>
          <w:color w:val="000000"/>
          <w:szCs w:val="28"/>
        </w:rPr>
        <w:t xml:space="preserve"> při vybrání jiného modifikovaného souboru.</w:t>
      </w:r>
      <w:r w:rsidR="002D17DE">
        <w:rPr>
          <w:rFonts w:cs="Arial"/>
          <w:color w:val="000000"/>
          <w:szCs w:val="28"/>
        </w:rPr>
        <w:t xml:space="preserve"> </w:t>
      </w:r>
    </w:p>
    <w:p w14:paraId="07AEE951" w14:textId="136DEB07" w:rsidR="00605C93" w:rsidRDefault="002D17DE" w:rsidP="00605C93">
      <w:pPr>
        <w:ind w:firstLine="708"/>
        <w:rPr>
          <w:rFonts w:cs="Arial"/>
          <w:color w:val="000000"/>
          <w:szCs w:val="28"/>
        </w:rPr>
      </w:pPr>
      <w:r>
        <w:rPr>
          <w:rFonts w:cs="Arial"/>
          <w:color w:val="000000"/>
          <w:szCs w:val="28"/>
        </w:rPr>
        <w:t xml:space="preserve">Nejdříve se na řádku 270 získá jméno vybraného souboru. Ten se následně s ověřením jeho existence pošle do </w:t>
      </w:r>
      <w:r w:rsidR="00E96897">
        <w:rPr>
          <w:rFonts w:cs="Arial"/>
          <w:color w:val="000000"/>
          <w:szCs w:val="28"/>
        </w:rPr>
        <w:t>metody</w:t>
      </w:r>
      <w:r>
        <w:rPr>
          <w:rFonts w:cs="Arial"/>
          <w:color w:val="000000"/>
          <w:szCs w:val="28"/>
        </w:rPr>
        <w:t xml:space="preserve"> GetAllFileChanges</w:t>
      </w:r>
      <w:r w:rsidR="00AC7BC8">
        <w:rPr>
          <w:rFonts w:cs="Arial"/>
          <w:color w:val="000000"/>
          <w:szCs w:val="28"/>
        </w:rPr>
        <w:t xml:space="preserve"> </w:t>
      </w:r>
      <w:r w:rsidR="00A85EA5">
        <w:rPr>
          <w:rFonts w:cs="Arial"/>
          <w:color w:val="000000"/>
          <w:szCs w:val="28"/>
        </w:rPr>
        <w:t>vracející</w:t>
      </w:r>
      <w:r>
        <w:rPr>
          <w:rFonts w:cs="Arial"/>
          <w:color w:val="000000"/>
          <w:szCs w:val="28"/>
        </w:rPr>
        <w:t xml:space="preserve"> veškeré změny v souboru.</w:t>
      </w:r>
    </w:p>
    <w:p w14:paraId="7F5BCC5F" w14:textId="77777777" w:rsidR="00605C93" w:rsidRDefault="00605C93" w:rsidP="00605C9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90F47BF" wp14:editId="327FAFFF">
            <wp:extent cx="5274945" cy="1751338"/>
            <wp:effectExtent l="0" t="0" r="1905" b="1270"/>
            <wp:docPr id="63" name="Obrázek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09667" cy="176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C0E0" w14:textId="6B558A39" w:rsidR="00B4570F" w:rsidRDefault="00605C93" w:rsidP="00605C93">
      <w:pPr>
        <w:pStyle w:val="Titulek"/>
        <w:spacing w:line="480" w:lineRule="auto"/>
        <w:ind w:firstLine="0"/>
      </w:pPr>
      <w:bookmarkStart w:id="138" w:name="_Toc68530831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32</w:t>
      </w:r>
      <w:r w:rsidR="004C2218">
        <w:rPr>
          <w:noProof/>
        </w:rPr>
        <w:fldChar w:fldCharType="end"/>
      </w:r>
      <w:r>
        <w:t xml:space="preserve"> - Událost změny souboru</w:t>
      </w:r>
      <w:bookmarkEnd w:id="138"/>
    </w:p>
    <w:p w14:paraId="490AC892" w14:textId="77777777" w:rsidR="00B4570F" w:rsidRDefault="00B4570F">
      <w:pPr>
        <w:spacing w:before="0" w:after="0" w:line="240" w:lineRule="auto"/>
        <w:ind w:firstLine="0"/>
        <w:jc w:val="left"/>
        <w:rPr>
          <w:b/>
          <w:bCs/>
          <w:sz w:val="20"/>
          <w:szCs w:val="20"/>
        </w:rPr>
      </w:pPr>
      <w:r>
        <w:br w:type="page"/>
      </w:r>
    </w:p>
    <w:p w14:paraId="4D16C011" w14:textId="7075722F" w:rsidR="00784B57" w:rsidRDefault="00784B57" w:rsidP="00A53E67">
      <w:pPr>
        <w:pStyle w:val="Nadpis4"/>
      </w:pPr>
      <w:bookmarkStart w:id="139" w:name="_Toc68530067"/>
      <w:r>
        <w:lastRenderedPageBreak/>
        <w:t>Clone</w:t>
      </w:r>
      <w:r w:rsidR="00A66B54">
        <w:t>Repo</w:t>
      </w:r>
      <w:r>
        <w:t>Window</w:t>
      </w:r>
      <w:bookmarkEnd w:id="139"/>
    </w:p>
    <w:p w14:paraId="1C5FC686" w14:textId="23287EB9" w:rsidR="001C7598" w:rsidRDefault="000C470B" w:rsidP="00E66784">
      <w:r>
        <w:t xml:space="preserve">Pro vybrání a naklonování vzdáleného repozitáře </w:t>
      </w:r>
      <w:r w:rsidR="008167CB">
        <w:t>na</w:t>
      </w:r>
      <w:r w:rsidR="00530E38">
        <w:t xml:space="preserve"> lokální </w:t>
      </w:r>
      <w:r>
        <w:t xml:space="preserve">zařízení slouží </w:t>
      </w:r>
      <w:r w:rsidR="00C03C5E">
        <w:t>CloneWindow</w:t>
      </w:r>
      <w:r>
        <w:t>.</w:t>
      </w:r>
      <w:r w:rsidR="00C03C5E">
        <w:t xml:space="preserve"> Je zde možnost klonovat pomocí URL repozitáře umístěného na platformě Github nebo </w:t>
      </w:r>
      <w:r w:rsidR="009E7F67">
        <w:t>pomocí vybrání</w:t>
      </w:r>
      <w:r w:rsidR="00C03C5E">
        <w:t xml:space="preserve"> z existujících repozitářů</w:t>
      </w:r>
      <w:r w:rsidR="00677CDC">
        <w:t xml:space="preserve">. </w:t>
      </w:r>
      <w:r w:rsidR="001C7598">
        <w:t>Stisknutím tlačítka clone se zobrazí vyskakovací okno</w:t>
      </w:r>
      <w:r w:rsidR="009B0D73">
        <w:t>.</w:t>
      </w:r>
      <w:r w:rsidR="001C7598">
        <w:t xml:space="preserve"> </w:t>
      </w:r>
      <w:r w:rsidR="009B0D73">
        <w:t>Zde</w:t>
      </w:r>
      <w:r w:rsidR="001C7598">
        <w:t xml:space="preserve"> si uživatel může vybrat</w:t>
      </w:r>
      <w:r w:rsidR="00EF5B8B">
        <w:t>,</w:t>
      </w:r>
      <w:r w:rsidR="001C7598">
        <w:t xml:space="preserve"> kam chce daný repozitář naklonovat.</w:t>
      </w:r>
    </w:p>
    <w:p w14:paraId="1C0EC131" w14:textId="2F8BCF0B" w:rsidR="00704A4B" w:rsidRDefault="00704A4B" w:rsidP="00E66784">
      <w:r>
        <w:t>Při inicializaci se tedy v programové logice okna načtou všechny uživatelské repozitáře, a to na řádku 29.</w:t>
      </w:r>
      <w:r w:rsidR="008F77BC">
        <w:t xml:space="preserve"> Následně se prvnímu přidělí status aktivního</w:t>
      </w:r>
      <w:r w:rsidR="009E7F67">
        <w:t xml:space="preserve"> repozitáře</w:t>
      </w:r>
      <w:r w:rsidR="008F77BC">
        <w:t xml:space="preserve"> a každý z nich se nahraje do vytvořeného seznamu.</w:t>
      </w:r>
    </w:p>
    <w:p w14:paraId="046FEBC7" w14:textId="77777777" w:rsidR="00B37785" w:rsidRDefault="00704A4B" w:rsidP="00B3778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4BB7491" wp14:editId="0C27A45D">
            <wp:extent cx="5325309" cy="2447925"/>
            <wp:effectExtent l="0" t="0" r="8890" b="0"/>
            <wp:docPr id="17" name="Obráze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9511" cy="248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09C2" w14:textId="43C53AAB" w:rsidR="00CC5131" w:rsidRDefault="00B37785" w:rsidP="00B37785">
      <w:pPr>
        <w:pStyle w:val="Titulek"/>
        <w:spacing w:line="480" w:lineRule="auto"/>
        <w:ind w:firstLine="0"/>
      </w:pPr>
      <w:bookmarkStart w:id="140" w:name="_Toc68530832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33</w:t>
      </w:r>
      <w:r w:rsidR="004C2218">
        <w:rPr>
          <w:noProof/>
        </w:rPr>
        <w:fldChar w:fldCharType="end"/>
      </w:r>
      <w:r>
        <w:t xml:space="preserve"> - Získání externích repozitářů</w:t>
      </w:r>
      <w:bookmarkEnd w:id="140"/>
    </w:p>
    <w:p w14:paraId="09988AFB" w14:textId="77777777" w:rsidR="00CC5131" w:rsidRDefault="00CC5131">
      <w:pPr>
        <w:spacing w:before="0" w:after="0" w:line="240" w:lineRule="auto"/>
        <w:ind w:firstLine="0"/>
        <w:jc w:val="left"/>
        <w:rPr>
          <w:b/>
          <w:bCs/>
          <w:sz w:val="20"/>
          <w:szCs w:val="20"/>
        </w:rPr>
      </w:pPr>
      <w:r>
        <w:br w:type="page"/>
      </w:r>
    </w:p>
    <w:p w14:paraId="768BD508" w14:textId="12985EF5" w:rsidR="00AE6919" w:rsidRDefault="00B37785" w:rsidP="00CC5131">
      <w:r>
        <w:lastRenderedPageBreak/>
        <w:t>Po vybrání</w:t>
      </w:r>
      <w:r w:rsidR="00A93BB8">
        <w:t xml:space="preserve"> repozitáře se do textového pole přidá odpovídající URL</w:t>
      </w:r>
      <w:r w:rsidR="00B10E69">
        <w:t xml:space="preserve"> a </w:t>
      </w:r>
      <w:r>
        <w:t xml:space="preserve">spustí </w:t>
      </w:r>
      <w:r w:rsidR="008D03C3">
        <w:t xml:space="preserve">se </w:t>
      </w:r>
      <w:r>
        <w:t>metoda CloneRepository.</w:t>
      </w:r>
      <w:r w:rsidR="008C7FD7">
        <w:t xml:space="preserve"> Na řádku 47 se získá URL repozitáře z textového pole. Na řádku 50 až 52 se od uživatele zjišťuje, kam chce daný repozitář naklonovat. Toho se </w:t>
      </w:r>
      <w:r w:rsidR="007B39F7">
        <w:t xml:space="preserve">docílí pomocí vyskakovacího okna s výběrem </w:t>
      </w:r>
      <w:r w:rsidR="007D2637">
        <w:t>cesty v systému.</w:t>
      </w:r>
      <w:r w:rsidR="00601281">
        <w:t xml:space="preserve"> </w:t>
      </w:r>
    </w:p>
    <w:p w14:paraId="66C3E720" w14:textId="5BFD2EFA" w:rsidR="00F20B61" w:rsidRPr="00B37785" w:rsidRDefault="00601281" w:rsidP="002F39AA">
      <w:r>
        <w:t>Na řádku 55 se nachází asynchronní funkce</w:t>
      </w:r>
      <w:r w:rsidR="00A85EA5">
        <w:t xml:space="preserve"> volající</w:t>
      </w:r>
      <w:r>
        <w:t xml:space="preserve"> metodu clone se získanými daty.</w:t>
      </w:r>
      <w:r w:rsidR="00F20B61">
        <w:t xml:space="preserve"> Následně se vytvoří nová instance repozitáře</w:t>
      </w:r>
      <w:r w:rsidR="00A85EA5">
        <w:t>.</w:t>
      </w:r>
      <w:r w:rsidR="00F20B61">
        <w:t xml:space="preserve"> </w:t>
      </w:r>
      <w:r w:rsidR="00A85EA5">
        <w:t>Ta</w:t>
      </w:r>
      <w:r w:rsidR="00F20B61">
        <w:t xml:space="preserve"> se přidá do seznamu repozitářů v hlavním okně.</w:t>
      </w:r>
    </w:p>
    <w:p w14:paraId="666FDB40" w14:textId="0AC2B33F" w:rsidR="00830827" w:rsidRDefault="00F20B61" w:rsidP="00B37785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E596840" wp14:editId="1D58431A">
            <wp:extent cx="5151120" cy="2665841"/>
            <wp:effectExtent l="0" t="0" r="0" b="1270"/>
            <wp:docPr id="53" name="Obrázek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74173" cy="267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2E35" w14:textId="77777777" w:rsidR="00830827" w:rsidRDefault="00830827">
      <w:pPr>
        <w:spacing w:before="0" w:after="0" w:line="240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11B0564A" w14:textId="652BF776" w:rsidR="00984E45" w:rsidRDefault="00984E45" w:rsidP="00A53E67">
      <w:pPr>
        <w:pStyle w:val="Nadpis4"/>
      </w:pPr>
      <w:bookmarkStart w:id="141" w:name="_Toc68530068"/>
      <w:r>
        <w:lastRenderedPageBreak/>
        <w:t>BranchEditWindow</w:t>
      </w:r>
      <w:bookmarkEnd w:id="141"/>
    </w:p>
    <w:p w14:paraId="22F463CA" w14:textId="2D3888CC" w:rsidR="00650D1B" w:rsidRDefault="00650D1B" w:rsidP="003B5712">
      <w:r>
        <w:t>BranchEditWindow slouží k práci s větvemi. Konkrétně se zde vyhodnocuje vytváření, přejmenová</w:t>
      </w:r>
      <w:r w:rsidR="00E5703E">
        <w:t>vá</w:t>
      </w:r>
      <w:r>
        <w:t xml:space="preserve">ní </w:t>
      </w:r>
      <w:r w:rsidR="00260E6B">
        <w:t>nebo</w:t>
      </w:r>
      <w:r>
        <w:t xml:space="preserve"> přep</w:t>
      </w:r>
      <w:r w:rsidR="009E7F67">
        <w:t>ínání</w:t>
      </w:r>
      <w:r>
        <w:t xml:space="preserve"> na jinou větev.</w:t>
      </w:r>
      <w:r w:rsidR="00260E6B">
        <w:t xml:space="preserve"> Po kliknutí na tlačítko se zjistí právě vybraná větev a všechny větve v repozitáři.</w:t>
      </w:r>
      <w:r w:rsidR="00593F0F">
        <w:t xml:space="preserve"> Na řádku 57 až 62</w:t>
      </w:r>
      <w:r w:rsidR="00260E6B">
        <w:t xml:space="preserve"> </w:t>
      </w:r>
      <w:r w:rsidR="00593F0F">
        <w:t>se zjišťuje, jestli větev zadaná uživatelem již existuje v seznamu větví.</w:t>
      </w:r>
    </w:p>
    <w:p w14:paraId="0254D620" w14:textId="0FFE8126" w:rsidR="0088079B" w:rsidRPr="00650D1B" w:rsidRDefault="0088079B" w:rsidP="003B5712">
      <w:r>
        <w:t>Na základě výběru</w:t>
      </w:r>
      <w:r w:rsidR="002D10F5">
        <w:t xml:space="preserve"> </w:t>
      </w:r>
      <w:r>
        <w:t>vytvoření nebo přejmenování větve se dále vyhodnocuje kód</w:t>
      </w:r>
      <w:r w:rsidR="003319AA">
        <w:t>. Pokud je vybraná možnost změny větve, tak se spustí část kódu na řádku 66 až 68.</w:t>
      </w:r>
      <w:r w:rsidR="00102DA3">
        <w:t xml:space="preserve"> </w:t>
      </w:r>
      <w:r w:rsidR="00A30F0F">
        <w:t>Pro přejmenování se</w:t>
      </w:r>
      <w:r w:rsidR="00102DA3">
        <w:t xml:space="preserve"> spustí řádek 74 až 76. </w:t>
      </w:r>
      <w:r w:rsidR="00CA44F9">
        <w:t xml:space="preserve">V </w:t>
      </w:r>
      <w:r w:rsidR="00102DA3">
        <w:t>poslední řadě se vyhodnocuje vytvoření nové větve</w:t>
      </w:r>
      <w:r w:rsidR="009E3F22">
        <w:t>,</w:t>
      </w:r>
      <w:r w:rsidR="00102DA3">
        <w:t xml:space="preserve"> a to pomocí řádku 81.</w:t>
      </w:r>
    </w:p>
    <w:p w14:paraId="03D15BC8" w14:textId="77777777" w:rsidR="00944A38" w:rsidRDefault="00650D1B" w:rsidP="00944A3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C9C9ED6" wp14:editId="7470CC39">
            <wp:extent cx="5455285" cy="4891837"/>
            <wp:effectExtent l="0" t="0" r="0" b="4445"/>
            <wp:docPr id="57" name="Obrázek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14806" cy="494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00CC" w14:textId="0BDAA51D" w:rsidR="00650D1B" w:rsidRPr="00650D1B" w:rsidRDefault="00944A38" w:rsidP="00944A38">
      <w:pPr>
        <w:pStyle w:val="Titulek"/>
        <w:spacing w:line="480" w:lineRule="auto"/>
        <w:ind w:firstLine="0"/>
      </w:pPr>
      <w:bookmarkStart w:id="142" w:name="_Toc68530833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34</w:t>
      </w:r>
      <w:r w:rsidR="004C2218">
        <w:rPr>
          <w:noProof/>
        </w:rPr>
        <w:fldChar w:fldCharType="end"/>
      </w:r>
      <w:r>
        <w:t xml:space="preserve"> - Metoda CheckoutBranchButton</w:t>
      </w:r>
      <w:r>
        <w:rPr>
          <w:lang w:val="en-US"/>
        </w:rPr>
        <w:t>_</w:t>
      </w:r>
      <w:r>
        <w:t>Clicked</w:t>
      </w:r>
      <w:bookmarkEnd w:id="142"/>
    </w:p>
    <w:p w14:paraId="3BA8E6C9" w14:textId="6A80F94B" w:rsidR="00615754" w:rsidRDefault="00615754" w:rsidP="00A53E67">
      <w:pPr>
        <w:pStyle w:val="Nadpis4"/>
      </w:pPr>
      <w:bookmarkStart w:id="143" w:name="_Toc68530069"/>
      <w:r>
        <w:lastRenderedPageBreak/>
        <w:t>StatisticsWindow</w:t>
      </w:r>
      <w:bookmarkEnd w:id="143"/>
    </w:p>
    <w:p w14:paraId="70E8AC9A" w14:textId="3F6DFE48" w:rsidR="00D27BDC" w:rsidRDefault="0031272A" w:rsidP="00C2506D">
      <w:r>
        <w:t>StatisticsWindow je samostatné okno statistik k vybrané položce. Zde se můžou zobrazovat buď statistiky přímo uživatele nebo vybraného repozitáře. Zdrojem uživatelských statistik je přímo účet Github. Naopak pro získávání dat repozitáře se využívá příkazů Git a následné vytažení dat z terminálového výstupu.</w:t>
      </w:r>
    </w:p>
    <w:p w14:paraId="0BAFE9E8" w14:textId="7682F656" w:rsidR="00856FBB" w:rsidRDefault="00856FBB" w:rsidP="00D27BDC">
      <w:r>
        <w:t>Při prvotním odkázání se zjistí</w:t>
      </w:r>
      <w:r w:rsidR="002800AA">
        <w:t xml:space="preserve"> druh statistik.</w:t>
      </w:r>
      <w:r>
        <w:t xml:space="preserve"> To se odvíjí od textového řetězce</w:t>
      </w:r>
      <w:r w:rsidR="000C470B">
        <w:t xml:space="preserve"> obsahující</w:t>
      </w:r>
      <w:r w:rsidR="002F2A69">
        <w:t>ho</w:t>
      </w:r>
      <w:r w:rsidR="000C470B">
        <w:t xml:space="preserve"> </w:t>
      </w:r>
      <w:r>
        <w:t>buď User nebo Reposito</w:t>
      </w:r>
      <w:r w:rsidR="00EA7CFB">
        <w:t>ry.</w:t>
      </w:r>
      <w:r w:rsidR="00633066">
        <w:t xml:space="preserve"> </w:t>
      </w:r>
      <w:r w:rsidR="008E6D0C">
        <w:t>Na základě výběru</w:t>
      </w:r>
      <w:r w:rsidR="00510E1A">
        <w:t xml:space="preserve"> </w:t>
      </w:r>
      <w:r w:rsidR="008E6D0C">
        <w:t>se</w:t>
      </w:r>
      <w:r w:rsidR="00377DF1">
        <w:t xml:space="preserve"> z</w:t>
      </w:r>
      <w:r w:rsidR="008E6D0C">
        <w:t xml:space="preserve"> definovaného kódu xaml odebere graf pro druhý typ statistik.</w:t>
      </w:r>
      <w:r w:rsidR="00ED2F50">
        <w:t xml:space="preserve"> Poté se už jen zavolá metoda příslušná vybrané akci.</w:t>
      </w:r>
    </w:p>
    <w:p w14:paraId="164A86E2" w14:textId="77777777" w:rsidR="00856FBB" w:rsidRDefault="00856FBB" w:rsidP="00856FBB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6D8EC0A" wp14:editId="5C64B5D7">
            <wp:extent cx="5513070" cy="2600963"/>
            <wp:effectExtent l="0" t="0" r="0" b="8890"/>
            <wp:docPr id="25" name="Obráze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22176" cy="260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A51E" w14:textId="7DEA3594" w:rsidR="00856FBB" w:rsidRPr="00D27BDC" w:rsidRDefault="00856FBB" w:rsidP="00856FBB">
      <w:pPr>
        <w:pStyle w:val="Titulek"/>
        <w:spacing w:line="480" w:lineRule="auto"/>
        <w:ind w:firstLine="0"/>
      </w:pPr>
      <w:bookmarkStart w:id="144" w:name="_Toc68530834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35</w:t>
      </w:r>
      <w:r w:rsidR="004C2218">
        <w:rPr>
          <w:noProof/>
        </w:rPr>
        <w:fldChar w:fldCharType="end"/>
      </w:r>
      <w:r>
        <w:t xml:space="preserve"> - Výběr statistik</w:t>
      </w:r>
      <w:bookmarkEnd w:id="144"/>
    </w:p>
    <w:p w14:paraId="55C2A678" w14:textId="54777A65" w:rsidR="005708A0" w:rsidRDefault="00D41980" w:rsidP="005708A0">
      <w:pPr>
        <w:pStyle w:val="Nadpis5"/>
      </w:pPr>
      <w:bookmarkStart w:id="145" w:name="_Toc68530070"/>
      <w:r>
        <w:t>Statistiky uživatele</w:t>
      </w:r>
      <w:bookmarkEnd w:id="145"/>
    </w:p>
    <w:p w14:paraId="38C572DF" w14:textId="019418F9" w:rsidR="00352EAB" w:rsidRDefault="001564C8" w:rsidP="00385CE6">
      <w:r>
        <w:t xml:space="preserve">Získaná </w:t>
      </w:r>
      <w:r w:rsidR="003D1628">
        <w:t xml:space="preserve">uživatelská data </w:t>
      </w:r>
      <w:r>
        <w:t xml:space="preserve">poskytují informace o vlastněných repozitářích a </w:t>
      </w:r>
      <w:r w:rsidR="004748E4">
        <w:t>předávají zformátovaná data kruhovému grafu.</w:t>
      </w:r>
      <w:r w:rsidR="00196CAA">
        <w:t xml:space="preserve"> K tomu slouží metoda SetPieChart</w:t>
      </w:r>
      <w:r w:rsidR="002F39AA">
        <w:t xml:space="preserve">. Ta </w:t>
      </w:r>
      <w:r w:rsidR="00196CAA">
        <w:t xml:space="preserve">se </w:t>
      </w:r>
      <w:r w:rsidR="002F39AA">
        <w:t>spouští</w:t>
      </w:r>
      <w:r w:rsidR="00196CAA">
        <w:t xml:space="preserve"> asynchronně.</w:t>
      </w:r>
      <w:r w:rsidR="008B6723">
        <w:t xml:space="preserve"> </w:t>
      </w:r>
    </w:p>
    <w:p w14:paraId="298EB56A" w14:textId="77777777" w:rsidR="00352EAB" w:rsidRDefault="00352EAB">
      <w:pPr>
        <w:spacing w:before="0" w:after="0" w:line="240" w:lineRule="auto"/>
        <w:ind w:firstLine="0"/>
        <w:jc w:val="left"/>
      </w:pPr>
      <w:r>
        <w:br w:type="page"/>
      </w:r>
    </w:p>
    <w:p w14:paraId="66D3EEF0" w14:textId="7C74ED83" w:rsidR="001564C8" w:rsidRDefault="008B6723" w:rsidP="00385CE6">
      <w:r>
        <w:lastRenderedPageBreak/>
        <w:t>Nejdříve s</w:t>
      </w:r>
      <w:r w:rsidR="00C201D3">
        <w:t>e</w:t>
      </w:r>
      <w:r w:rsidR="003D1628">
        <w:t xml:space="preserve"> z projektů</w:t>
      </w:r>
      <w:r>
        <w:t xml:space="preserve"> získá uživatelsk</w:t>
      </w:r>
      <w:r w:rsidR="00C201D3">
        <w:t>á</w:t>
      </w:r>
      <w:r>
        <w:t xml:space="preserve"> aktivit</w:t>
      </w:r>
      <w:r w:rsidR="003D1628">
        <w:t>a</w:t>
      </w:r>
      <w:r>
        <w:t>, a to na řádku 115.</w:t>
      </w:r>
      <w:r w:rsidR="002D2878">
        <w:t xml:space="preserve"> Následně se na řádku 121 až 129 tyto data </w:t>
      </w:r>
      <w:r w:rsidR="003D1628">
        <w:t>konvertují</w:t>
      </w:r>
      <w:r w:rsidR="002D2878">
        <w:t xml:space="preserve"> do formátu</w:t>
      </w:r>
      <w:r w:rsidR="003D1628">
        <w:t>, kterému rozumí graf</w:t>
      </w:r>
      <w:r w:rsidR="002D2878">
        <w:t>.</w:t>
      </w:r>
    </w:p>
    <w:p w14:paraId="33B8F4C8" w14:textId="77777777" w:rsidR="00196CAA" w:rsidRDefault="00196CAA" w:rsidP="00196CAA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28C6E7A" wp14:editId="7EAAEC13">
            <wp:extent cx="5407799" cy="2156085"/>
            <wp:effectExtent l="0" t="0" r="2540" b="0"/>
            <wp:docPr id="27" name="Obráze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23640" cy="216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B372" w14:textId="0F2E4F41" w:rsidR="00196CAA" w:rsidRDefault="00196CAA" w:rsidP="00196CAA">
      <w:pPr>
        <w:pStyle w:val="Titulek"/>
        <w:spacing w:line="480" w:lineRule="auto"/>
        <w:ind w:firstLine="0"/>
      </w:pPr>
      <w:bookmarkStart w:id="146" w:name="_Toc68530835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36</w:t>
      </w:r>
      <w:r w:rsidR="004C2218">
        <w:rPr>
          <w:noProof/>
        </w:rPr>
        <w:fldChar w:fldCharType="end"/>
      </w:r>
      <w:r>
        <w:t xml:space="preserve"> - Metoda SetPieChart</w:t>
      </w:r>
      <w:bookmarkEnd w:id="146"/>
    </w:p>
    <w:p w14:paraId="5F881C51" w14:textId="03C156A6" w:rsidR="00530ABD" w:rsidRDefault="00BC6FEB" w:rsidP="002800AA">
      <w:pPr>
        <w:ind w:firstLine="0"/>
      </w:pPr>
      <w:r>
        <w:tab/>
        <w:t>O získání</w:t>
      </w:r>
      <w:r w:rsidR="002800AA">
        <w:t xml:space="preserve"> dalších</w:t>
      </w:r>
      <w:r>
        <w:t xml:space="preserve"> potřebných dat</w:t>
      </w:r>
      <w:r w:rsidR="002800AA">
        <w:t xml:space="preserve"> </w:t>
      </w:r>
      <w:r>
        <w:t>se stará metoda</w:t>
      </w:r>
      <w:r w:rsidR="002800AA">
        <w:t xml:space="preserve"> </w:t>
      </w:r>
      <w:r>
        <w:t>GenerateYearly</w:t>
      </w:r>
      <w:r w:rsidR="002800AA">
        <w:t>-</w:t>
      </w:r>
      <w:r>
        <w:t>UserCommitActivity. Ta využívá</w:t>
      </w:r>
      <w:r w:rsidR="00324D1A">
        <w:t xml:space="preserve"> již</w:t>
      </w:r>
      <w:r>
        <w:t xml:space="preserve"> předaného autorizovaného klienta pro spojení s platformou Github. Na řádku 92 se získají objekty všech repozitářů uživatele.</w:t>
      </w:r>
      <w:r w:rsidR="00944D55">
        <w:t xml:space="preserve"> </w:t>
      </w:r>
    </w:p>
    <w:p w14:paraId="650D7196" w14:textId="1AF2FDC7" w:rsidR="00BC6FEB" w:rsidRDefault="00944D55" w:rsidP="00530ABD">
      <w:pPr>
        <w:ind w:firstLine="708"/>
      </w:pPr>
      <w:r>
        <w:t>Od řádku 97 do 108 probíhá zpracování těchto dat. Nejdříve se získá roční aktivita ke každému repozitáři. Poté se už jen vytváří datové páry ve formátu jména repozitáře a počtu jeho roční aktivity.</w:t>
      </w:r>
      <w:r w:rsidR="001F39B4">
        <w:t xml:space="preserve"> Tyto datové páry se ukládají do pole na řádku 96</w:t>
      </w:r>
      <w:r w:rsidR="007A5729">
        <w:t xml:space="preserve">. </w:t>
      </w:r>
      <w:r w:rsidR="00F51692">
        <w:t>Pole datových párů je</w:t>
      </w:r>
      <w:r w:rsidR="001F39B4">
        <w:t xml:space="preserve"> také výstupem této metody.</w:t>
      </w:r>
    </w:p>
    <w:p w14:paraId="4B715A79" w14:textId="77777777" w:rsidR="00BC6FEB" w:rsidRDefault="00BC6FEB" w:rsidP="00BC6FEB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F7B3D06" wp14:editId="4B2578E2">
            <wp:extent cx="5436870" cy="2392415"/>
            <wp:effectExtent l="0" t="0" r="0" b="8255"/>
            <wp:docPr id="61" name="Obrázek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58363" cy="240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17F0" w14:textId="4FC92EC4" w:rsidR="002C0744" w:rsidRDefault="00BC6FEB" w:rsidP="00BC6FEB">
      <w:pPr>
        <w:pStyle w:val="Titulek"/>
        <w:spacing w:line="480" w:lineRule="auto"/>
        <w:ind w:firstLine="0"/>
      </w:pPr>
      <w:bookmarkStart w:id="147" w:name="_Toc68530836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37</w:t>
      </w:r>
      <w:r w:rsidR="004C2218">
        <w:rPr>
          <w:noProof/>
        </w:rPr>
        <w:fldChar w:fldCharType="end"/>
      </w:r>
      <w:r>
        <w:t xml:space="preserve"> - Metoda pro získávání statistik uživatele</w:t>
      </w:r>
      <w:bookmarkEnd w:id="147"/>
    </w:p>
    <w:p w14:paraId="44D36177" w14:textId="77777777" w:rsidR="002C0744" w:rsidRDefault="002C0744">
      <w:pPr>
        <w:spacing w:before="0" w:after="0" w:line="240" w:lineRule="auto"/>
        <w:ind w:firstLine="0"/>
        <w:jc w:val="left"/>
        <w:rPr>
          <w:b/>
          <w:bCs/>
          <w:sz w:val="20"/>
          <w:szCs w:val="20"/>
        </w:rPr>
      </w:pPr>
      <w:r>
        <w:br w:type="page"/>
      </w:r>
    </w:p>
    <w:p w14:paraId="4AFD4370" w14:textId="4AC831E1" w:rsidR="00E62720" w:rsidRDefault="00D41980" w:rsidP="00E62720">
      <w:pPr>
        <w:pStyle w:val="Nadpis5"/>
      </w:pPr>
      <w:bookmarkStart w:id="148" w:name="_Toc68530071"/>
      <w:r>
        <w:lastRenderedPageBreak/>
        <w:t>Statistiky repozitáře</w:t>
      </w:r>
      <w:bookmarkEnd w:id="148"/>
    </w:p>
    <w:p w14:paraId="7D2E622C" w14:textId="442C4063" w:rsidR="00EE1788" w:rsidRDefault="00100975" w:rsidP="003A2C9D">
      <w:r>
        <w:t>Statistiky jednotlivých repozitářů se vyhodnocují ve stejném okně, jako uživatelské statistiky.</w:t>
      </w:r>
      <w:r w:rsidR="003B4DBC">
        <w:t xml:space="preserve"> Nejdříve se vyhodnotí status vybraných statistik</w:t>
      </w:r>
      <w:r w:rsidR="00E71586">
        <w:t>. Při vybrání repozitáře</w:t>
      </w:r>
      <w:r w:rsidR="003B4DBC">
        <w:t xml:space="preserve"> se prvky v zobrazení přenastaví na sloupcový graf. Data v tomto grafu se získávají pomocí úpravy výstupu z</w:t>
      </w:r>
      <w:r w:rsidR="00356628">
        <w:t> příkazu g</w:t>
      </w:r>
      <w:r w:rsidR="003B4DBC">
        <w:t>it log.</w:t>
      </w:r>
    </w:p>
    <w:p w14:paraId="63ACAFBB" w14:textId="69C718CA" w:rsidR="00CD0DCE" w:rsidRDefault="0013227D" w:rsidP="003A2C9D">
      <w:r>
        <w:t>O získání a úpravu dat na formát listu se stará metoda GetCommitsFromGitLog. Ta na řádku 233 využívá standartního získávání výstupu z terminálu.</w:t>
      </w:r>
      <w:r w:rsidR="00E915B8">
        <w:t xml:space="preserve"> Tento výstup se následně po řádku zkontroluje a </w:t>
      </w:r>
      <w:r w:rsidR="009F7E17">
        <w:t>konvertuje</w:t>
      </w:r>
      <w:r w:rsidR="00E915B8">
        <w:t xml:space="preserve"> se do formátu jednotlivých uložených stavů v repozitáři. </w:t>
      </w:r>
    </w:p>
    <w:p w14:paraId="437EDC1E" w14:textId="25E7495F" w:rsidR="0013227D" w:rsidRPr="00F169B4" w:rsidRDefault="00E915B8" w:rsidP="003A2C9D">
      <w:r w:rsidRPr="00F169B4">
        <w:t>Tato úprava probíhá na řádku 240 až 254.</w:t>
      </w:r>
      <w:r w:rsidR="00F169B4" w:rsidRPr="00F169B4">
        <w:t xml:space="preserve"> </w:t>
      </w:r>
      <w:r w:rsidR="004F4DF2">
        <w:t>Tímto</w:t>
      </w:r>
      <w:r w:rsidR="00F169B4" w:rsidRPr="00F169B4">
        <w:t xml:space="preserve"> způsobem</w:t>
      </w:r>
      <w:r w:rsidR="00EF2A3F">
        <w:t xml:space="preserve"> se</w:t>
      </w:r>
      <w:r w:rsidR="00F169B4" w:rsidRPr="00F169B4">
        <w:t xml:space="preserve"> tvoří list s každým jednotlivým stavem. Oddělování probíhá na základě výrazu “Author:”</w:t>
      </w:r>
      <w:r w:rsidR="00C2192B">
        <w:t>. Tato část textu</w:t>
      </w:r>
      <w:r w:rsidR="00F169B4" w:rsidRPr="00F169B4">
        <w:t xml:space="preserve"> je obsažen</w:t>
      </w:r>
      <w:r w:rsidR="00C2192B">
        <w:t>a</w:t>
      </w:r>
      <w:r w:rsidR="00F169B4" w:rsidRPr="00F169B4">
        <w:t xml:space="preserve"> na začátku každého stavu </w:t>
      </w:r>
      <w:r w:rsidR="00C2192B">
        <w:t>v terminálovém výstupu. Jednoduchá kontrola probíhá na řádku 241 až 246.</w:t>
      </w:r>
    </w:p>
    <w:p w14:paraId="09282849" w14:textId="77777777" w:rsidR="0013227D" w:rsidRDefault="0013227D" w:rsidP="0013227D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B566338" wp14:editId="2353E5C6">
            <wp:extent cx="4568464" cy="3619500"/>
            <wp:effectExtent l="0" t="0" r="3810" b="0"/>
            <wp:docPr id="199" name="Obrázek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78359" cy="36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F83A" w14:textId="1343E3AF" w:rsidR="0013227D" w:rsidRDefault="0013227D" w:rsidP="0013227D">
      <w:pPr>
        <w:pStyle w:val="Titulek"/>
        <w:spacing w:line="480" w:lineRule="auto"/>
        <w:ind w:firstLine="0"/>
      </w:pPr>
      <w:bookmarkStart w:id="149" w:name="_Toc68530837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38</w:t>
      </w:r>
      <w:r w:rsidR="004C2218">
        <w:rPr>
          <w:noProof/>
        </w:rPr>
        <w:fldChar w:fldCharType="end"/>
      </w:r>
      <w:r>
        <w:t xml:space="preserve"> - Metoda GetCommitsFromGitLog</w:t>
      </w:r>
      <w:bookmarkEnd w:id="149"/>
    </w:p>
    <w:p w14:paraId="14E75F97" w14:textId="3E9E4D8E" w:rsidR="003A74BD" w:rsidRDefault="00A47864" w:rsidP="003A2C9D">
      <w:pPr>
        <w:ind w:firstLine="0"/>
        <w:rPr>
          <w:rFonts w:cs="Arial"/>
          <w:szCs w:val="28"/>
        </w:rPr>
      </w:pPr>
      <w:r>
        <w:t xml:space="preserve">Veškerý výstup se poté </w:t>
      </w:r>
      <w:r w:rsidR="009C4885">
        <w:t>zpracovává v metod</w:t>
      </w:r>
      <w:r w:rsidR="009C4885" w:rsidRPr="009C4885">
        <w:rPr>
          <w:rFonts w:cs="Arial"/>
          <w:szCs w:val="28"/>
        </w:rPr>
        <w:t>ě</w:t>
      </w:r>
      <w:r w:rsidR="009C4885">
        <w:rPr>
          <w:rFonts w:cs="Arial"/>
          <w:szCs w:val="28"/>
        </w:rPr>
        <w:t>, která se stará o správné nahrá</w:t>
      </w:r>
      <w:r w:rsidR="00343AA0">
        <w:rPr>
          <w:rFonts w:cs="Arial"/>
          <w:szCs w:val="28"/>
        </w:rPr>
        <w:t>ván</w:t>
      </w:r>
      <w:r w:rsidR="009C4885">
        <w:rPr>
          <w:rFonts w:cs="Arial"/>
          <w:szCs w:val="28"/>
        </w:rPr>
        <w:t>í dat do inicializovaného grafu. Nejdříve se získají data na řádku 168 a vytvoří se datové páry ve formátu názvu sloupce a zaznamenané aktivity</w:t>
      </w:r>
      <w:r w:rsidR="003A74BD">
        <w:rPr>
          <w:rFonts w:cs="Arial"/>
          <w:szCs w:val="28"/>
        </w:rPr>
        <w:t>.</w:t>
      </w:r>
    </w:p>
    <w:p w14:paraId="49D5C21E" w14:textId="40811D9F" w:rsidR="00A47864" w:rsidRDefault="007E3AD5" w:rsidP="003A2C9D">
      <w:pPr>
        <w:ind w:firstLine="708"/>
        <w:rPr>
          <w:rFonts w:cs="Arial"/>
          <w:szCs w:val="28"/>
        </w:rPr>
      </w:pPr>
      <w:r>
        <w:rPr>
          <w:rFonts w:cs="Arial"/>
          <w:szCs w:val="28"/>
        </w:rPr>
        <w:lastRenderedPageBreak/>
        <w:t>K</w:t>
      </w:r>
      <w:r w:rsidR="00EE1B43">
        <w:rPr>
          <w:rFonts w:cs="Arial"/>
          <w:szCs w:val="28"/>
        </w:rPr>
        <w:t>aždý commit</w:t>
      </w:r>
      <w:r>
        <w:rPr>
          <w:rFonts w:cs="Arial"/>
          <w:szCs w:val="28"/>
        </w:rPr>
        <w:t xml:space="preserve"> se</w:t>
      </w:r>
      <w:r w:rsidR="00EE1B43">
        <w:rPr>
          <w:rFonts w:cs="Arial"/>
          <w:szCs w:val="28"/>
        </w:rPr>
        <w:t xml:space="preserve"> </w:t>
      </w:r>
      <w:r>
        <w:rPr>
          <w:rFonts w:cs="Arial"/>
          <w:szCs w:val="28"/>
        </w:rPr>
        <w:t>projde, pokud existují nějaká data. P</w:t>
      </w:r>
      <w:r w:rsidR="00EE1B43">
        <w:rPr>
          <w:rFonts w:cs="Arial"/>
          <w:szCs w:val="28"/>
        </w:rPr>
        <w:t>otřebné informace</w:t>
      </w:r>
      <w:r>
        <w:rPr>
          <w:rFonts w:cs="Arial"/>
          <w:szCs w:val="28"/>
        </w:rPr>
        <w:t xml:space="preserve"> se získají oddělováním textu</w:t>
      </w:r>
      <w:r w:rsidR="00EE1B43">
        <w:rPr>
          <w:rFonts w:cs="Arial"/>
          <w:szCs w:val="28"/>
        </w:rPr>
        <w:t>. Tyto informace o stavu se získávají na řádku 178 až 181.</w:t>
      </w:r>
      <w:r w:rsidR="003A74BD">
        <w:rPr>
          <w:rFonts w:cs="Arial"/>
          <w:szCs w:val="28"/>
        </w:rPr>
        <w:t xml:space="preserve"> Jednotlivé údaje se dále zpracují a nahrají</w:t>
      </w:r>
      <w:r w:rsidR="008D08B0">
        <w:rPr>
          <w:rFonts w:cs="Arial"/>
          <w:szCs w:val="28"/>
        </w:rPr>
        <w:t xml:space="preserve"> se</w:t>
      </w:r>
      <w:r w:rsidR="003A74BD">
        <w:rPr>
          <w:rFonts w:cs="Arial"/>
          <w:szCs w:val="28"/>
        </w:rPr>
        <w:t xml:space="preserve"> do datových párů.</w:t>
      </w:r>
    </w:p>
    <w:p w14:paraId="0C7C7E23" w14:textId="756C06D9" w:rsidR="008C3BEE" w:rsidRDefault="008C3BEE" w:rsidP="003A2C9D">
      <w:pPr>
        <w:ind w:firstLine="708"/>
      </w:pPr>
      <w:r>
        <w:rPr>
          <w:rFonts w:cs="Arial"/>
          <w:szCs w:val="28"/>
        </w:rPr>
        <w:t>Na řádku 191 se vytvoří nová datová kolekce pro inicializovaný graf. Tato kolekce se následně naplní ze seznamu datových párů.</w:t>
      </w:r>
      <w:r w:rsidR="007B1434">
        <w:rPr>
          <w:rFonts w:cs="Arial"/>
          <w:szCs w:val="28"/>
        </w:rPr>
        <w:t xml:space="preserve"> Na řádku 201 a 202 se také uloží obecné informace o repozitáři</w:t>
      </w:r>
      <w:r w:rsidR="009F7E17">
        <w:rPr>
          <w:rFonts w:cs="Arial"/>
          <w:szCs w:val="28"/>
        </w:rPr>
        <w:t>.</w:t>
      </w:r>
      <w:r w:rsidR="007B1434">
        <w:rPr>
          <w:rFonts w:cs="Arial"/>
          <w:szCs w:val="28"/>
        </w:rPr>
        <w:t xml:space="preserve"> </w:t>
      </w:r>
      <w:r w:rsidR="009F7E17">
        <w:rPr>
          <w:rFonts w:cs="Arial"/>
          <w:szCs w:val="28"/>
        </w:rPr>
        <w:t xml:space="preserve">Mezi ně patří </w:t>
      </w:r>
      <w:r w:rsidR="007B1434">
        <w:rPr>
          <w:rFonts w:cs="Arial"/>
          <w:szCs w:val="28"/>
        </w:rPr>
        <w:t>celkový počet uložených stavů od všech uživatelů, kteří pracovali na projektu a samotná aktivita pouze od uživatele přihlášeného v aplikaci.</w:t>
      </w:r>
    </w:p>
    <w:p w14:paraId="2A94AF0B" w14:textId="77777777" w:rsidR="00A47864" w:rsidRDefault="00A47864" w:rsidP="00A47864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55B0316" wp14:editId="23CF0E01">
            <wp:extent cx="5217795" cy="4478722"/>
            <wp:effectExtent l="0" t="0" r="1905" b="0"/>
            <wp:docPr id="200" name="Obrázek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32288" cy="44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3896" w14:textId="2FF0CA92" w:rsidR="00A47864" w:rsidRPr="00A47864" w:rsidRDefault="00A47864" w:rsidP="00A47864">
      <w:pPr>
        <w:pStyle w:val="Titulek"/>
        <w:spacing w:line="480" w:lineRule="auto"/>
        <w:ind w:firstLine="0"/>
      </w:pPr>
      <w:bookmarkStart w:id="150" w:name="_Toc68530838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39</w:t>
      </w:r>
      <w:r w:rsidR="004C2218">
        <w:rPr>
          <w:noProof/>
        </w:rPr>
        <w:fldChar w:fldCharType="end"/>
      </w:r>
      <w:r>
        <w:t xml:space="preserve"> - Metoda GenerateRepoDataCommand</w:t>
      </w:r>
      <w:bookmarkEnd w:id="150"/>
    </w:p>
    <w:p w14:paraId="6EFB8766" w14:textId="7AF195A6" w:rsidR="00CC5D51" w:rsidRDefault="00C9700F" w:rsidP="003B0F88">
      <w:pPr>
        <w:pStyle w:val="Nadpis3"/>
      </w:pPr>
      <w:r>
        <w:t xml:space="preserve"> </w:t>
      </w:r>
      <w:bookmarkStart w:id="151" w:name="_Toc68530072"/>
      <w:r w:rsidR="5F46F22C">
        <w:t>Controllers</w:t>
      </w:r>
      <w:bookmarkEnd w:id="151"/>
    </w:p>
    <w:p w14:paraId="4C10CC7A" w14:textId="6D2EA0BF" w:rsidR="000614BE" w:rsidRPr="000614BE" w:rsidRDefault="000614BE" w:rsidP="000614BE">
      <w:pPr>
        <w:rPr>
          <w:rFonts w:eastAsia="Arial"/>
        </w:rPr>
      </w:pPr>
      <w:r w:rsidRPr="000614BE">
        <w:rPr>
          <w:rFonts w:eastAsia="Arial"/>
        </w:rPr>
        <w:t>Kapitola Controllers se zabývá</w:t>
      </w:r>
      <w:r>
        <w:rPr>
          <w:rFonts w:eastAsia="Arial"/>
        </w:rPr>
        <w:t xml:space="preserve"> </w:t>
      </w:r>
      <w:r w:rsidR="00953F1A">
        <w:rPr>
          <w:rFonts w:eastAsia="Arial"/>
        </w:rPr>
        <w:t>třídam</w:t>
      </w:r>
      <w:r w:rsidR="00592360">
        <w:rPr>
          <w:rFonts w:eastAsia="Arial"/>
        </w:rPr>
        <w:t>i</w:t>
      </w:r>
      <w:r w:rsidR="00684B96">
        <w:rPr>
          <w:rFonts w:eastAsia="Arial"/>
        </w:rPr>
        <w:t>, které</w:t>
      </w:r>
      <w:r w:rsidR="007A5729">
        <w:rPr>
          <w:rFonts w:eastAsia="Arial"/>
        </w:rPr>
        <w:t xml:space="preserve"> pracují</w:t>
      </w:r>
      <w:r w:rsidR="00953F1A">
        <w:rPr>
          <w:rFonts w:eastAsia="Arial"/>
        </w:rPr>
        <w:t xml:space="preserve"> s externími a interními knihovnami.</w:t>
      </w:r>
      <w:r w:rsidR="00FB16D6">
        <w:rPr>
          <w:rFonts w:eastAsia="Arial"/>
        </w:rPr>
        <w:t xml:space="preserve"> </w:t>
      </w:r>
      <w:r w:rsidR="007D42F3">
        <w:rPr>
          <w:rFonts w:eastAsia="Arial"/>
        </w:rPr>
        <w:t>Tyto třídy umožňují propojení logiky elementů a funkcionalit</w:t>
      </w:r>
      <w:r w:rsidR="009F7E17">
        <w:rPr>
          <w:rFonts w:eastAsia="Arial"/>
        </w:rPr>
        <w:t>y</w:t>
      </w:r>
      <w:r w:rsidR="007D42F3">
        <w:rPr>
          <w:rFonts w:eastAsia="Arial"/>
        </w:rPr>
        <w:t xml:space="preserve"> aplikace. Obsahují například metody</w:t>
      </w:r>
      <w:r w:rsidR="007A5729">
        <w:rPr>
          <w:rFonts w:eastAsia="Arial"/>
        </w:rPr>
        <w:t xml:space="preserve"> starající se</w:t>
      </w:r>
      <w:r w:rsidR="007D42F3">
        <w:rPr>
          <w:rFonts w:eastAsia="Arial"/>
        </w:rPr>
        <w:t xml:space="preserve"> o běh aplikace v pozadí.</w:t>
      </w:r>
    </w:p>
    <w:p w14:paraId="2B8514BE" w14:textId="043CDF65" w:rsidR="00CC5D51" w:rsidRDefault="3411E955" w:rsidP="00A53E67">
      <w:pPr>
        <w:pStyle w:val="Nadpis4"/>
      </w:pPr>
      <w:bookmarkStart w:id="152" w:name="_Toc68530073"/>
      <w:r>
        <w:lastRenderedPageBreak/>
        <w:t>GitMethods</w:t>
      </w:r>
      <w:bookmarkEnd w:id="152"/>
    </w:p>
    <w:p w14:paraId="5679749E" w14:textId="79A0A8C5" w:rsidR="00911780" w:rsidRDefault="00911780" w:rsidP="00703C60">
      <w:r>
        <w:t>Třída GitMethods obsahuje primárně metody</w:t>
      </w:r>
      <w:r w:rsidR="007A5729">
        <w:t xml:space="preserve"> </w:t>
      </w:r>
      <w:r w:rsidR="0070331B">
        <w:t>zajišťující</w:t>
      </w:r>
      <w:r>
        <w:t xml:space="preserve"> ověřování a práci s repozitářem na základní úrovni.</w:t>
      </w:r>
      <w:r w:rsidR="00C76F01">
        <w:t xml:space="preserve"> Mezi základní metody patří přidávání repozitářů, práce s větvemi, </w:t>
      </w:r>
      <w:r w:rsidR="00AB2EC2">
        <w:t>uživatelská vyskakovací okna</w:t>
      </w:r>
      <w:r w:rsidR="00C76F01">
        <w:t xml:space="preserve"> pro přenos repozitářů a taky souhrn všech aktualizovaných souborů.</w:t>
      </w:r>
    </w:p>
    <w:p w14:paraId="7B8E39B3" w14:textId="4994C621" w:rsidR="00AB2EC2" w:rsidRDefault="0070331B" w:rsidP="003A2C9D">
      <w:r>
        <w:t>H</w:t>
      </w:r>
      <w:r w:rsidR="00AB2EC2">
        <w:t xml:space="preserve">lavní metody pro přidávání repozitáře </w:t>
      </w:r>
      <w:r>
        <w:t>jsou</w:t>
      </w:r>
      <w:r w:rsidR="00AB2EC2">
        <w:t xml:space="preserve"> například AddLocalRepo </w:t>
      </w:r>
      <w:r w:rsidR="008C002E">
        <w:t>nebo</w:t>
      </w:r>
      <w:r w:rsidR="00AB2EC2">
        <w:t xml:space="preserve"> IsRepo. Tyto metody se starají o tvorbu nových</w:t>
      </w:r>
      <w:r>
        <w:t xml:space="preserve"> repozitářů</w:t>
      </w:r>
      <w:r w:rsidR="00AB2EC2">
        <w:t xml:space="preserve"> </w:t>
      </w:r>
      <w:r w:rsidR="00846CE9">
        <w:t>a</w:t>
      </w:r>
      <w:r w:rsidR="00AB2EC2">
        <w:t xml:space="preserve"> přidá</w:t>
      </w:r>
      <w:r w:rsidR="00846CE9">
        <w:t>vání</w:t>
      </w:r>
      <w:r w:rsidR="00AB2EC2">
        <w:t xml:space="preserve"> již vytvořených repozitářů.</w:t>
      </w:r>
      <w:r w:rsidR="00456BC5">
        <w:t xml:space="preserve"> V</w:t>
      </w:r>
      <w:r>
        <w:t> </w:t>
      </w:r>
      <w:r w:rsidR="00456BC5">
        <w:t>obrázku</w:t>
      </w:r>
      <w:r>
        <w:t xml:space="preserve"> </w:t>
      </w:r>
      <w:r w:rsidR="00456BC5">
        <w:t>Metoda AddLocalRepo</w:t>
      </w:r>
      <w:r>
        <w:t xml:space="preserve"> </w:t>
      </w:r>
      <w:r w:rsidR="00456BC5">
        <w:t>se nejdříve na řádku 24 získají veškeré uživatelské repozitáře.</w:t>
      </w:r>
      <w:r w:rsidR="009F4B18">
        <w:t xml:space="preserve"> Pro předcházení duplicity názvů se zkontroluje, zda není repozitář již vytvořený.</w:t>
      </w:r>
      <w:r w:rsidR="00F26191">
        <w:t xml:space="preserve"> </w:t>
      </w:r>
    </w:p>
    <w:p w14:paraId="0269223F" w14:textId="77777777" w:rsidR="00456BC5" w:rsidRDefault="002B65C3" w:rsidP="00456BC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9589D34" wp14:editId="355EBF08">
            <wp:extent cx="5051587" cy="3256915"/>
            <wp:effectExtent l="0" t="0" r="0" b="635"/>
            <wp:docPr id="40" name="Obrázek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59450" cy="326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3858" w14:textId="7D85D0FD" w:rsidR="00815F0A" w:rsidRDefault="00456BC5" w:rsidP="00456BC5">
      <w:pPr>
        <w:pStyle w:val="Titulek"/>
        <w:spacing w:line="480" w:lineRule="auto"/>
        <w:ind w:firstLine="0"/>
      </w:pPr>
      <w:bookmarkStart w:id="153" w:name="_Toc68530839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40</w:t>
      </w:r>
      <w:r w:rsidR="004C2218">
        <w:rPr>
          <w:noProof/>
        </w:rPr>
        <w:fldChar w:fldCharType="end"/>
      </w:r>
      <w:r>
        <w:t xml:space="preserve"> - Metoda AddLocalRepo</w:t>
      </w:r>
      <w:bookmarkEnd w:id="153"/>
    </w:p>
    <w:p w14:paraId="155DCB26" w14:textId="77777777" w:rsidR="00815F0A" w:rsidRDefault="00815F0A">
      <w:pPr>
        <w:spacing w:before="0" w:after="0" w:line="240" w:lineRule="auto"/>
        <w:ind w:firstLine="0"/>
        <w:jc w:val="left"/>
        <w:rPr>
          <w:b/>
          <w:bCs/>
          <w:sz w:val="20"/>
          <w:szCs w:val="20"/>
        </w:rPr>
      </w:pPr>
      <w:r>
        <w:br w:type="page"/>
      </w:r>
    </w:p>
    <w:p w14:paraId="4E535E44" w14:textId="77777777" w:rsidR="00815F0A" w:rsidRDefault="00815F0A" w:rsidP="00815F0A">
      <w:r>
        <w:lastRenderedPageBreak/>
        <w:t>V části začínající řádkem 32 se využívá metody IsRepo. Ta zkontroluje, jestli už byl repozitář inicializován. V případě inicializovaného repozitáře se vytvoří v databázovém formátu a následně uloží.</w:t>
      </w:r>
    </w:p>
    <w:p w14:paraId="521C1294" w14:textId="77777777" w:rsidR="00456BC5" w:rsidRDefault="002B65C3" w:rsidP="00456BC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BB6E12C" wp14:editId="5E045908">
            <wp:extent cx="4953000" cy="1326859"/>
            <wp:effectExtent l="0" t="0" r="0" b="6985"/>
            <wp:docPr id="41" name="Obrázek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02052" cy="13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CC9E" w14:textId="1E71B2A0" w:rsidR="00AB2EC2" w:rsidRDefault="00456BC5" w:rsidP="00456BC5">
      <w:pPr>
        <w:pStyle w:val="Titulek"/>
        <w:spacing w:line="480" w:lineRule="auto"/>
        <w:ind w:firstLine="0"/>
      </w:pPr>
      <w:bookmarkStart w:id="154" w:name="_Toc68530840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41</w:t>
      </w:r>
      <w:r w:rsidR="004C2218">
        <w:rPr>
          <w:noProof/>
        </w:rPr>
        <w:fldChar w:fldCharType="end"/>
      </w:r>
      <w:r>
        <w:t xml:space="preserve"> - Metoda IsRepo</w:t>
      </w:r>
      <w:bookmarkEnd w:id="154"/>
    </w:p>
    <w:p w14:paraId="03FB8CEB" w14:textId="08B88EEB" w:rsidR="00C759DF" w:rsidRDefault="00C759DF" w:rsidP="00C759DF">
      <w:r>
        <w:t>V této třídě se také nachází hlavní metoda pro získávání rozdíl</w:t>
      </w:r>
      <w:r w:rsidR="00B27DAD">
        <w:t>ů v modifikovaných souborech. Získání změn probíhá na základě jména souboru a cesty k repozitáři.</w:t>
      </w:r>
      <w:r w:rsidR="00621FEE">
        <w:t xml:space="preserve"> Více o porovnávání změn v repozitáři v kapitole</w:t>
      </w:r>
      <w:r w:rsidR="00B27DAD">
        <w:t xml:space="preserve"> </w:t>
      </w:r>
      <w:r w:rsidR="00B153B2">
        <w:fldChar w:fldCharType="begin"/>
      </w:r>
      <w:r w:rsidR="00B153B2">
        <w:instrText xml:space="preserve"> REF _Ref64909451 \h </w:instrText>
      </w:r>
      <w:r w:rsidR="00B153B2">
        <w:fldChar w:fldCharType="separate"/>
      </w:r>
      <w:r w:rsidR="008E49B2">
        <w:t>Porovnávání změn</w:t>
      </w:r>
      <w:r w:rsidR="00B153B2">
        <w:fldChar w:fldCharType="end"/>
      </w:r>
      <w:r w:rsidR="00B153B2">
        <w:t xml:space="preserve">. </w:t>
      </w:r>
    </w:p>
    <w:p w14:paraId="4FCB99E4" w14:textId="37D8A2D7" w:rsidR="00137F94" w:rsidRDefault="00137F94" w:rsidP="00A53E67">
      <w:pPr>
        <w:pStyle w:val="Nadpis4"/>
      </w:pPr>
      <w:bookmarkStart w:id="155" w:name="_Toc68530074"/>
      <w:r>
        <w:t>Cmd</w:t>
      </w:r>
      <w:bookmarkEnd w:id="155"/>
    </w:p>
    <w:p w14:paraId="0CEBD864" w14:textId="618E2B77" w:rsidR="00D33F26" w:rsidRPr="0040143D" w:rsidRDefault="00D33F26" w:rsidP="0040143D">
      <w:pPr>
        <w:rPr>
          <w:lang w:val="en-US"/>
        </w:rPr>
      </w:pPr>
      <w:r>
        <w:t xml:space="preserve">Soubor Cmd.cs obsahuje veřejnou statickou třídu Cmd. Ta umožňuje </w:t>
      </w:r>
      <w:r w:rsidR="00153EDC">
        <w:t>spuštění</w:t>
      </w:r>
      <w:r>
        <w:t xml:space="preserve"> dvou hlavních metod</w:t>
      </w:r>
      <w:r w:rsidR="002800AA">
        <w:t>. Na nich</w:t>
      </w:r>
      <w:r>
        <w:t xml:space="preserve"> stojí</w:t>
      </w:r>
      <w:r w:rsidR="002800AA">
        <w:t xml:space="preserve"> veškerá</w:t>
      </w:r>
      <w:r>
        <w:t xml:space="preserve"> manipulace aplikace s příkazovým řádkem. Díky možnosti práce s uživatelským terminálem se dají </w:t>
      </w:r>
      <w:r w:rsidR="00102A47">
        <w:t>spustit</w:t>
      </w:r>
      <w:r>
        <w:t xml:space="preserve"> příkazy přímo nástrojem git.</w:t>
      </w:r>
    </w:p>
    <w:p w14:paraId="515C58CD" w14:textId="7810D3D0" w:rsidR="00AA3F4B" w:rsidRPr="00AA3F4B" w:rsidRDefault="00AA3F4B" w:rsidP="00703C60">
      <w:pPr>
        <w:pStyle w:val="Nadpis5"/>
      </w:pPr>
      <w:bookmarkStart w:id="156" w:name="_Toc68530075"/>
      <w:r>
        <w:t>Run</w:t>
      </w:r>
      <w:r w:rsidR="000710D5">
        <w:t>,</w:t>
      </w:r>
      <w:r>
        <w:t xml:space="preserve"> RunAndRead</w:t>
      </w:r>
      <w:bookmarkEnd w:id="156"/>
    </w:p>
    <w:p w14:paraId="2443717B" w14:textId="77777777" w:rsidR="0070331B" w:rsidRDefault="006F65A1" w:rsidP="003A2C9D">
      <w:r>
        <w:t xml:space="preserve">Primární obsažené metody jsou Run a RunAndRead. Metoda Run dokáže ve vybrané složce spustit příkazy pomocí Git.exe. Tento proces je spuštěn na pozadí a běží asynchronně, takže nijak neomezuje běh aplikace. </w:t>
      </w:r>
    </w:p>
    <w:p w14:paraId="0B232135" w14:textId="3FCAD673" w:rsidR="00AA3F4B" w:rsidRDefault="006F65A1" w:rsidP="003A2C9D">
      <w:r>
        <w:t>Metoda RunAndRead je v základu stejná jako Run s</w:t>
      </w:r>
      <w:r w:rsidR="00E509A8">
        <w:t xml:space="preserve"> tím</w:t>
      </w:r>
      <w:r>
        <w:t xml:space="preserve"> rozdílem, že </w:t>
      </w:r>
      <w:r w:rsidR="00DB5F2D">
        <w:t xml:space="preserve">po doběhnutí procesu </w:t>
      </w:r>
      <w:r>
        <w:t>dokáže vrátit výstup konzole</w:t>
      </w:r>
      <w:r w:rsidR="00DB5F2D">
        <w:t xml:space="preserve"> zpět</w:t>
      </w:r>
      <w:r w:rsidR="005F311C">
        <w:t>, a to</w:t>
      </w:r>
      <w:r w:rsidR="00DB5F2D">
        <w:t xml:space="preserve"> ve formě listu.</w:t>
      </w:r>
    </w:p>
    <w:p w14:paraId="5408E6DE" w14:textId="4C94E2B3" w:rsidR="00A034BC" w:rsidRDefault="002C06BF" w:rsidP="00A034BC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6C9C1C6" wp14:editId="6F190D27">
            <wp:extent cx="5022587" cy="2916555"/>
            <wp:effectExtent l="0" t="0" r="6985" b="0"/>
            <wp:docPr id="42" name="Obrázek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38002" cy="292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31DE" w14:textId="24BBDE96" w:rsidR="009354B6" w:rsidRDefault="00A034BC" w:rsidP="00A034BC">
      <w:pPr>
        <w:pStyle w:val="Titulek"/>
        <w:spacing w:before="0" w:line="480" w:lineRule="auto"/>
        <w:ind w:firstLine="0"/>
      </w:pPr>
      <w:bookmarkStart w:id="157" w:name="_Toc68530841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42</w:t>
      </w:r>
      <w:r w:rsidR="004C2218">
        <w:rPr>
          <w:noProof/>
        </w:rPr>
        <w:fldChar w:fldCharType="end"/>
      </w:r>
      <w:r>
        <w:t xml:space="preserve"> - Metoda Run</w:t>
      </w:r>
      <w:bookmarkEnd w:id="157"/>
    </w:p>
    <w:p w14:paraId="027110AF" w14:textId="2D83C9EB" w:rsidR="00A034BC" w:rsidRDefault="002C06BF" w:rsidP="00A034B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3E5F877" wp14:editId="240AED03">
            <wp:extent cx="5129831" cy="4646930"/>
            <wp:effectExtent l="0" t="0" r="0" b="1270"/>
            <wp:docPr id="43" name="Obrázek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42144" cy="465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3484" w14:textId="49C18838" w:rsidR="005055E2" w:rsidRDefault="00A034BC" w:rsidP="00A034BC">
      <w:pPr>
        <w:pStyle w:val="Titulek"/>
        <w:spacing w:line="480" w:lineRule="auto"/>
        <w:ind w:firstLine="0"/>
      </w:pPr>
      <w:bookmarkStart w:id="158" w:name="_Toc68530842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43</w:t>
      </w:r>
      <w:r w:rsidR="004C2218">
        <w:rPr>
          <w:noProof/>
        </w:rPr>
        <w:fldChar w:fldCharType="end"/>
      </w:r>
      <w:r>
        <w:t xml:space="preserve"> - Metoda RunAndRead</w:t>
      </w:r>
      <w:bookmarkEnd w:id="158"/>
    </w:p>
    <w:p w14:paraId="78C7F53D" w14:textId="77777777" w:rsidR="005055E2" w:rsidRDefault="005055E2">
      <w:pPr>
        <w:spacing w:before="0" w:after="0" w:line="240" w:lineRule="auto"/>
        <w:ind w:firstLine="0"/>
        <w:jc w:val="left"/>
        <w:rPr>
          <w:b/>
          <w:bCs/>
          <w:sz w:val="20"/>
          <w:szCs w:val="20"/>
        </w:rPr>
      </w:pPr>
      <w:r>
        <w:br w:type="page"/>
      </w:r>
    </w:p>
    <w:p w14:paraId="3B4EA0A9" w14:textId="3D3B6E21" w:rsidR="006F65A1" w:rsidRDefault="00D33F26" w:rsidP="00703C60">
      <w:pPr>
        <w:pStyle w:val="Nadpis5"/>
      </w:pPr>
      <w:bookmarkStart w:id="159" w:name="_Toc68530076"/>
      <w:r>
        <w:lastRenderedPageBreak/>
        <w:t>PushRepo</w:t>
      </w:r>
      <w:r w:rsidR="000710D5">
        <w:t>,</w:t>
      </w:r>
      <w:r>
        <w:t xml:space="preserve"> PullRepo</w:t>
      </w:r>
      <w:bookmarkEnd w:id="159"/>
    </w:p>
    <w:p w14:paraId="3882D85E" w14:textId="7720AE34" w:rsidR="003A2C9D" w:rsidRDefault="00D33F26" w:rsidP="00310969">
      <w:r>
        <w:t>Cmd.cs mimo jiné obsahuje asynchronní metody PushRepo a PullRepo</w:t>
      </w:r>
      <w:r w:rsidR="002800AA">
        <w:t>.</w:t>
      </w:r>
      <w:r>
        <w:t xml:space="preserve"> </w:t>
      </w:r>
      <w:r w:rsidR="002800AA">
        <w:t>Na nich stojí</w:t>
      </w:r>
      <w:r>
        <w:t xml:space="preserve"> synchronizace repozitáře s externím úložištěm. Metoda PushRepo kontroluje existenci vzdáleného repozitáře a při úspěšném nalezení do něj nahraje aktuální data. </w:t>
      </w:r>
    </w:p>
    <w:p w14:paraId="312E564F" w14:textId="51484E45" w:rsidR="00065119" w:rsidRDefault="007311DB" w:rsidP="00310969">
      <w:r>
        <w:t xml:space="preserve">Metoda PushRepo má mechanismus pro časové vypršení požadavku </w:t>
      </w:r>
      <w:r w:rsidR="00065119">
        <w:t>pro</w:t>
      </w:r>
      <w:r>
        <w:t xml:space="preserve"> nahrání repozitáře. Na řádku 191 až 200 se nachází jednoduchý cyklus</w:t>
      </w:r>
      <w:r w:rsidR="000C470B">
        <w:t xml:space="preserve"> </w:t>
      </w:r>
      <w:r w:rsidR="00065119">
        <w:t>sledující,</w:t>
      </w:r>
      <w:r w:rsidR="000C470B">
        <w:t xml:space="preserve"> jestli je daný</w:t>
      </w:r>
      <w:r>
        <w:t xml:space="preserve"> projekt již nahrán na platformě Github.</w:t>
      </w:r>
      <w:r w:rsidR="009F4B18">
        <w:t xml:space="preserve"> </w:t>
      </w:r>
    </w:p>
    <w:p w14:paraId="1067798C" w14:textId="397B754F" w:rsidR="00C469B4" w:rsidRDefault="009F4B18" w:rsidP="00310969">
      <w:r>
        <w:t>Požadavek</w:t>
      </w:r>
      <w:r w:rsidR="00065119">
        <w:t xml:space="preserve"> je</w:t>
      </w:r>
      <w:r>
        <w:t xml:space="preserve"> vrácen, p</w:t>
      </w:r>
      <w:r w:rsidR="007311DB">
        <w:t>okud ani po 5 sekundách nedojde k</w:t>
      </w:r>
      <w:r w:rsidR="00340AA3">
        <w:t> </w:t>
      </w:r>
      <w:r w:rsidR="007311DB">
        <w:t>nalezení</w:t>
      </w:r>
      <w:r w:rsidR="00340AA3">
        <w:t xml:space="preserve"> repozitáře</w:t>
      </w:r>
      <w:r w:rsidR="007311DB">
        <w:t xml:space="preserve">. V případě úspěšného nalezení se repozitář nahraje na platformu github. </w:t>
      </w:r>
    </w:p>
    <w:p w14:paraId="1443B6F9" w14:textId="77777777" w:rsidR="00C469B4" w:rsidRDefault="00C469B4" w:rsidP="00C469B4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B104B95" wp14:editId="5B3057B0">
            <wp:extent cx="5630583" cy="2884805"/>
            <wp:effectExtent l="0" t="0" r="8255" b="0"/>
            <wp:docPr id="44" name="Obrázek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36593" cy="288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A319" w14:textId="7B8B7B47" w:rsidR="00655CB1" w:rsidRDefault="00C469B4" w:rsidP="007311DB">
      <w:pPr>
        <w:pStyle w:val="Titulek"/>
        <w:spacing w:line="480" w:lineRule="auto"/>
        <w:ind w:firstLine="0"/>
      </w:pPr>
      <w:bookmarkStart w:id="160" w:name="_Toc68530843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44</w:t>
      </w:r>
      <w:r w:rsidR="004C2218">
        <w:rPr>
          <w:noProof/>
        </w:rPr>
        <w:fldChar w:fldCharType="end"/>
      </w:r>
      <w:r>
        <w:t xml:space="preserve"> - Metoda PushRepo</w:t>
      </w:r>
      <w:bookmarkEnd w:id="160"/>
    </w:p>
    <w:p w14:paraId="59D2EDBF" w14:textId="77777777" w:rsidR="00655CB1" w:rsidRDefault="00655CB1">
      <w:pPr>
        <w:spacing w:before="0" w:after="0" w:line="240" w:lineRule="auto"/>
        <w:ind w:firstLine="0"/>
        <w:jc w:val="left"/>
        <w:rPr>
          <w:b/>
          <w:bCs/>
          <w:sz w:val="20"/>
          <w:szCs w:val="20"/>
        </w:rPr>
      </w:pPr>
      <w:r>
        <w:br w:type="page"/>
      </w:r>
    </w:p>
    <w:p w14:paraId="1A09F7AE" w14:textId="77777777" w:rsidR="00E163F6" w:rsidRDefault="00D33F26" w:rsidP="00310969">
      <w:r>
        <w:lastRenderedPageBreak/>
        <w:t>PullRepo je metodou v podstatě inverzní k</w:t>
      </w:r>
      <w:r w:rsidR="00065119">
        <w:t> </w:t>
      </w:r>
      <w:r>
        <w:t>PushRepo</w:t>
      </w:r>
      <w:r w:rsidR="00065119">
        <w:t>.</w:t>
      </w:r>
      <w:r>
        <w:t xml:space="preserve"> </w:t>
      </w:r>
      <w:r w:rsidR="00065119">
        <w:t>S</w:t>
      </w:r>
      <w:r>
        <w:t xml:space="preserve">tará se o stažení aktuálních dat do lokálního repozitáře. </w:t>
      </w:r>
      <w:r w:rsidR="004C609A">
        <w:t xml:space="preserve">Používá stejný kód pro zjištění </w:t>
      </w:r>
      <w:r w:rsidR="00065119">
        <w:t>vypršeného</w:t>
      </w:r>
      <w:r w:rsidR="004C609A">
        <w:t xml:space="preserve"> požadavku. </w:t>
      </w:r>
    </w:p>
    <w:p w14:paraId="7AC32150" w14:textId="1090B204" w:rsidR="00D33F26" w:rsidRDefault="004C609A" w:rsidP="00310969">
      <w:r>
        <w:t>V případě PullRepo jde pouze o 4 sekundy, kdy se kontroluje umístění projektu. Při úspěšném nalezení se projekt v lokálním úložišti aktualizuje externí verzí.</w:t>
      </w:r>
    </w:p>
    <w:p w14:paraId="0C44FDFE" w14:textId="7941BCBF" w:rsidR="00696F1E" w:rsidRDefault="002C06BF" w:rsidP="00696F1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9F2EC7C" wp14:editId="7BAECF43">
            <wp:extent cx="5548124" cy="2734310"/>
            <wp:effectExtent l="0" t="0" r="0" b="8890"/>
            <wp:docPr id="45" name="Obrázek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53314" cy="273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F22F" w14:textId="65819BAD" w:rsidR="00696F1E" w:rsidRDefault="00696F1E" w:rsidP="00D5000A">
      <w:pPr>
        <w:pStyle w:val="Titulek"/>
        <w:spacing w:line="480" w:lineRule="auto"/>
        <w:ind w:firstLine="0"/>
      </w:pPr>
      <w:bookmarkStart w:id="161" w:name="_Toc68530844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45</w:t>
      </w:r>
      <w:r w:rsidR="004C2218">
        <w:rPr>
          <w:noProof/>
        </w:rPr>
        <w:fldChar w:fldCharType="end"/>
      </w:r>
      <w:r>
        <w:t xml:space="preserve"> - Metoda PullRepo</w:t>
      </w:r>
      <w:bookmarkEnd w:id="161"/>
    </w:p>
    <w:p w14:paraId="0D437EC8" w14:textId="2B5E0712" w:rsidR="00A54FAD" w:rsidRDefault="00A54FAD" w:rsidP="00703C60">
      <w:pPr>
        <w:pStyle w:val="Nadpis5"/>
      </w:pPr>
      <w:bookmarkStart w:id="162" w:name="_Toc68530077"/>
      <w:r>
        <w:t>Další důležité metody</w:t>
      </w:r>
      <w:bookmarkEnd w:id="162"/>
    </w:p>
    <w:p w14:paraId="00577314" w14:textId="02A51AE0" w:rsidR="00A95A19" w:rsidRDefault="00A54FAD" w:rsidP="00A54FAD">
      <w:r>
        <w:t>V této třídě se mimo jiné nacházejí i metody</w:t>
      </w:r>
      <w:r w:rsidR="00036C06">
        <w:t xml:space="preserve"> </w:t>
      </w:r>
      <w:r>
        <w:t>přímo využívají</w:t>
      </w:r>
      <w:r w:rsidR="00036C06">
        <w:t>cí</w:t>
      </w:r>
      <w:r>
        <w:t xml:space="preserve"> běhu v terminálu. Jedná se o metody pro sledování změn v repozitáři. K tomu se využívá vytvořené funkce </w:t>
      </w:r>
      <w:r w:rsidR="00A83595">
        <w:t>g</w:t>
      </w:r>
      <w:r>
        <w:t>it status</w:t>
      </w:r>
      <w:r w:rsidR="00D7629A">
        <w:t>. Ta</w:t>
      </w:r>
      <w:r>
        <w:t xml:space="preserve"> je doplněna o parametry pro jednodušší získávání výstupu a následnou práci se soubory. </w:t>
      </w:r>
    </w:p>
    <w:p w14:paraId="5142197A" w14:textId="2C9CA5C9" w:rsidR="00A54FAD" w:rsidRDefault="00A54FAD" w:rsidP="00A54FAD">
      <w:r>
        <w:t>Mezi sledovací metody patří Untracke</w:t>
      </w:r>
      <w:r w:rsidR="0097398A">
        <w:t>d</w:t>
      </w:r>
      <w:r>
        <w:t>Files, ModifiedFiles a RemovedFiles. Každá z těchto metod vrací seznam souborů podle zadaných parametrů.</w:t>
      </w:r>
      <w:r w:rsidR="00A95A19">
        <w:t xml:space="preserve"> Dále je zde důležitá metoda AddFile</w:t>
      </w:r>
      <w:r w:rsidR="00D7629A">
        <w:t>. Ta</w:t>
      </w:r>
      <w:r w:rsidR="00A95A19">
        <w:t xml:space="preserve"> převezme seznam souborů z předchozích metod a ve vybraném repozitáři přidá soubory do indexu sledování.</w:t>
      </w:r>
    </w:p>
    <w:p w14:paraId="244B874B" w14:textId="3AB9D2AE" w:rsidR="006C204A" w:rsidRDefault="00E06DBF" w:rsidP="006C204A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5D42C90" wp14:editId="015D74E8">
            <wp:extent cx="5551170" cy="856662"/>
            <wp:effectExtent l="0" t="0" r="0" b="635"/>
            <wp:docPr id="46" name="Obrázek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84965" cy="86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7CB7" w14:textId="24FC387C" w:rsidR="000769DF" w:rsidRPr="00A54FAD" w:rsidRDefault="006C204A" w:rsidP="006C204A">
      <w:pPr>
        <w:pStyle w:val="Titulek"/>
        <w:spacing w:line="480" w:lineRule="auto"/>
        <w:ind w:firstLine="0"/>
      </w:pPr>
      <w:bookmarkStart w:id="163" w:name="_Toc68530845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46</w:t>
      </w:r>
      <w:r w:rsidR="004C2218">
        <w:rPr>
          <w:noProof/>
        </w:rPr>
        <w:fldChar w:fldCharType="end"/>
      </w:r>
      <w:r>
        <w:t xml:space="preserve"> - Metoda AddFile</w:t>
      </w:r>
      <w:bookmarkEnd w:id="163"/>
    </w:p>
    <w:p w14:paraId="3757FE99" w14:textId="442EC65A" w:rsidR="00137F94" w:rsidRDefault="00137F94" w:rsidP="00A53E67">
      <w:pPr>
        <w:pStyle w:val="Nadpis4"/>
      </w:pPr>
      <w:bookmarkStart w:id="164" w:name="_Toc68530078"/>
      <w:r>
        <w:lastRenderedPageBreak/>
        <w:t>GithubController</w:t>
      </w:r>
      <w:bookmarkEnd w:id="164"/>
    </w:p>
    <w:p w14:paraId="517C419D" w14:textId="384E9E26" w:rsidR="00211C3F" w:rsidRDefault="00211C3F" w:rsidP="00211C3F">
      <w:r>
        <w:t>GithubController.cs je třídou</w:t>
      </w:r>
      <w:r w:rsidR="00D7629A">
        <w:t xml:space="preserve"> starající se</w:t>
      </w:r>
      <w:r>
        <w:t xml:space="preserve"> o úspěšné propojení aplikace s uživatelským </w:t>
      </w:r>
      <w:r w:rsidR="00A722CC">
        <w:t>API</w:t>
      </w:r>
      <w:r>
        <w:t xml:space="preserve">. </w:t>
      </w:r>
      <w:r w:rsidR="00B32B45">
        <w:t>K a</w:t>
      </w:r>
      <w:r>
        <w:t xml:space="preserve">utentifikaci uživatele využívá vygenerovaný privátní </w:t>
      </w:r>
      <w:r w:rsidR="00A9374D">
        <w:t>klíč</w:t>
      </w:r>
      <w:r>
        <w:t>, pomocí kterého vrátí ověřený objekt G</w:t>
      </w:r>
      <w:r w:rsidR="00BA433B">
        <w:t>itHubClient. Ten se dále používá pro získávání dat a repozitářů uživatele. V základě slouží jako ověření uživatelských práv pro Octokit Client Library.</w:t>
      </w:r>
    </w:p>
    <w:p w14:paraId="05350073" w14:textId="6C48E73F" w:rsidR="00155B81" w:rsidRDefault="00155B81" w:rsidP="00A53E67">
      <w:pPr>
        <w:pStyle w:val="Nadpis4"/>
      </w:pPr>
      <w:bookmarkStart w:id="165" w:name="_Toc68530079"/>
      <w:r>
        <w:t>MainWindowController</w:t>
      </w:r>
      <w:bookmarkEnd w:id="165"/>
    </w:p>
    <w:p w14:paraId="4BC342A8" w14:textId="77777777" w:rsidR="00B32B45" w:rsidRDefault="00564CF4" w:rsidP="00564CF4">
      <w:r>
        <w:t xml:space="preserve">Tato třida byla vytvořena </w:t>
      </w:r>
      <w:r w:rsidR="00B32B45">
        <w:t xml:space="preserve">za účelem </w:t>
      </w:r>
      <w:r>
        <w:t>přehlednosti a oddělení programové logiky od funkcí v okně MainWindow. Nachází se zde metody s příponou Comma</w:t>
      </w:r>
      <w:r w:rsidR="007A5729">
        <w:t>n</w:t>
      </w:r>
      <w:r>
        <w:t>d</w:t>
      </w:r>
      <w:r w:rsidR="007A5729">
        <w:t>.</w:t>
      </w:r>
      <w:r>
        <w:t xml:space="preserve"> </w:t>
      </w:r>
      <w:r w:rsidR="007A5729">
        <w:t>Ty</w:t>
      </w:r>
      <w:r>
        <w:t xml:space="preserve"> jsou volány na základě metod v hlavním okně.</w:t>
      </w:r>
      <w:r w:rsidR="008B5EB9">
        <w:t xml:space="preserve"> </w:t>
      </w:r>
    </w:p>
    <w:p w14:paraId="43DC47DC" w14:textId="486452A4" w:rsidR="00564CF4" w:rsidRPr="00564CF4" w:rsidRDefault="008B5EB9" w:rsidP="00564CF4">
      <w:r>
        <w:t xml:space="preserve">Převážně se starají zpracování příkazů, zobrazení dodatečného vyskakovacího okna </w:t>
      </w:r>
      <w:r w:rsidR="00384C43">
        <w:t xml:space="preserve">a následné přesměrování na příslušnou metodu v GitMethods.cs </w:t>
      </w:r>
      <w:r w:rsidR="0012101E">
        <w:t>nebo</w:t>
      </w:r>
      <w:r w:rsidR="00384C43">
        <w:t xml:space="preserve"> MainWindowUI.cs.</w:t>
      </w:r>
    </w:p>
    <w:p w14:paraId="1EEC3F90" w14:textId="5C17F7BC" w:rsidR="000A16DC" w:rsidRDefault="000A16DC" w:rsidP="00A53E67">
      <w:pPr>
        <w:pStyle w:val="Nadpis4"/>
      </w:pPr>
      <w:bookmarkStart w:id="166" w:name="_Toc68530080"/>
      <w:r>
        <w:t>UserRepository</w:t>
      </w:r>
      <w:bookmarkEnd w:id="166"/>
    </w:p>
    <w:p w14:paraId="24162BC4" w14:textId="77777777" w:rsidR="005C7F26" w:rsidRDefault="00B74CB7" w:rsidP="00B74CB7">
      <w:r>
        <w:t>UserRepository je veřejnou třídou</w:t>
      </w:r>
      <w:r w:rsidR="00A722CC">
        <w:t xml:space="preserve">. </w:t>
      </w:r>
      <w:r w:rsidR="00B32B45">
        <w:t>Stará se</w:t>
      </w:r>
      <w:r>
        <w:t xml:space="preserve"> o udržení informace o repozitáři. Při jejím vytvoření je nutné vložit instanci vytvořeného repozitáře v Octokit API. </w:t>
      </w:r>
    </w:p>
    <w:p w14:paraId="1E87C1AA" w14:textId="2BEFA83E" w:rsidR="00B74CB7" w:rsidRDefault="00B74CB7" w:rsidP="00B74CB7">
      <w:r>
        <w:t>Pro zjednodušení vývoje obsahuje dvě metody</w:t>
      </w:r>
      <w:r w:rsidR="007A5729">
        <w:t>.</w:t>
      </w:r>
      <w:r>
        <w:t xml:space="preserve"> </w:t>
      </w:r>
      <w:r w:rsidR="007A5729">
        <w:t>První</w:t>
      </w:r>
      <w:r>
        <w:t xml:space="preserve"> vrací URL </w:t>
      </w:r>
      <w:r w:rsidR="007A5729">
        <w:t>a druhá</w:t>
      </w:r>
      <w:r>
        <w:t xml:space="preserve"> jméno konkrétního repozitáře.</w:t>
      </w:r>
      <w:r w:rsidR="0091280B">
        <w:t xml:space="preserve"> Obecně tato třída slouží jako schránka pro další práci s repozitářem.</w:t>
      </w:r>
    </w:p>
    <w:p w14:paraId="7A6163A8" w14:textId="77777777" w:rsidR="005A11A2" w:rsidRDefault="00306C26" w:rsidP="005A11A2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B16E362" wp14:editId="72036BCC">
            <wp:extent cx="4343400" cy="2604466"/>
            <wp:effectExtent l="0" t="0" r="0" b="5715"/>
            <wp:docPr id="50" name="Obrázek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55744" cy="261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DCB6" w14:textId="3EC0D229" w:rsidR="00306C26" w:rsidRDefault="005A11A2" w:rsidP="005A11A2">
      <w:pPr>
        <w:pStyle w:val="Titulek"/>
        <w:spacing w:line="480" w:lineRule="auto"/>
        <w:ind w:firstLine="0"/>
      </w:pPr>
      <w:bookmarkStart w:id="167" w:name="_Toc68530846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47</w:t>
      </w:r>
      <w:r w:rsidR="004C2218">
        <w:rPr>
          <w:noProof/>
        </w:rPr>
        <w:fldChar w:fldCharType="end"/>
      </w:r>
      <w:r>
        <w:t xml:space="preserve"> - Třída UserRepository</w:t>
      </w:r>
      <w:bookmarkEnd w:id="167"/>
    </w:p>
    <w:p w14:paraId="1F46C1C0" w14:textId="6E03FBE2" w:rsidR="4D1B9344" w:rsidRDefault="00306C26" w:rsidP="003B0F88">
      <w:pPr>
        <w:pStyle w:val="Nadpis3"/>
      </w:pPr>
      <w:r>
        <w:lastRenderedPageBreak/>
        <w:t xml:space="preserve"> </w:t>
      </w:r>
      <w:bookmarkStart w:id="168" w:name="_Toc68530081"/>
      <w:r w:rsidR="4D1B9344">
        <w:t>UIelements</w:t>
      </w:r>
      <w:bookmarkEnd w:id="168"/>
    </w:p>
    <w:p w14:paraId="4F41FB0F" w14:textId="0F787A8A" w:rsidR="0048393B" w:rsidRDefault="0048393B" w:rsidP="0048393B">
      <w:r>
        <w:t>Ve složce UIelements se nachází třída MainWindowUI.cs</w:t>
      </w:r>
      <w:r w:rsidR="00A722CC">
        <w:t>. Ta</w:t>
      </w:r>
      <w:r>
        <w:t xml:space="preserve"> se stará o prvotní inicializaci vizuálních elementů aplikace. Také jsou zde obsaženy metody pro obnovování a upravování vizuálních změn na hlavním vlákně spuštěného okna.</w:t>
      </w:r>
    </w:p>
    <w:p w14:paraId="26E226C7" w14:textId="4B62CA3B" w:rsidR="009F544C" w:rsidRDefault="009F544C" w:rsidP="00A53E67">
      <w:pPr>
        <w:pStyle w:val="Nadpis4"/>
      </w:pPr>
      <w:bookmarkStart w:id="169" w:name="_Toc68530082"/>
      <w:r>
        <w:t>MainWindowUI</w:t>
      </w:r>
      <w:bookmarkEnd w:id="169"/>
    </w:p>
    <w:p w14:paraId="790309DD" w14:textId="77777777" w:rsidR="00A722CC" w:rsidRDefault="0016020D" w:rsidP="0016020D">
      <w:r>
        <w:t>MainWindowUI je třída napojená na hlavní okno aplikace. Využívá se při inicializaci a obnovení prvků v uživatelském rozhraní.</w:t>
      </w:r>
      <w:r w:rsidR="00CE17D1">
        <w:t xml:space="preserve"> Při spuštění okna MainWindow, se zavolají metody pro načtení obrázku a jména uživatele. Také se načte list repozitářů. </w:t>
      </w:r>
    </w:p>
    <w:p w14:paraId="144F4208" w14:textId="77777777" w:rsidR="00C1233B" w:rsidRDefault="00CE17D1" w:rsidP="00B274E4">
      <w:r>
        <w:t>Při změně repozitáře se volá metoda LoadRepoBranches</w:t>
      </w:r>
      <w:r w:rsidR="00A722CC">
        <w:t xml:space="preserve"> zajišťující</w:t>
      </w:r>
      <w:r>
        <w:t xml:space="preserve"> aktualizaci funkčních možností v nástrojovém panelu.</w:t>
      </w:r>
      <w:r w:rsidR="00B274E4">
        <w:t xml:space="preserve"> </w:t>
      </w:r>
      <w:r w:rsidR="005A11A2">
        <w:t xml:space="preserve">Tato metoda nejdříve smaže větve pro předchozí </w:t>
      </w:r>
      <w:r w:rsidR="009E6DEF">
        <w:t>repozitář,</w:t>
      </w:r>
      <w:r w:rsidR="005A11A2">
        <w:t xml:space="preserve"> a to na řádku 53 a 54.</w:t>
      </w:r>
      <w:r w:rsidR="009E6DEF">
        <w:t xml:space="preserve"> Následně se získají větve pro nový repozitář.</w:t>
      </w:r>
      <w:r w:rsidR="00217EB7">
        <w:t xml:space="preserve"> </w:t>
      </w:r>
    </w:p>
    <w:p w14:paraId="201A0BCC" w14:textId="1F2F95FE" w:rsidR="005A11A2" w:rsidRDefault="00217EB7" w:rsidP="00B274E4">
      <w:r>
        <w:t xml:space="preserve">Na řádku 61 </w:t>
      </w:r>
      <w:r w:rsidR="00F50E66">
        <w:t>začíná</w:t>
      </w:r>
      <w:r>
        <w:t xml:space="preserve"> cyklus pro generaci větví nového repozitáře do </w:t>
      </w:r>
      <w:r w:rsidR="00F023C9">
        <w:t>GUI</w:t>
      </w:r>
      <w:r>
        <w:t>.</w:t>
      </w:r>
      <w:r w:rsidR="00F50E66">
        <w:t xml:space="preserve"> </w:t>
      </w:r>
      <w:r w:rsidR="007A5729">
        <w:t>Generované větve</w:t>
      </w:r>
      <w:r w:rsidR="00F50E66">
        <w:t xml:space="preserve"> jsou reprezentovány jako další prvek v nástrojové liště. Na řádku 79 začínají pravidla pro zákaz přepisu hlavní větve.</w:t>
      </w:r>
    </w:p>
    <w:p w14:paraId="5B472A88" w14:textId="77777777" w:rsidR="005A11A2" w:rsidRDefault="00306C26" w:rsidP="005A11A2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6D9743C" wp14:editId="42D46E3D">
            <wp:extent cx="5145502" cy="5171935"/>
            <wp:effectExtent l="0" t="0" r="0" b="0"/>
            <wp:docPr id="51" name="Obrázek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60181" cy="51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55C2" w14:textId="39F3504F" w:rsidR="00306C26" w:rsidRDefault="005A11A2" w:rsidP="005A11A2">
      <w:pPr>
        <w:pStyle w:val="Titulek"/>
        <w:spacing w:line="480" w:lineRule="auto"/>
        <w:ind w:firstLine="0"/>
      </w:pPr>
      <w:bookmarkStart w:id="170" w:name="_Toc68530847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48</w:t>
      </w:r>
      <w:r w:rsidR="004C2218">
        <w:rPr>
          <w:noProof/>
        </w:rPr>
        <w:fldChar w:fldCharType="end"/>
      </w:r>
      <w:r>
        <w:t xml:space="preserve"> - Metoda LoadRepoBranches</w:t>
      </w:r>
      <w:bookmarkEnd w:id="170"/>
    </w:p>
    <w:p w14:paraId="16274A97" w14:textId="4ED1580E" w:rsidR="4D1B9344" w:rsidRDefault="00306C26" w:rsidP="003B0F88">
      <w:pPr>
        <w:pStyle w:val="Nadpis3"/>
      </w:pPr>
      <w:r>
        <w:t xml:space="preserve"> </w:t>
      </w:r>
      <w:bookmarkStart w:id="171" w:name="_Toc68530083"/>
      <w:r w:rsidR="4D1B9344">
        <w:t>Logging</w:t>
      </w:r>
      <w:bookmarkEnd w:id="171"/>
    </w:p>
    <w:p w14:paraId="4086DB72" w14:textId="1421E4B8" w:rsidR="00E71996" w:rsidRDefault="00E71996" w:rsidP="00E71996">
      <w:r>
        <w:t>Složka Logging obsahuje třídy pro zapisování výstupů do konzole pro lepší debugging během vývoje a třídy pro zobrazování uživatelských upozornění pomocí popup oken</w:t>
      </w:r>
      <w:r w:rsidR="00A42BDC">
        <w:t xml:space="preserve"> </w:t>
      </w:r>
      <w:r w:rsidR="000520AE">
        <w:t>(vyskakovací okna)</w:t>
      </w:r>
      <w:r>
        <w:t>.</w:t>
      </w:r>
    </w:p>
    <w:p w14:paraId="2A815EF1" w14:textId="0C446205" w:rsidR="00430EF4" w:rsidRDefault="00430EF4" w:rsidP="00A53E67">
      <w:pPr>
        <w:pStyle w:val="Nadpis4"/>
      </w:pPr>
      <w:bookmarkStart w:id="172" w:name="_Toc68530084"/>
      <w:r>
        <w:t>ConsoleLogger</w:t>
      </w:r>
      <w:bookmarkEnd w:id="172"/>
    </w:p>
    <w:p w14:paraId="031BB39E" w14:textId="5F7E0864" w:rsidR="008D046C" w:rsidRDefault="0015580D" w:rsidP="0015580D">
      <w:r>
        <w:t>Jedná se o veřejnou třídu obsahu</w:t>
      </w:r>
      <w:r w:rsidR="008154A4">
        <w:t>jící</w:t>
      </w:r>
      <w:r>
        <w:t xml:space="preserve"> metody pro lepší debugging kódu při vývoji. Zde se využilo již předvytvořených funkcí logování do konzole</w:t>
      </w:r>
      <w:r w:rsidR="007A5729">
        <w:t xml:space="preserve"> zobrazujících </w:t>
      </w:r>
      <w:r w:rsidR="007F4CB3">
        <w:t>text</w:t>
      </w:r>
      <w:r>
        <w:t xml:space="preserve"> při spuštění ladění aplikace.</w:t>
      </w:r>
      <w:r w:rsidR="0023052A">
        <w:t xml:space="preserve"> </w:t>
      </w:r>
    </w:p>
    <w:p w14:paraId="36711024" w14:textId="56EDFD4F" w:rsidR="0015580D" w:rsidRDefault="0023052A" w:rsidP="0015580D">
      <w:r>
        <w:t>K této modifikaci došlo z důvodu přesného zaznamenávání daných segmentů během fungování aplikace.</w:t>
      </w:r>
      <w:r w:rsidR="00115775">
        <w:t xml:space="preserve"> Tyto logovací metody se nacházejí na řádku 13 až 35.</w:t>
      </w:r>
      <w:r w:rsidR="00B8193B">
        <w:t xml:space="preserve"> </w:t>
      </w:r>
      <w:r w:rsidR="00B8193B">
        <w:lastRenderedPageBreak/>
        <w:t>Navíc zde byly vytvořeny metody pro uživatelské vyskakovací okno</w:t>
      </w:r>
      <w:r w:rsidR="00313AB0">
        <w:t>,</w:t>
      </w:r>
      <w:r w:rsidR="00B8193B">
        <w:t xml:space="preserve"> a</w:t>
      </w:r>
      <w:r w:rsidR="00313AB0">
        <w:t xml:space="preserve"> také</w:t>
      </w:r>
      <w:r w:rsidR="00B8193B">
        <w:t xml:space="preserve"> pro zaznamenávání statusu aplikace do logovacího pole ve spodní části kořenového okna. </w:t>
      </w:r>
    </w:p>
    <w:p w14:paraId="66256DDF" w14:textId="77777777" w:rsidR="00E5174D" w:rsidRDefault="00E5174D" w:rsidP="00E5174D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24869A9" wp14:editId="6EF1D802">
            <wp:extent cx="5122545" cy="3872400"/>
            <wp:effectExtent l="0" t="0" r="1905" b="0"/>
            <wp:docPr id="52" name="Obrázek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40105" cy="388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EBB9" w14:textId="1886A39B" w:rsidR="00E5174D" w:rsidRDefault="00E5174D" w:rsidP="00E5174D">
      <w:pPr>
        <w:pStyle w:val="Titulek"/>
        <w:spacing w:line="480" w:lineRule="auto"/>
        <w:ind w:firstLine="0"/>
      </w:pPr>
      <w:bookmarkStart w:id="173" w:name="_Toc68530848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49</w:t>
      </w:r>
      <w:r w:rsidR="004C2218">
        <w:rPr>
          <w:noProof/>
        </w:rPr>
        <w:fldChar w:fldCharType="end"/>
      </w:r>
      <w:r>
        <w:t xml:space="preserve"> - Třída ConsoleLogger</w:t>
      </w:r>
      <w:bookmarkEnd w:id="173"/>
    </w:p>
    <w:p w14:paraId="1E4DE778" w14:textId="4256854B" w:rsidR="00137F94" w:rsidRDefault="00137F94" w:rsidP="003B0F88">
      <w:pPr>
        <w:pStyle w:val="Nadpis3"/>
      </w:pPr>
      <w:bookmarkStart w:id="174" w:name="_Toc68530085"/>
      <w:r>
        <w:t>Styles</w:t>
      </w:r>
      <w:bookmarkEnd w:id="174"/>
    </w:p>
    <w:p w14:paraId="7E33DB02" w14:textId="1C337962" w:rsidR="00E71996" w:rsidRDefault="00E71996" w:rsidP="00E71996">
      <w:r>
        <w:t>Ve složce Styles se nacházejí slovníky s příponou xaml. V nich jsou definované styly pro elementy obsažené v oknech aplikace. Tyto styly se propojují v souboru App.xaml</w:t>
      </w:r>
      <w:r w:rsidR="000C470B">
        <w:t xml:space="preserve"> a </w:t>
      </w:r>
      <w:r>
        <w:t xml:space="preserve">poté </w:t>
      </w:r>
      <w:r w:rsidR="00FE12B3">
        <w:t>se aplikují na</w:t>
      </w:r>
      <w:r>
        <w:t xml:space="preserve"> celou aplikaci. </w:t>
      </w:r>
      <w:r w:rsidR="00336912">
        <w:t>V této složce je i složka Fonts, která obsahuje vlastní stažené fonty</w:t>
      </w:r>
      <w:r w:rsidR="0029101D">
        <w:t xml:space="preserve"> ve formátu ttf</w:t>
      </w:r>
      <w:r w:rsidR="00336912">
        <w:t xml:space="preserve">. </w:t>
      </w:r>
    </w:p>
    <w:p w14:paraId="35FE2F9F" w14:textId="7AA69A8E" w:rsidR="00E43601" w:rsidRDefault="00E71996" w:rsidP="00E43601">
      <w:r>
        <w:t>V souboru ColorsDictionary.xaml je například obsažena barevná paleta pro veškerá okna</w:t>
      </w:r>
      <w:r w:rsidR="00036C06">
        <w:t>. K této paletě</w:t>
      </w:r>
      <w:r>
        <w:t xml:space="preserve"> se dá jednoduše přistupovat pomocí přiřazení vazeb statických zdrojů.</w:t>
      </w:r>
      <w:r w:rsidR="00336912">
        <w:t xml:space="preserve"> </w:t>
      </w:r>
      <w:r w:rsidR="00D5000A">
        <w:t>Nastavení těchto barev se globálně vztahuje na celý projekt. Toto umístění přináší možnost kompletně změnit motiv aplikace pomocí výběru jiné palety.</w:t>
      </w:r>
    </w:p>
    <w:p w14:paraId="4BB61878" w14:textId="77777777" w:rsidR="00D5000A" w:rsidRDefault="00D5000A" w:rsidP="00D5000A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48C96B6" wp14:editId="007EB5CA">
            <wp:extent cx="5343525" cy="885825"/>
            <wp:effectExtent l="0" t="0" r="9525" b="9525"/>
            <wp:docPr id="62" name="Obrázek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F8D4" w14:textId="293E079C" w:rsidR="00D5000A" w:rsidRDefault="00D5000A" w:rsidP="00D5000A">
      <w:pPr>
        <w:pStyle w:val="Titulek"/>
        <w:spacing w:line="480" w:lineRule="auto"/>
        <w:ind w:firstLine="0"/>
      </w:pPr>
      <w:bookmarkStart w:id="175" w:name="_Toc68530849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50</w:t>
      </w:r>
      <w:r w:rsidR="004C2218">
        <w:rPr>
          <w:noProof/>
        </w:rPr>
        <w:fldChar w:fldCharType="end"/>
      </w:r>
      <w:r>
        <w:t xml:space="preserve"> - ColorsDictionary</w:t>
      </w:r>
      <w:bookmarkEnd w:id="175"/>
    </w:p>
    <w:p w14:paraId="423C8D75" w14:textId="258B88C4" w:rsidR="008B7381" w:rsidRDefault="006E23C7" w:rsidP="003B0F88">
      <w:pPr>
        <w:pStyle w:val="Nadpis3"/>
      </w:pPr>
      <w:bookmarkStart w:id="176" w:name="_Toc68530086"/>
      <w:r>
        <w:lastRenderedPageBreak/>
        <w:t>Datab</w:t>
      </w:r>
      <w:r w:rsidR="00FD5E73">
        <w:t>ase</w:t>
      </w:r>
      <w:bookmarkEnd w:id="176"/>
    </w:p>
    <w:p w14:paraId="0471989F" w14:textId="1E896C1A" w:rsidR="00FD5E73" w:rsidRDefault="00FD5E73" w:rsidP="00FD5E73">
      <w:r>
        <w:t>Složka database obsahuje kód</w:t>
      </w:r>
      <w:r w:rsidR="000C470B">
        <w:t xml:space="preserve"> starající se</w:t>
      </w:r>
      <w:r>
        <w:t xml:space="preserve"> o správu databáze a </w:t>
      </w:r>
      <w:r w:rsidR="00C40737">
        <w:t>modely</w:t>
      </w:r>
      <w:r>
        <w:t xml:space="preserve"> jednotlivých objektů v</w:t>
      </w:r>
      <w:r w:rsidR="00565AC4">
        <w:t> </w:t>
      </w:r>
      <w:r>
        <w:t>databázi</w:t>
      </w:r>
      <w:r w:rsidR="00565AC4">
        <w:t>.</w:t>
      </w:r>
      <w:r w:rsidR="002150FB">
        <w:t xml:space="preserve"> V této složce se nachází dvě třídy</w:t>
      </w:r>
      <w:r w:rsidR="00B15419">
        <w:t>. Jedna</w:t>
      </w:r>
      <w:r w:rsidR="002150FB">
        <w:t xml:space="preserve"> pro každý</w:t>
      </w:r>
      <w:r w:rsidR="00D32EDA">
        <w:t xml:space="preserve"> typ</w:t>
      </w:r>
      <w:r w:rsidR="002150FB">
        <w:t xml:space="preserve"> objekt</w:t>
      </w:r>
      <w:r w:rsidR="003A06A5">
        <w:t>u</w:t>
      </w:r>
      <w:r w:rsidR="002150FB">
        <w:t xml:space="preserve"> v databázi. Jedná se o třídy LocalRepoDB a PrivateTokenDB.</w:t>
      </w:r>
      <w:r w:rsidR="007439FF">
        <w:t xml:space="preserve"> </w:t>
      </w:r>
    </w:p>
    <w:p w14:paraId="257F6CAC" w14:textId="7A11557F" w:rsidR="004E6B51" w:rsidRDefault="007439FF" w:rsidP="00A53E67">
      <w:pPr>
        <w:pStyle w:val="Nadpis4"/>
      </w:pPr>
      <w:bookmarkStart w:id="177" w:name="_Toc68530087"/>
      <w:r>
        <w:t>LocalRepoDB</w:t>
      </w:r>
      <w:bookmarkEnd w:id="177"/>
    </w:p>
    <w:p w14:paraId="45202C1B" w14:textId="77777777" w:rsidR="00A94339" w:rsidRDefault="00BD4F96" w:rsidP="00076B73">
      <w:r>
        <w:t>Záznam repozitáře je navržen dle diagramu databáze. Každý repozitář má svoje unikátní ID</w:t>
      </w:r>
      <w:r w:rsidR="007A5729">
        <w:t>.</w:t>
      </w:r>
      <w:r>
        <w:t xml:space="preserve"> </w:t>
      </w:r>
      <w:r w:rsidR="007A5729">
        <w:t>Toto ID</w:t>
      </w:r>
      <w:r>
        <w:t xml:space="preserve"> se samo přiděluje během tvorby záznamu v databázi.</w:t>
      </w:r>
      <w:r w:rsidR="00D056C4">
        <w:t xml:space="preserve"> Každý záznam repozitáře navíc obsahuje jméno, cestu a příslušného uživatele. </w:t>
      </w:r>
    </w:p>
    <w:p w14:paraId="155033F2" w14:textId="26206DC7" w:rsidR="00BD4F96" w:rsidRPr="00BD4F96" w:rsidRDefault="00D056C4" w:rsidP="00076B73">
      <w:r>
        <w:t>Všechny tyto hodnoty nesmí být v databázi prázdné a musí splňovat maximální počet znaků.</w:t>
      </w:r>
      <w:r w:rsidR="00161DA0">
        <w:t xml:space="preserve"> Ukázka kódu z nastavení tabulky se nachází na obrázku 49 níže.</w:t>
      </w:r>
    </w:p>
    <w:p w14:paraId="6F8B9FE3" w14:textId="77777777" w:rsidR="00BD4F96" w:rsidRDefault="00BD4F96" w:rsidP="00BD4F96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B66E4B1" wp14:editId="1D632AE3">
            <wp:extent cx="4695825" cy="1022853"/>
            <wp:effectExtent l="0" t="0" r="0" b="6350"/>
            <wp:docPr id="193" name="Obrázek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04593" cy="102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279D" w14:textId="253AD444" w:rsidR="00BD4F96" w:rsidRDefault="00BD4F96" w:rsidP="00BD4F96">
      <w:pPr>
        <w:pStyle w:val="Titulek"/>
        <w:spacing w:line="480" w:lineRule="auto"/>
        <w:ind w:firstLine="0"/>
      </w:pPr>
      <w:bookmarkStart w:id="178" w:name="_Toc68530850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51</w:t>
      </w:r>
      <w:r w:rsidR="004C2218">
        <w:rPr>
          <w:noProof/>
        </w:rPr>
        <w:fldChar w:fldCharType="end"/>
      </w:r>
      <w:r>
        <w:t xml:space="preserve"> - Záznam Repozitáře v</w:t>
      </w:r>
      <w:r w:rsidR="001D6432">
        <w:t> </w:t>
      </w:r>
      <w:r>
        <w:t>DB</w:t>
      </w:r>
      <w:bookmarkEnd w:id="178"/>
    </w:p>
    <w:p w14:paraId="268FFD8E" w14:textId="62235F47" w:rsidR="001D6432" w:rsidRDefault="001D6432" w:rsidP="00B3422E">
      <w:pPr>
        <w:ind w:firstLine="0"/>
      </w:pPr>
      <w:r>
        <w:tab/>
        <w:t>Důležitou metodou v databázi repozitářů je metoda Refresh. Ta se stará o znovunačtení tabulky a mazání nenalezených nebo smazaných repozitářů. Výstupem této metody jsou všechny smazané repozitáře.</w:t>
      </w:r>
    </w:p>
    <w:p w14:paraId="1AFFDC98" w14:textId="77777777" w:rsidR="001D6432" w:rsidRDefault="001D6432" w:rsidP="001D6432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2FB0A28" wp14:editId="43C15402">
            <wp:extent cx="4229100" cy="2419350"/>
            <wp:effectExtent l="0" t="0" r="0" b="0"/>
            <wp:docPr id="194" name="Obrázek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EDE4" w14:textId="0A7A0140" w:rsidR="001D6432" w:rsidRDefault="001D6432" w:rsidP="001D6432">
      <w:pPr>
        <w:pStyle w:val="Titulek"/>
        <w:spacing w:line="480" w:lineRule="auto"/>
        <w:ind w:firstLine="0"/>
      </w:pPr>
      <w:bookmarkStart w:id="179" w:name="_Toc68530851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52</w:t>
      </w:r>
      <w:r w:rsidR="004C2218">
        <w:rPr>
          <w:noProof/>
        </w:rPr>
        <w:fldChar w:fldCharType="end"/>
      </w:r>
      <w:r>
        <w:t xml:space="preserve"> - Metoda Refresh</w:t>
      </w:r>
      <w:bookmarkEnd w:id="179"/>
    </w:p>
    <w:p w14:paraId="06FE5556" w14:textId="37C3F642" w:rsidR="00B3422E" w:rsidRDefault="00B3422E" w:rsidP="00B3422E">
      <w:pPr>
        <w:ind w:firstLine="0"/>
      </w:pPr>
      <w:r>
        <w:lastRenderedPageBreak/>
        <w:tab/>
        <w:t>Třída LocalRepoDB dále obsahuje další metody pro základní práci se záznamy. Mezi ně patří vytváření</w:t>
      </w:r>
      <w:r w:rsidR="00D42912">
        <w:t xml:space="preserve"> a čtení záznamů nebo také</w:t>
      </w:r>
      <w:r>
        <w:t xml:space="preserve"> mazaní </w:t>
      </w:r>
      <w:r w:rsidR="00D42912">
        <w:t xml:space="preserve">či hledání </w:t>
      </w:r>
      <w:r>
        <w:t>podle zadaných filtrů.</w:t>
      </w:r>
      <w:r w:rsidR="00CF767D">
        <w:t xml:space="preserve"> K filtrování příkazů se používá standartní syntaxe SQL dotaz</w:t>
      </w:r>
      <w:r w:rsidR="00710FCD">
        <w:t>ů, viz řádek 71 na obrázku níže.</w:t>
      </w:r>
    </w:p>
    <w:p w14:paraId="4023F818" w14:textId="77777777" w:rsidR="00710FCD" w:rsidRDefault="00710FCD" w:rsidP="00710FCD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11CBA19" wp14:editId="4733953F">
            <wp:extent cx="5424031" cy="989502"/>
            <wp:effectExtent l="0" t="0" r="5715" b="1270"/>
            <wp:docPr id="195" name="Obrázek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83401" cy="100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7E61" w14:textId="4CC8BCAD" w:rsidR="00710FCD" w:rsidRPr="00B3422E" w:rsidRDefault="00710FCD" w:rsidP="00710FCD">
      <w:pPr>
        <w:pStyle w:val="Titulek"/>
        <w:spacing w:line="480" w:lineRule="auto"/>
        <w:ind w:firstLine="0"/>
      </w:pPr>
      <w:bookmarkStart w:id="180" w:name="_Toc68530852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53</w:t>
      </w:r>
      <w:r w:rsidR="004C2218">
        <w:rPr>
          <w:noProof/>
        </w:rPr>
        <w:fldChar w:fldCharType="end"/>
      </w:r>
      <w:r>
        <w:t xml:space="preserve"> - Metoda FindByName</w:t>
      </w:r>
      <w:bookmarkEnd w:id="180"/>
    </w:p>
    <w:p w14:paraId="29F0C0F8" w14:textId="36BD2D8E" w:rsidR="007439FF" w:rsidRPr="007439FF" w:rsidRDefault="007439FF" w:rsidP="00A53E67">
      <w:pPr>
        <w:pStyle w:val="Nadpis4"/>
      </w:pPr>
      <w:bookmarkStart w:id="181" w:name="_Toc68530088"/>
      <w:r>
        <w:t>PrivateTokenDB</w:t>
      </w:r>
      <w:bookmarkEnd w:id="181"/>
    </w:p>
    <w:p w14:paraId="7415E0E0" w14:textId="77777777" w:rsidR="00605F53" w:rsidRDefault="002511B6" w:rsidP="00CE56EB">
      <w:r>
        <w:t>V</w:t>
      </w:r>
      <w:r w:rsidR="00DF2EC1">
        <w:t> </w:t>
      </w:r>
      <w:r>
        <w:t>databázi</w:t>
      </w:r>
      <w:r w:rsidR="00DF2EC1">
        <w:t>, která</w:t>
      </w:r>
      <w:r>
        <w:t xml:space="preserve"> uchováv</w:t>
      </w:r>
      <w:r w:rsidR="00DF2EC1">
        <w:t>á</w:t>
      </w:r>
      <w:r>
        <w:t xml:space="preserve"> klíče uživatelů</w:t>
      </w:r>
      <w:r w:rsidR="00DF2EC1">
        <w:t>,</w:t>
      </w:r>
      <w:r>
        <w:t xml:space="preserve"> se uplatňuje stejný postup definice záznamu</w:t>
      </w:r>
      <w:r w:rsidR="00F61B86">
        <w:t>,</w:t>
      </w:r>
      <w:r>
        <w:t xml:space="preserve"> jako v databázi pro repozitáře.</w:t>
      </w:r>
      <w:r w:rsidR="00DF2EC1">
        <w:t xml:space="preserve"> Každý klíč má svůj unikátní identifikátor a další hodnoty jako uživatel, hodnota nebo status aktivity.</w:t>
      </w:r>
    </w:p>
    <w:p w14:paraId="08E3170D" w14:textId="4DFAC456" w:rsidR="002511B6" w:rsidRDefault="00486BA9" w:rsidP="00CE56EB">
      <w:r>
        <w:t xml:space="preserve">Tato třída obsahuje obdobné metody pro práci se záznamy typu uživatelského klíče. Mezi ně patří zápis, čtení nebo hledání klíčů na základě zadaných </w:t>
      </w:r>
      <w:r w:rsidR="009B75E8">
        <w:t>parametrů</w:t>
      </w:r>
      <w:r>
        <w:t>.</w:t>
      </w:r>
    </w:p>
    <w:p w14:paraId="2DA2446F" w14:textId="77777777" w:rsidR="00290AD3" w:rsidRDefault="00290AD3" w:rsidP="00290AD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B2054AE" wp14:editId="625D7000">
            <wp:extent cx="4953000" cy="1047750"/>
            <wp:effectExtent l="0" t="0" r="0" b="0"/>
            <wp:docPr id="196" name="Obrázek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CFEB" w14:textId="0EA1394D" w:rsidR="00290AD3" w:rsidRPr="002511B6" w:rsidRDefault="00290AD3" w:rsidP="00290AD3">
      <w:pPr>
        <w:pStyle w:val="Titulek"/>
        <w:spacing w:line="480" w:lineRule="auto"/>
        <w:ind w:firstLine="0"/>
      </w:pPr>
      <w:bookmarkStart w:id="182" w:name="_Toc68530853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54</w:t>
      </w:r>
      <w:r w:rsidR="004C2218">
        <w:rPr>
          <w:noProof/>
        </w:rPr>
        <w:fldChar w:fldCharType="end"/>
      </w:r>
      <w:r>
        <w:t xml:space="preserve"> - Záznam klíče v DB</w:t>
      </w:r>
      <w:bookmarkEnd w:id="182"/>
    </w:p>
    <w:p w14:paraId="0628869E" w14:textId="64EE35CA" w:rsidR="008B7381" w:rsidRDefault="008B7381" w:rsidP="00A53E67">
      <w:pPr>
        <w:pStyle w:val="Nadpis4"/>
      </w:pPr>
      <w:bookmarkStart w:id="183" w:name="_Toc68530089"/>
      <w:r>
        <w:t>Návrh</w:t>
      </w:r>
      <w:bookmarkEnd w:id="183"/>
    </w:p>
    <w:p w14:paraId="21927055" w14:textId="5142BC29" w:rsidR="0002653A" w:rsidRDefault="00545BB4" w:rsidP="00545BB4">
      <w:r>
        <w:t xml:space="preserve">Databáze je navržena pro potřeby </w:t>
      </w:r>
      <w:r w:rsidR="00CD6DF9">
        <w:t>aplikace</w:t>
      </w:r>
      <w:r>
        <w:t xml:space="preserve">. Stará se o lokální ukládání dat pomocí lépe dostupného formátu SQlite. V aplikaci se nachází 2 tabulky. Obě z nich jsou vázané na právě přihlášeného uživatele v systému Windows. Každý záznam v databázi obsahuje </w:t>
      </w:r>
      <w:r w:rsidR="00537F73">
        <w:t>PK (Primary Key)</w:t>
      </w:r>
      <w:r>
        <w:t>, což je unikátní identifikátor záznamu.</w:t>
      </w:r>
    </w:p>
    <w:p w14:paraId="083942CB" w14:textId="77777777" w:rsidR="0002653A" w:rsidRDefault="0002653A">
      <w:pPr>
        <w:spacing w:before="0" w:after="0" w:line="240" w:lineRule="auto"/>
        <w:ind w:firstLine="0"/>
        <w:jc w:val="left"/>
      </w:pPr>
      <w:r>
        <w:br w:type="page"/>
      </w:r>
    </w:p>
    <w:p w14:paraId="7757C2BF" w14:textId="0C2C3EFD" w:rsidR="003A3585" w:rsidRPr="00545BB4" w:rsidRDefault="003A3585" w:rsidP="00545BB4">
      <w:r>
        <w:lastRenderedPageBreak/>
        <w:t xml:space="preserve">V tabulce Token se nachází uživatelské klíče. Tyto klíče obsahují </w:t>
      </w:r>
      <w:r w:rsidR="002D27FE">
        <w:t>uživatele,</w:t>
      </w:r>
      <w:r w:rsidR="007E5F79">
        <w:t xml:space="preserve"> </w:t>
      </w:r>
      <w:r>
        <w:t>ke kterému patří, hodnotu klíče a status toho, jestli je klíč aktivní.</w:t>
      </w:r>
      <w:r w:rsidR="002320F8">
        <w:t xml:space="preserve"> V druhé t</w:t>
      </w:r>
      <w:r w:rsidR="007E5F79">
        <w:t>a</w:t>
      </w:r>
      <w:r w:rsidR="002320F8">
        <w:t>bulce se nachází záznamy repozitářů. Každý záznam obsahuje jméno repozitáře, cestu k danému repozitáři a příslušného uživatele.</w:t>
      </w:r>
    </w:p>
    <w:p w14:paraId="2D9ED92D" w14:textId="77777777" w:rsidR="003B1419" w:rsidRDefault="003B1419" w:rsidP="003B1419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FF000AF" wp14:editId="3AC0C806">
            <wp:extent cx="5093970" cy="2774394"/>
            <wp:effectExtent l="0" t="0" r="0" b="6985"/>
            <wp:docPr id="30" name="Obráze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26276" cy="27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2EAF" w14:textId="642FE965" w:rsidR="003B1419" w:rsidRPr="003B1419" w:rsidRDefault="003B1419" w:rsidP="003B1419">
      <w:pPr>
        <w:pStyle w:val="Titulek"/>
        <w:spacing w:line="480" w:lineRule="auto"/>
        <w:ind w:firstLine="0"/>
      </w:pPr>
      <w:bookmarkStart w:id="184" w:name="_Toc68530854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55</w:t>
      </w:r>
      <w:r w:rsidR="004C2218">
        <w:rPr>
          <w:noProof/>
        </w:rPr>
        <w:fldChar w:fldCharType="end"/>
      </w:r>
      <w:r>
        <w:t xml:space="preserve"> - Databáze</w:t>
      </w:r>
      <w:bookmarkEnd w:id="184"/>
    </w:p>
    <w:p w14:paraId="19B32A5A" w14:textId="2C337AD9" w:rsidR="0060768F" w:rsidRDefault="00202329" w:rsidP="0060768F">
      <w:pPr>
        <w:pStyle w:val="Nadpis2"/>
      </w:pPr>
      <w:bookmarkStart w:id="185" w:name="_Ref68279924"/>
      <w:bookmarkStart w:id="186" w:name="_Toc68530090"/>
      <w:r>
        <w:t>S</w:t>
      </w:r>
      <w:r w:rsidR="00986BAA">
        <w:t>egmenty vývoje</w:t>
      </w:r>
      <w:bookmarkEnd w:id="185"/>
      <w:bookmarkEnd w:id="186"/>
    </w:p>
    <w:p w14:paraId="4DFCB2FE" w14:textId="27E348C8" w:rsidR="00DE26A8" w:rsidRPr="00DE26A8" w:rsidRDefault="00621FEE" w:rsidP="00DE26A8">
      <w:r>
        <w:t>Kapitola s</w:t>
      </w:r>
      <w:r w:rsidR="00DE26A8">
        <w:t>egment</w:t>
      </w:r>
      <w:r>
        <w:t>ů</w:t>
      </w:r>
      <w:r w:rsidR="00DE26A8">
        <w:t xml:space="preserve"> vývoje popisuj</w:t>
      </w:r>
      <w:r>
        <w:t>e</w:t>
      </w:r>
      <w:r w:rsidR="00DE26A8">
        <w:t xml:space="preserve"> vývoj důležitých komponent projektu</w:t>
      </w:r>
      <w:r w:rsidR="00B570E3">
        <w:t xml:space="preserve"> a</w:t>
      </w:r>
      <w:r w:rsidR="00DE26A8">
        <w:t xml:space="preserve"> překonání technických</w:t>
      </w:r>
      <w:r w:rsidR="00036C06">
        <w:t xml:space="preserve"> i</w:t>
      </w:r>
      <w:r>
        <w:t xml:space="preserve"> logických</w:t>
      </w:r>
      <w:r w:rsidR="00DE26A8">
        <w:t xml:space="preserve"> překážek</w:t>
      </w:r>
      <w:r w:rsidR="00B570E3">
        <w:t xml:space="preserve">. </w:t>
      </w:r>
      <w:r w:rsidR="00DE26A8">
        <w:t>J</w:t>
      </w:r>
      <w:r w:rsidR="00036C06">
        <w:t>sou zde vysvětleny provedené</w:t>
      </w:r>
      <w:r w:rsidR="00DE26A8">
        <w:t xml:space="preserve"> úkony pro efektivní vyřešení </w:t>
      </w:r>
      <w:r w:rsidR="00036C06">
        <w:t>každé problematiky</w:t>
      </w:r>
      <w:r w:rsidR="00DE26A8">
        <w:t>.</w:t>
      </w:r>
    </w:p>
    <w:p w14:paraId="3E8A8F57" w14:textId="63BF131D" w:rsidR="0060768F" w:rsidRDefault="007B6EAD" w:rsidP="003B0F88">
      <w:pPr>
        <w:pStyle w:val="Nadpis3"/>
      </w:pPr>
      <w:r>
        <w:t xml:space="preserve"> </w:t>
      </w:r>
      <w:bookmarkStart w:id="187" w:name="_Toc68530091"/>
      <w:r w:rsidR="0060768F">
        <w:t>Propojení s platformou GitHub</w:t>
      </w:r>
      <w:bookmarkEnd w:id="187"/>
    </w:p>
    <w:p w14:paraId="65FDBA64" w14:textId="77777777" w:rsidR="00D65D36" w:rsidRDefault="00D92B5A" w:rsidP="00D92B5A">
      <w:r>
        <w:t>Pro propojení s platformou GitHub se v této práci používá externí knihovna Octokit Client Library.</w:t>
      </w:r>
      <w:r w:rsidR="000227A5">
        <w:t xml:space="preserve"> Ta je stavěna přímo pro programovací jazyk C</w:t>
      </w:r>
      <w:r w:rsidR="000227A5">
        <w:rPr>
          <w:lang w:val="en-US"/>
        </w:rPr>
        <w:t>#</w:t>
      </w:r>
      <w:r w:rsidR="000227A5">
        <w:t xml:space="preserve"> a podporuje tvorbu autorizovaného objektu pro práci s Github účtem. </w:t>
      </w:r>
    </w:p>
    <w:p w14:paraId="5103EE42" w14:textId="03363B17" w:rsidR="003C1800" w:rsidRDefault="000227A5" w:rsidP="00D92B5A">
      <w:r>
        <w:t>V praxi se pro propojení</w:t>
      </w:r>
      <w:r w:rsidR="00FF292B">
        <w:t xml:space="preserve"> využívá </w:t>
      </w:r>
      <w:r w:rsidR="00080BCE">
        <w:t>odkázání</w:t>
      </w:r>
      <w:r>
        <w:t xml:space="preserve"> na přihlášení přes GitHub účet</w:t>
      </w:r>
      <w:r w:rsidR="00080BCE">
        <w:t xml:space="preserve">, kde se následně získá ověřovací </w:t>
      </w:r>
      <w:r w:rsidR="00A9374D">
        <w:t>klíč</w:t>
      </w:r>
      <w:r>
        <w:t>.</w:t>
      </w:r>
      <w:r w:rsidR="003C1800">
        <w:t xml:space="preserve"> Toto lze uskutečnit pouze u aplikací</w:t>
      </w:r>
      <w:r w:rsidR="003F2EA9">
        <w:t xml:space="preserve"> stavěných </w:t>
      </w:r>
      <w:r w:rsidR="00E663D4">
        <w:t>pro web</w:t>
      </w:r>
      <w:r w:rsidR="003C1800">
        <w:t>.</w:t>
      </w:r>
      <w:r w:rsidR="00E663D4">
        <w:t xml:space="preserve"> Konkrétněji to probíhá pomocí požadavků</w:t>
      </w:r>
      <w:r w:rsidR="00A32EBB">
        <w:t>.</w:t>
      </w:r>
    </w:p>
    <w:p w14:paraId="32B75CEE" w14:textId="36C4D75A" w:rsidR="00D92B5A" w:rsidRPr="000227A5" w:rsidRDefault="003C1800" w:rsidP="00DE26A8">
      <w:r>
        <w:t xml:space="preserve">Řešením bylo odkázání uživatele na jeho GitHub účet, kde je možné vygenerovat vlastní privátní </w:t>
      </w:r>
      <w:r w:rsidR="00A9374D">
        <w:t>klíč</w:t>
      </w:r>
      <w:r w:rsidR="000C470B">
        <w:t xml:space="preserve">. Ten </w:t>
      </w:r>
      <w:r>
        <w:t>se následně zadá při prvním spuštění aplikace.</w:t>
      </w:r>
      <w:r w:rsidR="000227A5">
        <w:t xml:space="preserve"> </w:t>
      </w:r>
    </w:p>
    <w:p w14:paraId="7D7586FD" w14:textId="30E764D1" w:rsidR="0060768F" w:rsidRDefault="0060768F" w:rsidP="003B0F88">
      <w:pPr>
        <w:pStyle w:val="Nadpis3"/>
      </w:pPr>
      <w:r>
        <w:lastRenderedPageBreak/>
        <w:t xml:space="preserve"> </w:t>
      </w:r>
      <w:bookmarkStart w:id="188" w:name="_Toc68530092"/>
      <w:r>
        <w:t xml:space="preserve">Využití již </w:t>
      </w:r>
      <w:r w:rsidR="00915102">
        <w:t>vytvořených nástrojů git.exe</w:t>
      </w:r>
      <w:bookmarkEnd w:id="188"/>
    </w:p>
    <w:p w14:paraId="74655BA7" w14:textId="480D6058" w:rsidR="008B5411" w:rsidRDefault="006F1CAC" w:rsidP="006F1CAC">
      <w:r>
        <w:t xml:space="preserve">První větší překážkou při vývoji bylo využití již </w:t>
      </w:r>
      <w:r w:rsidR="005F384F">
        <w:t>vytvořeného verzovacího nástroje</w:t>
      </w:r>
      <w:r w:rsidR="00572F71">
        <w:t xml:space="preserve"> a jeho funkcionalit. </w:t>
      </w:r>
      <w:r w:rsidR="00105C10">
        <w:t>V projektu se využívá Octokit Client Library</w:t>
      </w:r>
      <w:r w:rsidR="008154A4">
        <w:t>. Tato knihovna</w:t>
      </w:r>
      <w:r w:rsidR="00105C10">
        <w:t xml:space="preserve"> </w:t>
      </w:r>
      <w:r w:rsidR="00E10279">
        <w:t>podporuje práci s</w:t>
      </w:r>
      <w:r w:rsidR="003F2EA9">
        <w:t> </w:t>
      </w:r>
      <w:r w:rsidR="00E10279">
        <w:t>repozitářema</w:t>
      </w:r>
      <w:r w:rsidR="003F2EA9">
        <w:t xml:space="preserve"> uloženýma</w:t>
      </w:r>
      <w:r w:rsidR="009D79D9">
        <w:t xml:space="preserve"> pouze na platformě Github.</w:t>
      </w:r>
    </w:p>
    <w:p w14:paraId="3F8D0AC8" w14:textId="77777777" w:rsidR="00501138" w:rsidRDefault="00E25BA2" w:rsidP="006F1CAC">
      <w:r>
        <w:t>Problém s</w:t>
      </w:r>
      <w:r w:rsidR="00DE5618">
        <w:t> využitím oficiálního nástroje Git byl vyřešen vytvořením</w:t>
      </w:r>
      <w:r w:rsidR="008B5411">
        <w:t xml:space="preserve"> asynchronních procesů. C</w:t>
      </w:r>
      <w:r w:rsidR="005C538C">
        <w:rPr>
          <w:lang w:val="en-US"/>
        </w:rPr>
        <w:t>#</w:t>
      </w:r>
      <w:r w:rsidR="00FD4D2F">
        <w:t xml:space="preserve"> podporuje </w:t>
      </w:r>
      <w:r w:rsidR="000B48AE">
        <w:t xml:space="preserve">práci v </w:t>
      </w:r>
      <w:r w:rsidR="00FD4D2F">
        <w:t>terminálu</w:t>
      </w:r>
      <w:r w:rsidR="00036C06">
        <w:t>. Do něj</w:t>
      </w:r>
      <w:r w:rsidR="00FD4D2F">
        <w:t xml:space="preserve"> lze vkládat příkazy stejně, jako kdyby byl zapnutý uživatelem.</w:t>
      </w:r>
      <w:r w:rsidR="0021710E">
        <w:t xml:space="preserve"> </w:t>
      </w:r>
    </w:p>
    <w:p w14:paraId="38137D38" w14:textId="1827F681" w:rsidR="00915102" w:rsidRPr="00FD4D2F" w:rsidRDefault="009C1CE5" w:rsidP="006F1CAC">
      <w:r>
        <w:t>Takto</w:t>
      </w:r>
      <w:r w:rsidR="0021710E">
        <w:t xml:space="preserve"> vznikly metody Run a RunAndRead</w:t>
      </w:r>
      <w:r w:rsidR="003F2EA9">
        <w:t xml:space="preserve"> využívající </w:t>
      </w:r>
      <w:r w:rsidR="00F01D41">
        <w:t>aplikace Git.exe</w:t>
      </w:r>
      <w:r w:rsidR="003F2EA9">
        <w:t xml:space="preserve"> ke </w:t>
      </w:r>
      <w:r w:rsidR="00F01D41">
        <w:t>spouště</w:t>
      </w:r>
      <w:r w:rsidR="003F2EA9">
        <w:t>ní</w:t>
      </w:r>
      <w:r w:rsidR="00F01D41">
        <w:t xml:space="preserve"> příkaz</w:t>
      </w:r>
      <w:r w:rsidR="003F2EA9">
        <w:t>ů</w:t>
      </w:r>
      <w:r w:rsidR="00F01D41">
        <w:t xml:space="preserve"> na pozadí.</w:t>
      </w:r>
    </w:p>
    <w:p w14:paraId="2CF8AC8C" w14:textId="083C9B65" w:rsidR="0060768F" w:rsidRDefault="0060768F" w:rsidP="003B0F88">
      <w:pPr>
        <w:pStyle w:val="Nadpis3"/>
      </w:pPr>
      <w:r>
        <w:t xml:space="preserve"> </w:t>
      </w:r>
      <w:bookmarkStart w:id="189" w:name="_Ref62582961"/>
      <w:bookmarkStart w:id="190" w:name="_Toc68530093"/>
      <w:r>
        <w:t xml:space="preserve">Asynchronní běh </w:t>
      </w:r>
      <w:bookmarkEnd w:id="189"/>
      <w:r w:rsidR="00027FDF">
        <w:t>sledování repozitářů</w:t>
      </w:r>
      <w:bookmarkEnd w:id="190"/>
    </w:p>
    <w:p w14:paraId="5067C9C2" w14:textId="4CE096F4" w:rsidR="00455D8E" w:rsidRDefault="00455D8E" w:rsidP="00455D8E">
      <w:r>
        <w:t>Po vytvoření základních metod</w:t>
      </w:r>
      <w:r w:rsidR="003F2EA9">
        <w:t xml:space="preserve"> spoléhajících</w:t>
      </w:r>
      <w:r>
        <w:t xml:space="preserve"> na chod s využitím terminálu bylo nutné tyto metody </w:t>
      </w:r>
      <w:r w:rsidR="000A2BDA">
        <w:t>volat</w:t>
      </w:r>
      <w:r>
        <w:t xml:space="preserve"> nezávisle na </w:t>
      </w:r>
      <w:r w:rsidR="0049337F">
        <w:t>G</w:t>
      </w:r>
      <w:r w:rsidR="00DB656F">
        <w:t>UI</w:t>
      </w:r>
      <w:r>
        <w:t xml:space="preserve"> a uživatelských akcích. K asynchronnímu běhu metod jsou v jazyku C</w:t>
      </w:r>
      <w:r>
        <w:rPr>
          <w:lang w:val="en-US"/>
        </w:rPr>
        <w:t xml:space="preserve"># </w:t>
      </w:r>
      <w:r>
        <w:t xml:space="preserve">nabízeny dvě možnosti. </w:t>
      </w:r>
    </w:p>
    <w:p w14:paraId="2AE8494B" w14:textId="16ABF811" w:rsidR="00455D8E" w:rsidRDefault="00455D8E" w:rsidP="00455D8E">
      <w:r>
        <w:t>Jednou z nich je vytvoření nového vlákna</w:t>
      </w:r>
      <w:r w:rsidR="003F2EA9">
        <w:t xml:space="preserve"> operujícího</w:t>
      </w:r>
      <w:r>
        <w:t xml:space="preserve"> nezávisle na hlavním vlákně aplikace. Tato funkcionalita byla využita při sledování změn v repozitáři. Při spuštění se nejdříve </w:t>
      </w:r>
      <w:r w:rsidR="00EC3C49">
        <w:t>zjistí,</w:t>
      </w:r>
      <w:r>
        <w:t xml:space="preserve"> jestli je vybrán repozitář</w:t>
      </w:r>
      <w:r w:rsidR="00F63BBB">
        <w:t>.</w:t>
      </w:r>
      <w:r>
        <w:t xml:space="preserve"> </w:t>
      </w:r>
      <w:r w:rsidR="00F63BBB">
        <w:t>Následně se</w:t>
      </w:r>
      <w:r>
        <w:t xml:space="preserve"> spustí metoda WaitForChangesOnRepo.</w:t>
      </w:r>
    </w:p>
    <w:p w14:paraId="1B4782D3" w14:textId="30103585" w:rsidR="00212A21" w:rsidRDefault="00EC3C49" w:rsidP="00455D8E">
      <w:r>
        <w:t>Z důvodu optimalizace vláken při změně sledovaného repozitáře</w:t>
      </w:r>
      <w:r w:rsidR="000C470B">
        <w:t>,</w:t>
      </w:r>
      <w:r>
        <w:t xml:space="preserve"> byl zaveden enumerační konstrukt</w:t>
      </w:r>
      <w:r w:rsidR="000C470B">
        <w:t>.</w:t>
      </w:r>
      <w:r>
        <w:t xml:space="preserve"> </w:t>
      </w:r>
      <w:r w:rsidR="000C470B">
        <w:t>Ten</w:t>
      </w:r>
      <w:r>
        <w:t xml:space="preserve"> se skládá ze tří stavů</w:t>
      </w:r>
      <w:r w:rsidR="000C470B">
        <w:t xml:space="preserve"> a to:</w:t>
      </w:r>
      <w:r>
        <w:t xml:space="preserve"> New, Repeating a Aborting.</w:t>
      </w:r>
      <w:r w:rsidR="00D90B38">
        <w:t xml:space="preserve"> Při každé iteraci metody v tomto vlákně, která se spouští každé 2</w:t>
      </w:r>
      <w:r w:rsidR="00C2108F">
        <w:t>.</w:t>
      </w:r>
      <w:r w:rsidR="00D90B38">
        <w:t>5 sekundy, dojde ke kontrole stavu momentálního vlákna.</w:t>
      </w:r>
    </w:p>
    <w:p w14:paraId="78E1EC4E" w14:textId="77777777" w:rsidR="00212A21" w:rsidRDefault="00212A21">
      <w:pPr>
        <w:spacing w:before="0" w:after="0" w:line="240" w:lineRule="auto"/>
        <w:ind w:firstLine="0"/>
        <w:jc w:val="left"/>
      </w:pPr>
      <w:r>
        <w:br w:type="page"/>
      </w:r>
    </w:p>
    <w:p w14:paraId="664E33E9" w14:textId="2849C69B" w:rsidR="008770F3" w:rsidRDefault="008770F3" w:rsidP="008770F3">
      <w:r>
        <w:lastRenderedPageBreak/>
        <w:t>Pokud je stav nastaven na Repeating nebo New, tak je sledován. Při stavu Aborting se čeká na doběhnutí změn a zároveň se spouští nová metoda přepisující tu starou</w:t>
      </w:r>
      <w:r w:rsidR="008154A4">
        <w:t>. Ta následně</w:t>
      </w:r>
      <w:r>
        <w:t xml:space="preserve"> sleduje nový repozitář.</w:t>
      </w:r>
    </w:p>
    <w:p w14:paraId="1FBED07A" w14:textId="6A5D3597" w:rsidR="008770F3" w:rsidRDefault="000E5F3D" w:rsidP="008770F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4DDD313" wp14:editId="6303E1E6">
            <wp:extent cx="5726508" cy="2019300"/>
            <wp:effectExtent l="0" t="0" r="7620" b="0"/>
            <wp:docPr id="192" name="Obrázek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030026" cy="212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5535" w14:textId="15E088F1" w:rsidR="00E31FD3" w:rsidRPr="00E31FD3" w:rsidRDefault="008770F3" w:rsidP="008D5F28">
      <w:pPr>
        <w:pStyle w:val="Titulek"/>
        <w:spacing w:line="480" w:lineRule="auto"/>
        <w:ind w:firstLine="0"/>
      </w:pPr>
      <w:bookmarkStart w:id="191" w:name="_Toc68530855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56</w:t>
      </w:r>
      <w:r w:rsidR="004C2218">
        <w:rPr>
          <w:noProof/>
        </w:rPr>
        <w:fldChar w:fldCharType="end"/>
      </w:r>
      <w:r>
        <w:t xml:space="preserve"> - Metoda WaitForChangesOnRepo</w:t>
      </w:r>
      <w:bookmarkEnd w:id="191"/>
    </w:p>
    <w:p w14:paraId="3BE2B359" w14:textId="27C433AA" w:rsidR="0060768F" w:rsidRDefault="0087473D" w:rsidP="003B0F88">
      <w:pPr>
        <w:pStyle w:val="Nadpis3"/>
      </w:pPr>
      <w:r>
        <w:t xml:space="preserve"> </w:t>
      </w:r>
      <w:bookmarkStart w:id="192" w:name="_Toc68530094"/>
      <w:r w:rsidR="0060768F">
        <w:t>Změna zobrazení elementů z jiného vlákna</w:t>
      </w:r>
      <w:bookmarkEnd w:id="192"/>
    </w:p>
    <w:p w14:paraId="45D0A004" w14:textId="342B5B88" w:rsidR="00F01D41" w:rsidRDefault="00422097" w:rsidP="00F01D41">
      <w:r>
        <w:t>Tento problém nastal při pokusu o aktualizaci jakéhokoliv z</w:t>
      </w:r>
      <w:r w:rsidR="0052209B">
        <w:t> </w:t>
      </w:r>
      <w:r>
        <w:t>prvků</w:t>
      </w:r>
      <w:r w:rsidR="0052209B">
        <w:t xml:space="preserve"> GUI</w:t>
      </w:r>
      <w:r>
        <w:t xml:space="preserve"> na MainWindow</w:t>
      </w:r>
      <w:r w:rsidR="0004209A">
        <w:t xml:space="preserve"> pomocí metody, která nebyla součástí tohoto okna</w:t>
      </w:r>
      <w:r>
        <w:t xml:space="preserve">. </w:t>
      </w:r>
      <w:r w:rsidR="009879C3">
        <w:t>Problém s</w:t>
      </w:r>
      <w:r w:rsidR="0096771C">
        <w:t xml:space="preserve">počíval v tom, že MainWindow </w:t>
      </w:r>
      <w:r w:rsidR="00DB47D1">
        <w:t>při spuštění vytvoří zobrazovací vlákno, do kterého nelze zasahovat pomocí asynchronních metod z jiných tříd.</w:t>
      </w:r>
    </w:p>
    <w:p w14:paraId="4A907FD1" w14:textId="04E44FE1" w:rsidR="00A52195" w:rsidRPr="00F01D41" w:rsidRDefault="00267F9E" w:rsidP="00A52195">
      <w:r>
        <w:t xml:space="preserve">Řešením tohoto problému bylo </w:t>
      </w:r>
      <w:r w:rsidR="00A52195">
        <w:t>přidání metody Dispatcher.Invoke</w:t>
      </w:r>
      <w:r w:rsidR="003F0887">
        <w:t xml:space="preserve">. Ta </w:t>
      </w:r>
      <w:r w:rsidR="00A52195">
        <w:t>umožňuje synchronní spuštění</w:t>
      </w:r>
      <w:r w:rsidR="00DB3E7B">
        <w:t xml:space="preserve"> části kódu asynchronních metod</w:t>
      </w:r>
      <w:r w:rsidR="003F2EA9">
        <w:t xml:space="preserve"> starající se</w:t>
      </w:r>
      <w:r w:rsidR="00DB3E7B">
        <w:t xml:space="preserve"> o přepis</w:t>
      </w:r>
      <w:r w:rsidR="00EE325C">
        <w:t xml:space="preserve"> hlavního</w:t>
      </w:r>
      <w:r w:rsidR="00DB3E7B">
        <w:t xml:space="preserve"> </w:t>
      </w:r>
      <w:r w:rsidR="009F7416">
        <w:t>vizuálního vlákna.</w:t>
      </w:r>
    </w:p>
    <w:p w14:paraId="7DBB1CB3" w14:textId="53B625C8" w:rsidR="00336912" w:rsidRDefault="00336912" w:rsidP="003B0F88">
      <w:pPr>
        <w:pStyle w:val="Nadpis3"/>
      </w:pPr>
      <w:r>
        <w:t xml:space="preserve"> </w:t>
      </w:r>
      <w:bookmarkStart w:id="193" w:name="_Toc68530095"/>
      <w:r w:rsidR="002B6D5A">
        <w:t>Úprava stylu jednotlivých elementů</w:t>
      </w:r>
      <w:bookmarkEnd w:id="193"/>
    </w:p>
    <w:p w14:paraId="368BF88C" w14:textId="42259687" w:rsidR="00FB777B" w:rsidRDefault="00070759" w:rsidP="00070759">
      <w:pPr>
        <w:ind w:firstLine="576"/>
      </w:pPr>
      <w:r>
        <w:t>WPF</w:t>
      </w:r>
      <w:r w:rsidR="000F0677">
        <w:t xml:space="preserve"> </w:t>
      </w:r>
      <w:r>
        <w:t xml:space="preserve">obsahuje předdefinované styly jednotlivých elementů. Tento problém vznikl při pokusu o změnu </w:t>
      </w:r>
      <w:r w:rsidR="00315719">
        <w:t>stylu elementu</w:t>
      </w:r>
      <w:r w:rsidR="00C27C34">
        <w:t xml:space="preserve"> na tmavou verzi.</w:t>
      </w:r>
      <w:r w:rsidR="00F824F8">
        <w:t xml:space="preserve"> </w:t>
      </w:r>
      <w:r w:rsidR="00F2262C">
        <w:t>Staticky zobrazovaný element se dal upravit</w:t>
      </w:r>
      <w:r w:rsidR="00FB04A9">
        <w:t xml:space="preserve"> pomocí úpravy atributů</w:t>
      </w:r>
      <w:r w:rsidR="00F2262C">
        <w:t>, ale jeho styly při najetí myš</w:t>
      </w:r>
      <w:r w:rsidR="00FB04A9">
        <w:t xml:space="preserve">i nebo výběru se musí komplikovaně definovat jako pod elementy. </w:t>
      </w:r>
    </w:p>
    <w:p w14:paraId="098E9A65" w14:textId="7F36C4E8" w:rsidR="00070759" w:rsidRDefault="00FB04A9" w:rsidP="00070759">
      <w:pPr>
        <w:ind w:firstLine="576"/>
      </w:pPr>
      <w:r>
        <w:t>Řešením bylo vytvoření oddělených slovníků</w:t>
      </w:r>
      <w:r w:rsidR="005F4FEB">
        <w:t xml:space="preserve"> obsahujících</w:t>
      </w:r>
      <w:r>
        <w:t xml:space="preserve"> jednotlivé společné styly pro použité elementy.</w:t>
      </w:r>
      <w:r w:rsidR="00F14DF2">
        <w:t xml:space="preserve"> Tyto styly z části přepisují šablonu vybraného </w:t>
      </w:r>
      <w:r w:rsidR="004745C8">
        <w:t>elementu,</w:t>
      </w:r>
      <w:r w:rsidR="00F14DF2">
        <w:t xml:space="preserve"> a to umožňuje modifikaci pozadí, popředí a dalších atributů bez změny celého rozložení elementu.</w:t>
      </w:r>
      <w:r>
        <w:t xml:space="preserve"> Tím byla vyřešena náročná úprava každého z jednotlivých elementů.</w:t>
      </w:r>
    </w:p>
    <w:p w14:paraId="68C3FB25" w14:textId="3948F97F" w:rsidR="009636EE" w:rsidRDefault="009636EE" w:rsidP="003B0F88">
      <w:pPr>
        <w:pStyle w:val="Nadpis3"/>
      </w:pPr>
      <w:r>
        <w:lastRenderedPageBreak/>
        <w:t xml:space="preserve"> </w:t>
      </w:r>
      <w:bookmarkStart w:id="194" w:name="_Ref64909451"/>
      <w:bookmarkStart w:id="195" w:name="_Ref64909453"/>
      <w:bookmarkStart w:id="196" w:name="_Toc68530096"/>
      <w:r>
        <w:t>Porovnávání změn</w:t>
      </w:r>
      <w:bookmarkEnd w:id="194"/>
      <w:bookmarkEnd w:id="195"/>
      <w:bookmarkEnd w:id="196"/>
    </w:p>
    <w:p w14:paraId="744E2613" w14:textId="6B317AD9" w:rsidR="009D150B" w:rsidRDefault="009D150B" w:rsidP="00151E72">
      <w:r>
        <w:rPr>
          <w:lang w:val="en-US"/>
        </w:rPr>
        <w:t>Pro</w:t>
      </w:r>
      <w:r>
        <w:t xml:space="preserve"> získání veškerých změn v souboru se využívá metody GetAllFileChanges. Tento segment porovnávání změn patří v této aplikaci mezi ten nejdůležitější. P</w:t>
      </w:r>
      <w:r w:rsidR="00AC01C3">
        <w:t>ři vytváření souboru v </w:t>
      </w:r>
      <w:r>
        <w:t>repozitáři</w:t>
      </w:r>
      <w:r w:rsidR="00AC01C3">
        <w:t xml:space="preserve"> se načítá pouze jeho obsah</w:t>
      </w:r>
      <w:r>
        <w:t xml:space="preserve">. Pokud byla uskutečněna nějaká změna, tak se výstup získává </w:t>
      </w:r>
      <w:r w:rsidR="00B642CE">
        <w:t xml:space="preserve">pomocí </w:t>
      </w:r>
      <w:r w:rsidR="00A83595">
        <w:t>G</w:t>
      </w:r>
      <w:r w:rsidR="00B642CE">
        <w:t xml:space="preserve">it diff HEAD. </w:t>
      </w:r>
    </w:p>
    <w:p w14:paraId="3B57E023" w14:textId="06A73304" w:rsidR="00B642CE" w:rsidRDefault="00B642CE" w:rsidP="00151E72">
      <w:r>
        <w:t>Nejdříve se na řádku 292 získá tento výstup z konzole. Zde jsou změny zobrazeny v segmentech s názvem chunk. Tento segment v sobě má zahrnuté informace o začátku a rozsahu změn.</w:t>
      </w:r>
    </w:p>
    <w:p w14:paraId="54CDACC6" w14:textId="234370A8" w:rsidR="00B642CE" w:rsidRDefault="00B642CE" w:rsidP="00BE674F">
      <w:pPr>
        <w:ind w:firstLine="708"/>
      </w:pPr>
      <w:r>
        <w:t>Na řádku 297 až 305 se prochází tento výstup a třídí se do lepé zpracovatelné formy. Tato forma se následně musí roztřídit do formátu</w:t>
      </w:r>
      <w:r w:rsidR="000C470B">
        <w:t xml:space="preserve"> obsahující</w:t>
      </w:r>
      <w:r w:rsidR="0050468B">
        <w:t>ho</w:t>
      </w:r>
      <w:r>
        <w:t xml:space="preserve"> číslo řádku, samotný obsah a stav předchozího řádku.</w:t>
      </w:r>
    </w:p>
    <w:p w14:paraId="6AB0CDB9" w14:textId="4BB188B8" w:rsidR="00025AB1" w:rsidRDefault="00B642CE" w:rsidP="00B642CE">
      <w:pPr>
        <w:ind w:firstLine="708"/>
      </w:pPr>
      <w:r>
        <w:t>Tento algoritmus začíná na řádku 310. Funguje na základě předchozího znaku. Pokud byl tedy předchozí řádek odebrán a následuje řádek, který ho má nahradit, tak se spustí kód pod podmínkou na řádku 326. Dále s</w:t>
      </w:r>
      <w:r w:rsidR="00B87D28">
        <w:t xml:space="preserve">e generuje </w:t>
      </w:r>
      <w:r w:rsidR="00B209D7">
        <w:t>stejné</w:t>
      </w:r>
      <w:r>
        <w:t xml:space="preserve"> číslo řádku nebo se nahrazuje nad rámec daného řádku.</w:t>
      </w:r>
      <w:r w:rsidR="00025AB1">
        <w:t xml:space="preserve"> </w:t>
      </w:r>
    </w:p>
    <w:p w14:paraId="575CDD4C" w14:textId="2BBA6B21" w:rsidR="00B642CE" w:rsidRDefault="00025AB1" w:rsidP="00B642CE">
      <w:pPr>
        <w:ind w:firstLine="708"/>
      </w:pPr>
      <w:r>
        <w:t>Výstupem této funkce je list</w:t>
      </w:r>
      <w:r w:rsidR="000C470B">
        <w:t xml:space="preserve"> obsahující</w:t>
      </w:r>
      <w:r>
        <w:t xml:space="preserve"> pole</w:t>
      </w:r>
      <w:r w:rsidR="00036C06">
        <w:t>. V něm se nachází</w:t>
      </w:r>
      <w:r>
        <w:t xml:space="preserve"> textové řetězce. První pozice je pro číslo řádku, druhá je pro obsah a poslední je pro určení barvy řádku v samotném generování.</w:t>
      </w:r>
    </w:p>
    <w:p w14:paraId="029B0223" w14:textId="77777777" w:rsidR="00B642CE" w:rsidRDefault="00B642CE" w:rsidP="00B642CE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2396E50" wp14:editId="56970922">
            <wp:extent cx="5631177" cy="5410200"/>
            <wp:effectExtent l="0" t="0" r="8255" b="0"/>
            <wp:docPr id="15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75486" cy="545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90BC" w14:textId="3031C24A" w:rsidR="00B642CE" w:rsidRDefault="00B642CE" w:rsidP="00B642CE">
      <w:pPr>
        <w:pStyle w:val="Titulek"/>
        <w:spacing w:line="480" w:lineRule="auto"/>
        <w:ind w:firstLine="0"/>
      </w:pPr>
      <w:bookmarkStart w:id="197" w:name="_Toc68530856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57</w:t>
      </w:r>
      <w:r w:rsidR="004C2218">
        <w:rPr>
          <w:noProof/>
        </w:rPr>
        <w:fldChar w:fldCharType="end"/>
      </w:r>
      <w:r>
        <w:t xml:space="preserve"> - Metoda GetAllFileChanges</w:t>
      </w:r>
      <w:bookmarkEnd w:id="197"/>
    </w:p>
    <w:p w14:paraId="6B72BBB5" w14:textId="637BBBA2" w:rsidR="009B4069" w:rsidRDefault="005165D9" w:rsidP="005165D9">
      <w:pPr>
        <w:ind w:firstLine="0"/>
      </w:pPr>
      <w:r>
        <w:tab/>
        <w:t xml:space="preserve">Výstup z předchozí metody se dále získává při výběru daného souboru. </w:t>
      </w:r>
      <w:r w:rsidR="009F42AB">
        <w:t xml:space="preserve">Z nastaveného formátu se tedy dá jednoduše zjistit co má mít text za barvu </w:t>
      </w:r>
      <w:r w:rsidR="008704C7">
        <w:t>nebo</w:t>
      </w:r>
      <w:r w:rsidR="00E15ED9">
        <w:t xml:space="preserve"> jaké má </w:t>
      </w:r>
      <w:r w:rsidR="00D52CC9">
        <w:t>mít</w:t>
      </w:r>
      <w:r w:rsidR="009F42AB">
        <w:t xml:space="preserve"> číslo řádku.</w:t>
      </w:r>
      <w:r w:rsidR="008704C7">
        <w:t xml:space="preserve"> Od řádku 308 do 327 se generuje každ</w:t>
      </w:r>
      <w:r w:rsidR="00D52CC9">
        <w:t>ý</w:t>
      </w:r>
      <w:r w:rsidR="008704C7">
        <w:t xml:space="preserve"> jednotlivý řádek.</w:t>
      </w:r>
    </w:p>
    <w:p w14:paraId="1CDA19CF" w14:textId="77777777" w:rsidR="009B4069" w:rsidRDefault="009B4069">
      <w:pPr>
        <w:spacing w:before="0" w:after="0" w:line="240" w:lineRule="auto"/>
        <w:ind w:firstLine="0"/>
        <w:jc w:val="left"/>
      </w:pPr>
      <w:r>
        <w:br w:type="page"/>
      </w:r>
    </w:p>
    <w:p w14:paraId="59D186F9" w14:textId="46E9494A" w:rsidR="008704C7" w:rsidRPr="005165D9" w:rsidRDefault="008704C7" w:rsidP="005165D9">
      <w:pPr>
        <w:ind w:firstLine="0"/>
      </w:pPr>
      <w:r>
        <w:lastRenderedPageBreak/>
        <w:tab/>
        <w:t xml:space="preserve">Nejdříve se </w:t>
      </w:r>
      <w:r w:rsidR="00442ABB">
        <w:t>zjistí,</w:t>
      </w:r>
      <w:r>
        <w:t xml:space="preserve"> co má mít za barvu</w:t>
      </w:r>
      <w:r w:rsidR="00442ABB">
        <w:t>.</w:t>
      </w:r>
      <w:r>
        <w:t xml:space="preserve"> </w:t>
      </w:r>
      <w:r w:rsidR="00442ABB">
        <w:t>T</w:t>
      </w:r>
      <w:r>
        <w:t xml:space="preserve">o </w:t>
      </w:r>
      <w:r w:rsidR="00442ABB">
        <w:t xml:space="preserve">probíhá </w:t>
      </w:r>
      <w:r>
        <w:t>pomocí třetí složky v</w:t>
      </w:r>
      <w:r w:rsidR="00AC0180">
        <w:t> </w:t>
      </w:r>
      <w:r>
        <w:t>poli</w:t>
      </w:r>
      <w:r w:rsidR="00AC0180">
        <w:t xml:space="preserve"> obsahující </w:t>
      </w:r>
      <w:r>
        <w:t xml:space="preserve">buď znaménko plus, mínus nebo </w:t>
      </w:r>
      <w:r w:rsidR="00442ABB">
        <w:t>prázdný text</w:t>
      </w:r>
      <w:r>
        <w:t xml:space="preserve">. Takto se určí barva pro obsah řádku. Dále se už jen na řádcích 320 až 327 složí části odstavce a tento odstavec se přidá </w:t>
      </w:r>
      <w:r w:rsidR="002C7C11">
        <w:t>d</w:t>
      </w:r>
      <w:r>
        <w:t>o okna pro zobrazování změn.</w:t>
      </w:r>
    </w:p>
    <w:p w14:paraId="598B0FB5" w14:textId="77777777" w:rsidR="005165D9" w:rsidRDefault="005165D9" w:rsidP="005165D9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8D0DAFE" wp14:editId="04F4788F">
            <wp:extent cx="4912995" cy="2867538"/>
            <wp:effectExtent l="0" t="0" r="1905" b="9525"/>
            <wp:docPr id="20" name="Obráze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37914" cy="288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45E4" w14:textId="6977E61C" w:rsidR="005165D9" w:rsidRPr="005165D9" w:rsidRDefault="005165D9" w:rsidP="005165D9">
      <w:pPr>
        <w:pStyle w:val="Titulek"/>
        <w:spacing w:line="480" w:lineRule="auto"/>
        <w:ind w:firstLine="0"/>
      </w:pPr>
      <w:bookmarkStart w:id="198" w:name="_Toc68530857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58</w:t>
      </w:r>
      <w:r w:rsidR="004C2218">
        <w:rPr>
          <w:noProof/>
        </w:rPr>
        <w:fldChar w:fldCharType="end"/>
      </w:r>
      <w:r>
        <w:t xml:space="preserve"> - Generování barevného výstupu</w:t>
      </w:r>
      <w:bookmarkEnd w:id="198"/>
    </w:p>
    <w:p w14:paraId="0381C497" w14:textId="22F3290D" w:rsidR="00163A45" w:rsidRDefault="006B6CE3" w:rsidP="003B0F88">
      <w:pPr>
        <w:pStyle w:val="Nadpis3"/>
      </w:pPr>
      <w:r>
        <w:t xml:space="preserve"> </w:t>
      </w:r>
      <w:bookmarkStart w:id="199" w:name="_Toc68530097"/>
      <w:r w:rsidR="00D91AC0">
        <w:t xml:space="preserve">Vlastní </w:t>
      </w:r>
      <w:r w:rsidR="00401CB6">
        <w:t>Toolbar</w:t>
      </w:r>
      <w:bookmarkEnd w:id="199"/>
    </w:p>
    <w:p w14:paraId="72BC8C72" w14:textId="0E95805B" w:rsidR="002F41DB" w:rsidRDefault="00602E1B" w:rsidP="00602E1B">
      <w:r>
        <w:t xml:space="preserve">Při vývoji xaml elementů a návrhu jednotlivých oken bylo nutné vytvořit i vlastní nástrojovou lištu (toolbar). Samotná skladba elementů se řídí podle oficiální dokumentace pro práci s WPF. </w:t>
      </w:r>
      <w:r w:rsidR="00080228">
        <w:fldChar w:fldCharType="begin"/>
      </w:r>
      <w:r w:rsidR="00080228">
        <w:instrText xml:space="preserve"> REF _Ref62828664 \r \h </w:instrText>
      </w:r>
      <w:r w:rsidR="00080228">
        <w:fldChar w:fldCharType="separate"/>
      </w:r>
      <w:r w:rsidR="008E49B2">
        <w:t>[41]</w:t>
      </w:r>
      <w:r w:rsidR="00080228">
        <w:fldChar w:fldCharType="end"/>
      </w:r>
    </w:p>
    <w:p w14:paraId="5F13DBBF" w14:textId="2DCB694A" w:rsidR="00602E1B" w:rsidRDefault="00602E1B" w:rsidP="00602E1B">
      <w:r>
        <w:t>Při tvorbě vlastního designu už samotná dokumentace nestačí.</w:t>
      </w:r>
      <w:r w:rsidR="0002287D">
        <w:t xml:space="preserve"> Bylo nutné vytvořit úplně novou šablonu,</w:t>
      </w:r>
      <w:r w:rsidR="00FC136C">
        <w:t xml:space="preserve"> a to</w:t>
      </w:r>
      <w:r w:rsidR="0002287D">
        <w:t xml:space="preserve"> z důvodu nepřepsání stylu již základních vytvořených elementů</w:t>
      </w:r>
      <w:r w:rsidR="00F02F66">
        <w:t>.</w:t>
      </w:r>
      <w:r w:rsidR="005C5DA4">
        <w:t xml:space="preserve"> </w:t>
      </w:r>
      <w:r w:rsidR="005C5DA4">
        <w:fldChar w:fldCharType="begin"/>
      </w:r>
      <w:r w:rsidR="005C5DA4">
        <w:instrText xml:space="preserve"> REF _Ref62828664 \r \h </w:instrText>
      </w:r>
      <w:r w:rsidR="005C5DA4">
        <w:fldChar w:fldCharType="separate"/>
      </w:r>
      <w:r w:rsidR="008E49B2">
        <w:t>[41]</w:t>
      </w:r>
      <w:r w:rsidR="005C5DA4">
        <w:fldChar w:fldCharType="end"/>
      </w:r>
    </w:p>
    <w:p w14:paraId="4D25AE4D" w14:textId="77A1384B" w:rsidR="00AA53E2" w:rsidRDefault="00AA53E2" w:rsidP="00602E1B">
      <w:r>
        <w:t>Tato šablona se zařadila do ToolbarMenuDictionary.</w:t>
      </w:r>
      <w:r w:rsidR="005107B6">
        <w:t>xaml</w:t>
      </w:r>
      <w:r>
        <w:t>.</w:t>
      </w:r>
      <w:r w:rsidR="00EB65A9">
        <w:t xml:space="preserve"> </w:t>
      </w:r>
      <w:r>
        <w:t>Byla převzata z článku pro tmavý design a upravena pro potřeby aplikace</w:t>
      </w:r>
      <w:r w:rsidR="007505C3">
        <w:t xml:space="preserve"> </w:t>
      </w:r>
      <w:r>
        <w:t xml:space="preserve"> podle již navržené palety </w:t>
      </w:r>
      <w:r w:rsidR="00B176B3">
        <w:t>projektu</w:t>
      </w:r>
      <w:r>
        <w:t>.</w:t>
      </w:r>
      <w:r w:rsidR="00371486">
        <w:t xml:space="preserve"> Pro pochopení tvorby jednotlivých šablon </w:t>
      </w:r>
      <w:r w:rsidR="005C5DA4">
        <w:t>elementů,</w:t>
      </w:r>
      <w:r w:rsidR="00371486">
        <w:t xml:space="preserve"> byl nutný rozsáhlý průzkum a porozumění jejich stavb</w:t>
      </w:r>
      <w:r w:rsidR="005C5DA4">
        <w:t>y</w:t>
      </w:r>
      <w:r w:rsidR="00371486">
        <w:t>.</w:t>
      </w:r>
      <w:r w:rsidR="005C5DA4">
        <w:t xml:space="preserve"> </w:t>
      </w:r>
      <w:r w:rsidR="005C5DA4">
        <w:fldChar w:fldCharType="begin"/>
      </w:r>
      <w:r w:rsidR="005C5DA4">
        <w:instrText xml:space="preserve"> REF _Ref62828664 \r \h </w:instrText>
      </w:r>
      <w:r w:rsidR="005C5DA4">
        <w:fldChar w:fldCharType="separate"/>
      </w:r>
      <w:r w:rsidR="008E49B2">
        <w:t>[41]</w:t>
      </w:r>
      <w:r w:rsidR="005C5DA4">
        <w:fldChar w:fldCharType="end"/>
      </w:r>
    </w:p>
    <w:p w14:paraId="0DED0DF9" w14:textId="1C099F23" w:rsidR="000C64E9" w:rsidRDefault="00051A37" w:rsidP="00602E1B">
      <w:r>
        <w:t>Samotný t</w:t>
      </w:r>
      <w:r w:rsidR="002E5884">
        <w:t>oolbar se skládá z menu položek a jejich podpoložek.</w:t>
      </w:r>
      <w:r w:rsidR="00341813">
        <w:t xml:space="preserve"> Dělí se na dvě hlavní části. </w:t>
      </w:r>
      <w:r w:rsidR="00253CB8">
        <w:t>Část,</w:t>
      </w:r>
      <w:r w:rsidR="00341813">
        <w:t xml:space="preserve"> kde jsou jednotlivé nástroje a část</w:t>
      </w:r>
      <w:r w:rsidR="00036C06">
        <w:t xml:space="preserve"> pro minimalizaci</w:t>
      </w:r>
      <w:r w:rsidR="00341813">
        <w:t xml:space="preserve"> </w:t>
      </w:r>
      <w:r w:rsidR="00253CB8">
        <w:t>nebo</w:t>
      </w:r>
      <w:r w:rsidR="00341813">
        <w:t xml:space="preserve"> vypíná</w:t>
      </w:r>
      <w:r w:rsidR="00036C06">
        <w:t>ní</w:t>
      </w:r>
      <w:r w:rsidR="00341813">
        <w:t xml:space="preserve"> aplikace.</w:t>
      </w:r>
    </w:p>
    <w:p w14:paraId="29B0206B" w14:textId="77777777" w:rsidR="00213D94" w:rsidRDefault="00D53DC2" w:rsidP="00602E1B">
      <w:r>
        <w:lastRenderedPageBreak/>
        <w:t>Struktura jednotlivých nástrojů byla vyřešena pomocí elementu MenuItem</w:t>
      </w:r>
      <w:r w:rsidR="000C470B">
        <w:t>. Ten</w:t>
      </w:r>
      <w:r>
        <w:t xml:space="preserve"> může obsahovat sám sebe a dál se dělit. V obrázku níže je na řádku 102 až 108 hlavní MenuItem element</w:t>
      </w:r>
      <w:r w:rsidR="002800AA">
        <w:t>. Ten</w:t>
      </w:r>
      <w:r>
        <w:t xml:space="preserve"> </w:t>
      </w:r>
      <w:r w:rsidR="002800AA">
        <w:t>obsahuje</w:t>
      </w:r>
      <w:r>
        <w:t xml:space="preserve"> další </w:t>
      </w:r>
      <w:r w:rsidR="000E5FB2">
        <w:t>volby</w:t>
      </w:r>
      <w:r>
        <w:t>.</w:t>
      </w:r>
      <w:r w:rsidR="000E5FB2">
        <w:t xml:space="preserve"> </w:t>
      </w:r>
    </w:p>
    <w:p w14:paraId="70BE3607" w14:textId="32A283E5" w:rsidR="00253CB8" w:rsidRDefault="0002287D" w:rsidP="00602E1B">
      <w:r>
        <w:t>Při</w:t>
      </w:r>
      <w:r w:rsidR="009073F8">
        <w:t> najetí myš</w:t>
      </w:r>
      <w:r>
        <w:t>i</w:t>
      </w:r>
      <w:r w:rsidR="009073F8">
        <w:t xml:space="preserve"> na MenuItem</w:t>
      </w:r>
      <w:r>
        <w:t xml:space="preserve"> dojde k</w:t>
      </w:r>
      <w:r w:rsidR="009073F8">
        <w:t xml:space="preserve"> rozbal</w:t>
      </w:r>
      <w:r>
        <w:t>ení</w:t>
      </w:r>
      <w:r w:rsidR="009073F8">
        <w:t xml:space="preserve"> všech jeho součást</w:t>
      </w:r>
      <w:r w:rsidR="00135758">
        <w:t>í</w:t>
      </w:r>
      <w:r w:rsidR="009073F8">
        <w:t>. Tyto součásti obsahují svoje nadpisy a mají přiřazenou vlastní OnClick akci.</w:t>
      </w:r>
    </w:p>
    <w:p w14:paraId="44DE612D" w14:textId="77777777" w:rsidR="00D53DC2" w:rsidRDefault="00D53DC2" w:rsidP="00D53DC2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1065B50" wp14:editId="5102528F">
            <wp:extent cx="5302462" cy="994212"/>
            <wp:effectExtent l="0" t="0" r="0" b="0"/>
            <wp:docPr id="197" name="Obrázek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94609" cy="101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FE26" w14:textId="37C1C06C" w:rsidR="00D53DC2" w:rsidRPr="00602E1B" w:rsidRDefault="00D53DC2" w:rsidP="00D53DC2">
      <w:pPr>
        <w:pStyle w:val="Titulek"/>
        <w:spacing w:line="480" w:lineRule="auto"/>
        <w:ind w:firstLine="0"/>
      </w:pPr>
      <w:bookmarkStart w:id="200" w:name="_Toc68530858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59</w:t>
      </w:r>
      <w:r w:rsidR="004C2218">
        <w:rPr>
          <w:noProof/>
        </w:rPr>
        <w:fldChar w:fldCharType="end"/>
      </w:r>
      <w:r>
        <w:t xml:space="preserve"> - Položka MenuItem</w:t>
      </w:r>
      <w:bookmarkEnd w:id="200"/>
    </w:p>
    <w:p w14:paraId="7F59B493" w14:textId="77777777" w:rsidR="00EE5097" w:rsidRDefault="005107B6" w:rsidP="00BE6748">
      <w:r w:rsidRPr="005107B6">
        <w:t xml:space="preserve">Druhou </w:t>
      </w:r>
      <w:r>
        <w:t>částí byla tvorba vlastních tlačítek pro minimalizaci a vypnutí. Ty jsou manuálně umístěny pomocí elementu Grid na řádku 121 až 137. Jedná se o element tlačítka</w:t>
      </w:r>
      <w:r w:rsidR="005F4FEB">
        <w:t xml:space="preserve"> přebírající</w:t>
      </w:r>
      <w:r>
        <w:t xml:space="preserve"> veškeré atributy obsažené v ButtonsDictionary.xaml. </w:t>
      </w:r>
    </w:p>
    <w:p w14:paraId="250E2374" w14:textId="3DC6CD4F" w:rsidR="00BE6748" w:rsidRDefault="005107B6" w:rsidP="00BE6748">
      <w:r>
        <w:t>Tyto tlačítka odkazují</w:t>
      </w:r>
      <w:r w:rsidR="008B7E4D">
        <w:t xml:space="preserve"> na</w:t>
      </w:r>
      <w:r>
        <w:t xml:space="preserve"> metody</w:t>
      </w:r>
      <w:r w:rsidR="00036C06">
        <w:t xml:space="preserve"> dále</w:t>
      </w:r>
      <w:r>
        <w:t xml:space="preserve"> </w:t>
      </w:r>
      <w:r w:rsidR="00036C06">
        <w:t>pracující</w:t>
      </w:r>
      <w:r>
        <w:t xml:space="preserve"> s vybraným oknem. Každé z oken v aplikaci obsahuje tuto část kódu</w:t>
      </w:r>
      <w:r w:rsidR="00D27BA9">
        <w:t>, a to</w:t>
      </w:r>
      <w:r>
        <w:t xml:space="preserve"> </w:t>
      </w:r>
      <w:r w:rsidR="0039437C">
        <w:t>z důvodu</w:t>
      </w:r>
      <w:r>
        <w:t xml:space="preserve"> unifikovan</w:t>
      </w:r>
      <w:r w:rsidR="0039437C">
        <w:t>ého</w:t>
      </w:r>
      <w:r>
        <w:t xml:space="preserve"> design</w:t>
      </w:r>
      <w:r w:rsidR="0039437C">
        <w:t>u</w:t>
      </w:r>
      <w:r>
        <w:t xml:space="preserve"> nástrojové lišty.</w:t>
      </w:r>
    </w:p>
    <w:p w14:paraId="6E1215DD" w14:textId="77777777" w:rsidR="005107B6" w:rsidRDefault="005107B6" w:rsidP="005107B6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99C107C" wp14:editId="39501E09">
            <wp:extent cx="5122545" cy="2363079"/>
            <wp:effectExtent l="0" t="0" r="1905" b="0"/>
            <wp:docPr id="198" name="Obrázek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147232" cy="237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295F" w14:textId="495BC392" w:rsidR="00490146" w:rsidRDefault="005107B6" w:rsidP="005107B6">
      <w:pPr>
        <w:pStyle w:val="Titulek"/>
        <w:spacing w:line="480" w:lineRule="auto"/>
        <w:ind w:firstLine="0"/>
      </w:pPr>
      <w:bookmarkStart w:id="201" w:name="_Toc68530859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60</w:t>
      </w:r>
      <w:r w:rsidR="004C2218">
        <w:rPr>
          <w:noProof/>
        </w:rPr>
        <w:fldChar w:fldCharType="end"/>
      </w:r>
      <w:r>
        <w:t xml:space="preserve"> - Vlastní tlačítka</w:t>
      </w:r>
      <w:bookmarkEnd w:id="201"/>
    </w:p>
    <w:p w14:paraId="3C2CA6F2" w14:textId="77777777" w:rsidR="00490146" w:rsidRDefault="00490146">
      <w:pPr>
        <w:spacing w:before="0" w:after="0" w:line="240" w:lineRule="auto"/>
        <w:ind w:firstLine="0"/>
        <w:jc w:val="left"/>
        <w:rPr>
          <w:b/>
          <w:bCs/>
          <w:sz w:val="20"/>
          <w:szCs w:val="20"/>
        </w:rPr>
      </w:pPr>
      <w:r>
        <w:br w:type="page"/>
      </w:r>
    </w:p>
    <w:p w14:paraId="3A84E0C7" w14:textId="235A3332" w:rsidR="001449CA" w:rsidRPr="00626EAD" w:rsidRDefault="009D05BA" w:rsidP="00626EAD">
      <w:pPr>
        <w:pStyle w:val="Nadpis2"/>
        <w:rPr>
          <w:rStyle w:val="Hypertextovodkaz"/>
          <w:color w:val="auto"/>
          <w:u w:val="none"/>
        </w:rPr>
      </w:pPr>
      <w:bookmarkStart w:id="202" w:name="_Toc68530098"/>
      <w:r>
        <w:lastRenderedPageBreak/>
        <w:t>Tvorba instalačního programu</w:t>
      </w:r>
      <w:bookmarkEnd w:id="202"/>
    </w:p>
    <w:p w14:paraId="703FE690" w14:textId="1DE0F067" w:rsidR="00FE08CD" w:rsidRDefault="00FE08CD" w:rsidP="003C2884">
      <w:pPr>
        <w:rPr>
          <w:rStyle w:val="Hypertextovodkaz"/>
          <w:color w:val="auto"/>
          <w:u w:val="none"/>
        </w:rPr>
      </w:pPr>
      <w:r>
        <w:rPr>
          <w:rStyle w:val="Hypertextovodkaz"/>
          <w:color w:val="auto"/>
          <w:u w:val="none"/>
        </w:rPr>
        <w:t>Aplikace se běžně kompiluje do složky, kde obsahuje veškeré svoje závislosti a svůj spouštěcí binární soubor. Z pohledu uživatele je ale jednodušší používat instalační program. Ten dokáže provést uživatele krok po kroku instalací a předchází chybovosti v umístění souborů a složek.</w:t>
      </w:r>
    </w:p>
    <w:p w14:paraId="59736ED7" w14:textId="2E796A20" w:rsidR="00FE08CD" w:rsidRDefault="00FE08CD" w:rsidP="003C2884">
      <w:pPr>
        <w:rPr>
          <w:rStyle w:val="Hypertextovodkaz"/>
          <w:color w:val="auto"/>
          <w:u w:val="none"/>
        </w:rPr>
      </w:pPr>
      <w:r>
        <w:rPr>
          <w:rStyle w:val="Hypertextovodkaz"/>
          <w:color w:val="auto"/>
          <w:u w:val="none"/>
        </w:rPr>
        <w:t>Takto se instalační program sám postará o přetažení souborů do zvolené destinace v zařízení, přidá se do rejstříku spustitelných aplikací v systému Windows, a dokonce</w:t>
      </w:r>
      <w:r w:rsidR="007B6BF8">
        <w:rPr>
          <w:rStyle w:val="Hypertextovodkaz"/>
          <w:color w:val="auto"/>
          <w:u w:val="none"/>
        </w:rPr>
        <w:t xml:space="preserve"> může</w:t>
      </w:r>
      <w:r>
        <w:rPr>
          <w:rStyle w:val="Hypertextovodkaz"/>
          <w:color w:val="auto"/>
          <w:u w:val="none"/>
        </w:rPr>
        <w:t xml:space="preserve"> vytvoř</w:t>
      </w:r>
      <w:r w:rsidR="007B6BF8">
        <w:rPr>
          <w:rStyle w:val="Hypertextovodkaz"/>
          <w:color w:val="auto"/>
          <w:u w:val="none"/>
        </w:rPr>
        <w:t>it</w:t>
      </w:r>
      <w:r>
        <w:rPr>
          <w:rStyle w:val="Hypertextovodkaz"/>
          <w:color w:val="auto"/>
          <w:u w:val="none"/>
        </w:rPr>
        <w:t xml:space="preserve"> zástupce na ploše.</w:t>
      </w:r>
    </w:p>
    <w:p w14:paraId="6510CC9D" w14:textId="3C00C358" w:rsidR="00FE08CD" w:rsidRDefault="00FE08CD" w:rsidP="003C2884">
      <w:pPr>
        <w:rPr>
          <w:rStyle w:val="Hypertextovodkaz"/>
          <w:color w:val="auto"/>
          <w:u w:val="none"/>
        </w:rPr>
      </w:pPr>
      <w:r>
        <w:rPr>
          <w:rStyle w:val="Hypertextovodkaz"/>
          <w:color w:val="auto"/>
          <w:u w:val="none"/>
        </w:rPr>
        <w:t>K tvorbě instalačního programu je nutné vytvořit vlastní instalační projekt. Takto obsahuje aplikace 2 řešení. Jedno se stará o samotnou aplikaci a druhé se stará o instalační program.</w:t>
      </w:r>
    </w:p>
    <w:p w14:paraId="0452C95C" w14:textId="70EB0708" w:rsidR="00FE08CD" w:rsidRDefault="00FE08CD" w:rsidP="003C2884">
      <w:pPr>
        <w:rPr>
          <w:rStyle w:val="Hypertextovodkaz"/>
          <w:color w:val="auto"/>
          <w:u w:val="none"/>
        </w:rPr>
      </w:pPr>
      <w:r>
        <w:rPr>
          <w:rStyle w:val="Hypertextovodkaz"/>
          <w:color w:val="auto"/>
          <w:u w:val="none"/>
        </w:rPr>
        <w:t>Visual studio nabízí rozšíření s názvem Microsoft Visual Studio Installer Projects.</w:t>
      </w:r>
      <w:r w:rsidR="006E1D3A">
        <w:rPr>
          <w:rStyle w:val="Hypertextovodkaz"/>
          <w:color w:val="auto"/>
          <w:u w:val="none"/>
        </w:rPr>
        <w:t xml:space="preserve"> Toto rozšíření umožňuje samotnou tvorbu instalačního projektu. V obrázku níže je zobrazeno základní rozhraní pro tvorbu instalačního programu.</w:t>
      </w:r>
    </w:p>
    <w:p w14:paraId="17C0B37E" w14:textId="77777777" w:rsidR="006E1D3A" w:rsidRDefault="006E1D3A" w:rsidP="006E1D3A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A1E868F" wp14:editId="560D8349">
            <wp:extent cx="3189046" cy="1679944"/>
            <wp:effectExtent l="0" t="0" r="0" b="0"/>
            <wp:docPr id="37" name="Obráze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17289" cy="169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ACE1" w14:textId="79806D2A" w:rsidR="006E1D3A" w:rsidRDefault="006E1D3A" w:rsidP="006E1D3A">
      <w:pPr>
        <w:pStyle w:val="Titulek"/>
        <w:spacing w:line="480" w:lineRule="auto"/>
        <w:ind w:firstLine="0"/>
      </w:pPr>
      <w:bookmarkStart w:id="203" w:name="_Toc68530860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61</w:t>
      </w:r>
      <w:r w:rsidR="004C2218">
        <w:rPr>
          <w:noProof/>
        </w:rPr>
        <w:fldChar w:fldCharType="end"/>
      </w:r>
      <w:r>
        <w:t xml:space="preserve"> - Rozhraní instalačního programu</w:t>
      </w:r>
      <w:bookmarkEnd w:id="203"/>
    </w:p>
    <w:p w14:paraId="03BB78EC" w14:textId="1AF63401" w:rsidR="00D52295" w:rsidRDefault="006E1D3A" w:rsidP="00D52295">
      <w:r>
        <w:t>Zde se pouze importuje výstup aplikace, ikona a v okně vlastností se nastaví další parametry. Jedná se například o jméno autora, požívaná ikona nebo verze aplikace.</w:t>
      </w:r>
      <w:r w:rsidR="00A34371">
        <w:t xml:space="preserve"> </w:t>
      </w:r>
      <w:r w:rsidR="00083020">
        <w:t>Jakmile je všechno nastaveno, tak se spustí sestavení a vygeneruje se požadovaný instalační program.</w:t>
      </w:r>
      <w:r w:rsidR="00D52295">
        <w:t xml:space="preserve"> Instalační soubor byl vytvořen nad rámec zadání této maturitní práce. Jedná se pouze o testování proveditelnosti mimo testovací prostředí.</w:t>
      </w:r>
    </w:p>
    <w:p w14:paraId="32645E78" w14:textId="77777777" w:rsidR="00043BE5" w:rsidRDefault="00043BE5">
      <w:pPr>
        <w:spacing w:before="0" w:after="0" w:line="240" w:lineRule="auto"/>
        <w:ind w:firstLine="0"/>
        <w:jc w:val="left"/>
      </w:pPr>
      <w:r>
        <w:br w:type="page"/>
      </w:r>
    </w:p>
    <w:p w14:paraId="320D1F03" w14:textId="4AEF0A73" w:rsidR="004645C9" w:rsidRDefault="004645C9" w:rsidP="004645C9">
      <w:pPr>
        <w:pStyle w:val="Nadpis2"/>
      </w:pPr>
      <w:bookmarkStart w:id="204" w:name="_Ref67149788"/>
      <w:bookmarkStart w:id="205" w:name="_Toc68530099"/>
      <w:r>
        <w:lastRenderedPageBreak/>
        <w:t>Generovaná dokumentace</w:t>
      </w:r>
      <w:bookmarkEnd w:id="204"/>
      <w:bookmarkEnd w:id="205"/>
    </w:p>
    <w:p w14:paraId="4F70BD29" w14:textId="09EEC3B8" w:rsidR="00440786" w:rsidRDefault="00440786" w:rsidP="00440786">
      <w:r>
        <w:t>Pro účely přehledu funkcí, metod a tříd vznikla automaticky generovaná dokumentace. Tato dokumentace slouží pro utříděnou orientaci v kódu pro vývojáře. Nachází se zde popis každé metody v projektu.</w:t>
      </w:r>
    </w:p>
    <w:p w14:paraId="7DD3457D" w14:textId="51B02BDC" w:rsidR="004645C9" w:rsidRPr="004645C9" w:rsidRDefault="001C4D5F" w:rsidP="00A13D01">
      <w:r>
        <w:t>Dokumentace byla vytvořena s pomocí aplikace Doxygen. Ta je schopna generovat dokumentace na základě struktury a komentářů. Podporuje velkou škálu jazyků včetně C</w:t>
      </w:r>
      <w:r>
        <w:rPr>
          <w:lang w:val="en-US"/>
        </w:rPr>
        <w:t>#.</w:t>
      </w:r>
      <w:r w:rsidR="00A13D01">
        <w:t xml:space="preserve"> </w:t>
      </w:r>
      <w:r w:rsidR="00A13D01">
        <w:fldChar w:fldCharType="begin"/>
      </w:r>
      <w:r w:rsidR="00A13D01">
        <w:instrText xml:space="preserve"> REF _Ref67150048 \r \h </w:instrText>
      </w:r>
      <w:r w:rsidR="00A13D01">
        <w:fldChar w:fldCharType="separate"/>
      </w:r>
      <w:r w:rsidR="008E49B2">
        <w:t>[43]</w:t>
      </w:r>
      <w:r w:rsidR="00A13D01">
        <w:fldChar w:fldCharType="end"/>
      </w:r>
    </w:p>
    <w:p w14:paraId="549E6B7C" w14:textId="403535EF" w:rsidR="00E94C08" w:rsidRDefault="00197EBB" w:rsidP="00E94C08">
      <w:pPr>
        <w:pStyle w:val="Nadpis2"/>
      </w:pPr>
      <w:bookmarkStart w:id="206" w:name="_Toc68530100"/>
      <w:r>
        <w:t>Uživatelská příručka</w:t>
      </w:r>
      <w:bookmarkEnd w:id="206"/>
    </w:p>
    <w:p w14:paraId="5462EE0F" w14:textId="6BB11DFD" w:rsidR="00C77E51" w:rsidRDefault="00C77E51" w:rsidP="00C77E51">
      <w:r>
        <w:t>V kapitole uživatelská příručka se nachází průvodce instalací, potřebné aplikace pro správný chod a následná práce se samotnou aplikací. Je zde přehledně popsáno vytváření privátních klíčů a samotná práce s aplikací.</w:t>
      </w:r>
    </w:p>
    <w:p w14:paraId="04D86016" w14:textId="67C74128" w:rsidR="00307965" w:rsidRDefault="00307965" w:rsidP="003B0F88">
      <w:pPr>
        <w:pStyle w:val="Nadpis3"/>
      </w:pPr>
      <w:r>
        <w:t xml:space="preserve"> </w:t>
      </w:r>
      <w:bookmarkStart w:id="207" w:name="_Toc68530101"/>
      <w:r>
        <w:t>Demo účet</w:t>
      </w:r>
      <w:bookmarkEnd w:id="207"/>
    </w:p>
    <w:p w14:paraId="717410C1" w14:textId="0CB06747" w:rsidR="00BF41D8" w:rsidRDefault="00BF41D8" w:rsidP="00BF41D8">
      <w:r>
        <w:rPr>
          <w:noProof/>
        </w:rPr>
        <mc:AlternateContent>
          <mc:Choice Requires="wps">
            <w:drawing>
              <wp:anchor distT="0" distB="0" distL="114300" distR="114300" simplePos="0" relativeHeight="251666433" behindDoc="0" locked="0" layoutInCell="1" allowOverlap="1" wp14:anchorId="42F69350" wp14:editId="76EE6065">
                <wp:simplePos x="0" y="0"/>
                <wp:positionH relativeFrom="column">
                  <wp:posOffset>403860</wp:posOffset>
                </wp:positionH>
                <wp:positionV relativeFrom="paragraph">
                  <wp:posOffset>2176780</wp:posOffset>
                </wp:positionV>
                <wp:extent cx="4933950" cy="635"/>
                <wp:effectExtent l="0" t="0" r="0" b="0"/>
                <wp:wrapTopAndBottom/>
                <wp:docPr id="24" name="Textové po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FF85B0" w14:textId="0E7D97EE" w:rsidR="009A3FA4" w:rsidRPr="00374603" w:rsidRDefault="009A3FA4" w:rsidP="00BF41D8">
                            <w:pPr>
                              <w:pStyle w:val="Titulek"/>
                              <w:spacing w:line="480" w:lineRule="auto"/>
                              <w:ind w:firstLine="0"/>
                              <w:rPr>
                                <w:noProof/>
                                <w:sz w:val="28"/>
                                <w:szCs w:val="24"/>
                              </w:rPr>
                            </w:pPr>
                            <w:bookmarkStart w:id="208" w:name="_Toc68530861"/>
                            <w:r>
                              <w:t xml:space="preserve">Obrázek </w:t>
                            </w:r>
                            <w:r w:rsidR="004C2218">
                              <w:fldChar w:fldCharType="begin"/>
                            </w:r>
                            <w:r w:rsidR="004C2218">
                              <w:instrText xml:space="preserve"> SEQ Obrázek \* ARABIC </w:instrText>
                            </w:r>
                            <w:r w:rsidR="004C2218">
                              <w:fldChar w:fldCharType="separate"/>
                            </w:r>
                            <w:r w:rsidR="008E49B2">
                              <w:rPr>
                                <w:noProof/>
                              </w:rPr>
                              <w:t>62</w:t>
                            </w:r>
                            <w:r w:rsidR="004C2218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Údaje pro přihlášení</w:t>
                            </w:r>
                            <w:bookmarkEnd w:id="20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69350" id="Textové pole 24" o:spid="_x0000_s1030" type="#_x0000_t202" style="position:absolute;left:0;text-align:left;margin-left:31.8pt;margin-top:171.4pt;width:388.5pt;height:.05pt;z-index:2516664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" stroked="f">
                <v:textbox style="mso-fit-shape-to-text:t" inset="0,0,0,0">
                  <w:txbxContent>
                    <w:p w14:paraId="5CFF85B0" w14:textId="0E7D97EE" w:rsidR="009A3FA4" w:rsidRPr="00374603" w:rsidRDefault="009A3FA4" w:rsidP="00BF41D8">
                      <w:pPr>
                        <w:pStyle w:val="Titulek"/>
                        <w:spacing w:line="480" w:lineRule="auto"/>
                        <w:ind w:firstLine="0"/>
                        <w:rPr>
                          <w:noProof/>
                          <w:sz w:val="28"/>
                          <w:szCs w:val="24"/>
                        </w:rPr>
                      </w:pPr>
                      <w:bookmarkStart w:id="211" w:name="_Toc68530861"/>
                      <w:r>
                        <w:t xml:space="preserve">Obrázek </w:t>
                      </w:r>
                      <w:fldSimple w:instr=" SEQ Obrázek \* ARABIC ">
                        <w:r w:rsidR="008E49B2">
                          <w:rPr>
                            <w:noProof/>
                          </w:rPr>
                          <w:t>62</w:t>
                        </w:r>
                      </w:fldSimple>
                      <w:r>
                        <w:t xml:space="preserve"> - Údaje pro přihlášení</w:t>
                      </w:r>
                      <w:bookmarkEnd w:id="211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5" behindDoc="0" locked="0" layoutInCell="1" allowOverlap="1" wp14:anchorId="366E7B50" wp14:editId="2138E1CA">
                <wp:simplePos x="0" y="0"/>
                <wp:positionH relativeFrom="margin">
                  <wp:align>center</wp:align>
                </wp:positionH>
                <wp:positionV relativeFrom="paragraph">
                  <wp:posOffset>1414780</wp:posOffset>
                </wp:positionV>
                <wp:extent cx="4933950" cy="704850"/>
                <wp:effectExtent l="0" t="0" r="19050" b="19050"/>
                <wp:wrapTopAndBottom/>
                <wp:docPr id="21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3950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E3F25" w14:textId="5F51144D" w:rsidR="009A3FA4" w:rsidRDefault="009A3FA4" w:rsidP="00BF41D8">
                            <w:pPr>
                              <w:spacing w:line="240" w:lineRule="auto"/>
                              <w:ind w:firstLine="0"/>
                            </w:pPr>
                            <w:r>
                              <w:t xml:space="preserve">Uživatelské jméno: </w:t>
                            </w:r>
                            <w:r w:rsidR="00750BF8">
                              <w:t>…</w:t>
                            </w:r>
                          </w:p>
                          <w:p w14:paraId="10F6838D" w14:textId="37311958" w:rsidR="009A3FA4" w:rsidRDefault="009A3FA4" w:rsidP="00BF41D8">
                            <w:pPr>
                              <w:spacing w:line="240" w:lineRule="auto"/>
                              <w:ind w:firstLine="0"/>
                            </w:pPr>
                            <w:r>
                              <w:t xml:space="preserve">Heslo: </w:t>
                            </w:r>
                            <w:r w:rsidR="00750BF8"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6E7B50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left:0;text-align:left;margin-left:0;margin-top:111.4pt;width:388.5pt;height:55.5pt;z-index:251664385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">
                <v:textbox>
                  <w:txbxContent>
                    <w:p w14:paraId="0C5E3F25" w14:textId="5F51144D" w:rsidR="009A3FA4" w:rsidRDefault="009A3FA4" w:rsidP="00BF41D8">
                      <w:pPr>
                        <w:spacing w:line="240" w:lineRule="auto"/>
                        <w:ind w:firstLine="0"/>
                      </w:pPr>
                      <w:r>
                        <w:t xml:space="preserve">Uživatelské jméno: </w:t>
                      </w:r>
                      <w:r w:rsidR="00750BF8">
                        <w:t>…</w:t>
                      </w:r>
                    </w:p>
                    <w:p w14:paraId="10F6838D" w14:textId="37311958" w:rsidR="009A3FA4" w:rsidRDefault="009A3FA4" w:rsidP="00BF41D8">
                      <w:pPr>
                        <w:spacing w:line="240" w:lineRule="auto"/>
                        <w:ind w:firstLine="0"/>
                      </w:pPr>
                      <w:r>
                        <w:t xml:space="preserve">Heslo: </w:t>
                      </w:r>
                      <w:r w:rsidR="00750BF8">
                        <w:t>…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>Pro účely testování a práce v izolaci byl vytvořen testovací demo účet na platformě Github. Tento účet může být také použit pro testování aplikace oponentem.</w:t>
      </w:r>
      <w:r w:rsidR="00D97419">
        <w:t xml:space="preserve"> </w:t>
      </w:r>
      <w:r>
        <w:t xml:space="preserve">K přihlášení na stránce </w:t>
      </w:r>
      <w:hyperlink r:id="rId76" w:history="1">
        <w:r w:rsidRPr="00C268A1">
          <w:rPr>
            <w:rStyle w:val="Hypertextovodkaz"/>
          </w:rPr>
          <w:t>https://github.com/login</w:t>
        </w:r>
      </w:hyperlink>
      <w:r>
        <w:t xml:space="preserve"> slouží následující údaje:</w:t>
      </w:r>
    </w:p>
    <w:p w14:paraId="6676B3E1" w14:textId="2BBD52B1" w:rsidR="00385794" w:rsidRDefault="00385794" w:rsidP="00BF41D8">
      <w:r>
        <w:t>Zde jsou již připraveny repozitáře pro usnadnění samotného testování. S nimi může oponent pracovat dle svého vlastního uvážení.</w:t>
      </w:r>
    </w:p>
    <w:p w14:paraId="191A2413" w14:textId="5300A135" w:rsidR="003A0EE0" w:rsidRDefault="003A0EE0" w:rsidP="00A53E67">
      <w:pPr>
        <w:pStyle w:val="Nadpis4"/>
      </w:pPr>
      <w:bookmarkStart w:id="209" w:name="_Toc68530102"/>
      <w:r>
        <w:t>Nastavení pravomocí</w:t>
      </w:r>
      <w:bookmarkEnd w:id="209"/>
    </w:p>
    <w:p w14:paraId="5A354E63" w14:textId="24FF3008" w:rsidR="00C70693" w:rsidRDefault="00C70693" w:rsidP="00C70693">
      <w:r w:rsidRPr="00C70693">
        <w:t xml:space="preserve">Pokud </w:t>
      </w:r>
      <w:r>
        <w:t>se již</w:t>
      </w:r>
      <w:r w:rsidR="000930A4">
        <w:t xml:space="preserve"> G</w:t>
      </w:r>
      <w:r w:rsidR="000930A4" w:rsidRPr="00C70693">
        <w:t>it</w:t>
      </w:r>
      <w:r w:rsidRPr="00C70693">
        <w:t xml:space="preserve"> na zařízení využíval</w:t>
      </w:r>
      <w:r w:rsidR="00062977">
        <w:t xml:space="preserve"> pod jiným účtem, než</w:t>
      </w:r>
      <w:r w:rsidR="001F7D3C">
        <w:t xml:space="preserve"> je</w:t>
      </w:r>
      <w:r w:rsidR="00062977">
        <w:t xml:space="preserve"> demo úč</w:t>
      </w:r>
      <w:r w:rsidR="001F7D3C">
        <w:t>et</w:t>
      </w:r>
      <w:r w:rsidRPr="00C70693">
        <w:t xml:space="preserve">, tak je potřeba překonfigurovat přihlašovací </w:t>
      </w:r>
      <w:r w:rsidR="00A75DCF">
        <w:t>údaje</w:t>
      </w:r>
      <w:r w:rsidRPr="00C70693">
        <w:t>. Tyto údaje lze jednoduše změnit přes Ovládací panely</w:t>
      </w:r>
      <w:r w:rsidRPr="000930A4">
        <w:t xml:space="preserve"> </w:t>
      </w:r>
      <w:r w:rsidR="000930A4" w:rsidRPr="00073302">
        <w:t>-</w:t>
      </w:r>
      <w:r w:rsidR="000930A4" w:rsidRPr="00073302">
        <w:rPr>
          <w:lang w:val="en-US"/>
        </w:rPr>
        <w:t>&gt;</w:t>
      </w:r>
      <w:r w:rsidRPr="00C70693">
        <w:t xml:space="preserve"> Uživatelské účty -&gt; Správce pověření.</w:t>
      </w:r>
      <w:r>
        <w:t xml:space="preserve"> </w:t>
      </w:r>
      <w:r w:rsidR="0029788F">
        <w:t>Poté s</w:t>
      </w:r>
      <w:r>
        <w:t xml:space="preserve">tačí vybrat tlačítko </w:t>
      </w:r>
      <w:r w:rsidRPr="00C70693">
        <w:rPr>
          <w:b/>
          <w:bCs/>
        </w:rPr>
        <w:t>Přihlašovací údaje systému Windows</w:t>
      </w:r>
      <w:r>
        <w:t>. Zde se pouze zadají předem poskytnuté údaje.</w:t>
      </w:r>
    </w:p>
    <w:p w14:paraId="49594346" w14:textId="77777777" w:rsidR="00C70693" w:rsidRDefault="00C70693" w:rsidP="00C70693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7665A53" wp14:editId="51BA58C2">
            <wp:extent cx="5276850" cy="1199284"/>
            <wp:effectExtent l="0" t="0" r="0" b="1270"/>
            <wp:docPr id="29" name="Obráze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314065" cy="120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029C" w14:textId="3EFC9979" w:rsidR="00C70693" w:rsidRDefault="00C70693" w:rsidP="00C70693">
      <w:pPr>
        <w:pStyle w:val="Titulek"/>
        <w:spacing w:line="480" w:lineRule="auto"/>
        <w:ind w:firstLine="0"/>
      </w:pPr>
      <w:bookmarkStart w:id="210" w:name="_Toc68530862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63</w:t>
      </w:r>
      <w:r w:rsidR="004C2218">
        <w:rPr>
          <w:noProof/>
        </w:rPr>
        <w:fldChar w:fldCharType="end"/>
      </w:r>
      <w:r>
        <w:t xml:space="preserve"> - Změna údajů</w:t>
      </w:r>
      <w:bookmarkEnd w:id="210"/>
    </w:p>
    <w:p w14:paraId="713C2C31" w14:textId="21A1F61D" w:rsidR="00C70693" w:rsidRPr="00C70693" w:rsidRDefault="00C70693" w:rsidP="00C70693">
      <w:r>
        <w:t xml:space="preserve">Pokud jde o systém, kde </w:t>
      </w:r>
      <w:r w:rsidR="00181762">
        <w:t>G</w:t>
      </w:r>
      <w:r>
        <w:t>it ještě nebyl nastaven</w:t>
      </w:r>
      <w:r w:rsidR="00B477EC">
        <w:t xml:space="preserve"> nebo chce uživatel po</w:t>
      </w:r>
      <w:r w:rsidR="006B5F5B">
        <w:t>u</w:t>
      </w:r>
      <w:r w:rsidR="00B477EC">
        <w:t>žívat již nastavený účet</w:t>
      </w:r>
      <w:r>
        <w:t>, tak není potřeba provádět tento krok. Aplikace si při zapnutí sama vyžádá tyto údaje.</w:t>
      </w:r>
    </w:p>
    <w:p w14:paraId="52BAB7C1" w14:textId="22315FB4" w:rsidR="00D57ED6" w:rsidRDefault="00C70693" w:rsidP="003B0F88">
      <w:pPr>
        <w:pStyle w:val="Nadpis3"/>
      </w:pPr>
      <w:r>
        <w:t xml:space="preserve"> </w:t>
      </w:r>
      <w:bookmarkStart w:id="211" w:name="_Toc68530103"/>
      <w:r w:rsidR="00AE186C">
        <w:t>Typy instalací</w:t>
      </w:r>
      <w:bookmarkEnd w:id="211"/>
    </w:p>
    <w:p w14:paraId="7A061037" w14:textId="3741A83F" w:rsidR="009F2396" w:rsidRPr="009F2396" w:rsidRDefault="009F2396" w:rsidP="009F2396">
      <w:r>
        <w:t>V této kapitole se nachází popis instalace a spouštění aplikace. Je zde popsáno spouštění pro demo účet, který také obsahuje veškeré zdrojové soubory k nahlédnutí. Následně je zde popsáno, jak probíhá instalace z pohledu uživatele.</w:t>
      </w:r>
    </w:p>
    <w:p w14:paraId="22287673" w14:textId="13E236E1" w:rsidR="00441128" w:rsidRDefault="0080481A" w:rsidP="00A53E67">
      <w:pPr>
        <w:pStyle w:val="Nadpis4"/>
      </w:pPr>
      <w:bookmarkStart w:id="212" w:name="_Toc68530104"/>
      <w:r>
        <w:t>Pro demo účet</w:t>
      </w:r>
      <w:bookmarkEnd w:id="212"/>
    </w:p>
    <w:p w14:paraId="3D43526A" w14:textId="7282FA9C" w:rsidR="004645C9" w:rsidRPr="001114FD" w:rsidRDefault="004645C9" w:rsidP="00441128">
      <w:pPr>
        <w:rPr>
          <w:lang w:val="en-US"/>
        </w:rPr>
      </w:pPr>
      <w:r>
        <w:t>Demo účet pro oponenta je dodáván v zip souboru.</w:t>
      </w:r>
      <w:r w:rsidR="00DC5BA2">
        <w:t xml:space="preserve"> Obsah t</w:t>
      </w:r>
      <w:r w:rsidR="005907E3">
        <w:t xml:space="preserve">éto složky </w:t>
      </w:r>
      <w:r w:rsidR="00DC5BA2">
        <w:t>je nutn</w:t>
      </w:r>
      <w:r w:rsidR="00813E42">
        <w:t>é</w:t>
      </w:r>
      <w:r w:rsidR="00DC5BA2">
        <w:t xml:space="preserve"> extrahovat.</w:t>
      </w:r>
      <w:r>
        <w:t xml:space="preserve"> </w:t>
      </w:r>
      <w:r w:rsidR="001114FD">
        <w:t xml:space="preserve">Veškeré soubory mimo dokumentaci se nacházejí ve složce </w:t>
      </w:r>
      <w:r w:rsidR="001114FD" w:rsidRPr="001114FD">
        <w:rPr>
          <w:i/>
          <w:iCs/>
        </w:rPr>
        <w:t>prilohy</w:t>
      </w:r>
      <w:r w:rsidR="001114FD">
        <w:t xml:space="preserve">. </w:t>
      </w:r>
    </w:p>
    <w:p w14:paraId="49A37855" w14:textId="5C6CDBF1" w:rsidR="007167B2" w:rsidRDefault="004645C9" w:rsidP="00441128">
      <w:r>
        <w:t>Pro spuštění aplikace</w:t>
      </w:r>
      <w:r w:rsidR="00993B85">
        <w:t xml:space="preserve"> </w:t>
      </w:r>
      <w:r w:rsidR="004607BA">
        <w:t xml:space="preserve">je nutné jít do složky </w:t>
      </w:r>
      <w:r w:rsidR="004607BA" w:rsidRPr="00F02912">
        <w:rPr>
          <w:i/>
          <w:iCs/>
        </w:rPr>
        <w:t>demo</w:t>
      </w:r>
      <w:r>
        <w:t>.</w:t>
      </w:r>
      <w:r w:rsidR="004607BA">
        <w:t xml:space="preserve"> </w:t>
      </w:r>
      <w:r w:rsidR="00284865">
        <w:t xml:space="preserve">Zde se nachází již zkompilovaná aplikace. </w:t>
      </w:r>
      <w:r w:rsidR="00DB017E">
        <w:t>Spustitelný soubor je nutné spouštět jako administrátor systému.</w:t>
      </w:r>
      <w:r>
        <w:t xml:space="preserve"> Veškeré zdrojové kódy i </w:t>
      </w:r>
      <w:r w:rsidR="007A0BE0">
        <w:t>VS</w:t>
      </w:r>
      <w:r>
        <w:t xml:space="preserve"> </w:t>
      </w:r>
      <w:r w:rsidR="0044714B">
        <w:t>projekt se</w:t>
      </w:r>
      <w:r>
        <w:t xml:space="preserve"> </w:t>
      </w:r>
      <w:r w:rsidR="007C0DFE">
        <w:t xml:space="preserve">zde </w:t>
      </w:r>
      <w:r>
        <w:t>nachází dle hierarchie</w:t>
      </w:r>
      <w:r w:rsidR="00170218">
        <w:t>, která je</w:t>
      </w:r>
      <w:r>
        <w:t xml:space="preserve"> vysvětlen</w:t>
      </w:r>
      <w:r w:rsidR="00170218">
        <w:t>a</w:t>
      </w:r>
      <w:r>
        <w:t xml:space="preserve"> v praktické části dokumentace</w:t>
      </w:r>
      <w:r w:rsidR="00B40AEC">
        <w:t xml:space="preserve"> ve složce </w:t>
      </w:r>
      <w:r w:rsidR="00B40AEC" w:rsidRPr="00B40AEC">
        <w:rPr>
          <w:i/>
          <w:iCs/>
        </w:rPr>
        <w:t>src</w:t>
      </w:r>
      <w:r>
        <w:t>.</w:t>
      </w:r>
    </w:p>
    <w:p w14:paraId="101AD24D" w14:textId="77777777" w:rsidR="007167B2" w:rsidRDefault="007167B2">
      <w:pPr>
        <w:spacing w:before="0" w:after="0" w:line="240" w:lineRule="auto"/>
        <w:ind w:firstLine="0"/>
        <w:jc w:val="left"/>
      </w:pPr>
      <w:r>
        <w:br w:type="page"/>
      </w:r>
    </w:p>
    <w:p w14:paraId="58F650F8" w14:textId="65033EE6" w:rsidR="005221AB" w:rsidRDefault="00326D3A" w:rsidP="005221AB">
      <w:r>
        <w:lastRenderedPageBreak/>
        <w:t>Dále</w:t>
      </w:r>
      <w:r w:rsidR="00496647">
        <w:t xml:space="preserve"> se v přílohách nachází složka </w:t>
      </w:r>
      <w:r w:rsidR="00496647" w:rsidRPr="00933E55">
        <w:rPr>
          <w:i/>
          <w:iCs/>
        </w:rPr>
        <w:t>html</w:t>
      </w:r>
      <w:r w:rsidR="00496647">
        <w:t xml:space="preserve"> s vygenerovanou dokumentací</w:t>
      </w:r>
      <w:r w:rsidR="00111BFB">
        <w:t>. Pro zobrazení stačí otevřít soubor index.html.</w:t>
      </w:r>
      <w:r w:rsidR="005216C0">
        <w:t xml:space="preserve"> Více o vygenerování dokumentace v kapitole </w:t>
      </w:r>
      <w:r w:rsidR="005216C0">
        <w:fldChar w:fldCharType="begin"/>
      </w:r>
      <w:r w:rsidR="005216C0">
        <w:instrText xml:space="preserve"> REF _Ref67149788 \h </w:instrText>
      </w:r>
      <w:r w:rsidR="005216C0">
        <w:fldChar w:fldCharType="separate"/>
      </w:r>
      <w:r w:rsidR="008E49B2">
        <w:t>Generovaná dokumentace</w:t>
      </w:r>
      <w:r w:rsidR="005216C0">
        <w:fldChar w:fldCharType="end"/>
      </w:r>
      <w:r w:rsidR="005216C0">
        <w:t>.</w:t>
      </w:r>
    </w:p>
    <w:p w14:paraId="36C3DE9E" w14:textId="77777777" w:rsidR="005221AB" w:rsidRDefault="005221AB" w:rsidP="005221AB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21CC63A" wp14:editId="653A5D13">
            <wp:extent cx="5560695" cy="1829047"/>
            <wp:effectExtent l="0" t="0" r="1905" b="0"/>
            <wp:docPr id="210" name="Obrázek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30" cy="1837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8ABA2" w14:textId="72DF6602" w:rsidR="005221AB" w:rsidRDefault="005221AB" w:rsidP="005221AB">
      <w:pPr>
        <w:pStyle w:val="Titulek"/>
        <w:spacing w:line="480" w:lineRule="auto"/>
        <w:ind w:firstLine="0"/>
      </w:pPr>
      <w:bookmarkStart w:id="213" w:name="_Toc68530863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64</w:t>
      </w:r>
      <w:r w:rsidR="004C2218">
        <w:rPr>
          <w:noProof/>
        </w:rPr>
        <w:fldChar w:fldCharType="end"/>
      </w:r>
      <w:r>
        <w:t xml:space="preserve"> - Umístění aplikace</w:t>
      </w:r>
      <w:bookmarkEnd w:id="213"/>
    </w:p>
    <w:p w14:paraId="0D074AEC" w14:textId="33F0404B" w:rsidR="00441128" w:rsidRPr="00441128" w:rsidRDefault="00BF7A8C" w:rsidP="00A53E67">
      <w:pPr>
        <w:pStyle w:val="Nadpis4"/>
      </w:pPr>
      <w:bookmarkStart w:id="214" w:name="_Toc68530105"/>
      <w:r>
        <w:t>Uživatelská</w:t>
      </w:r>
      <w:r w:rsidR="00AE186C">
        <w:t xml:space="preserve"> instalace</w:t>
      </w:r>
      <w:bookmarkEnd w:id="214"/>
    </w:p>
    <w:p w14:paraId="09D1BD2D" w14:textId="1B0872F9" w:rsidR="00AF6E78" w:rsidRDefault="00AF6E78" w:rsidP="00992A91">
      <w:r>
        <w:t xml:space="preserve">Běžný uživatel si aplikaci může stáhnout jako instalační soubor. Tento instalační soubor se nachází ve veřejném repozitáři na účtu Github. </w:t>
      </w:r>
    </w:p>
    <w:p w14:paraId="6A4A18D7" w14:textId="3B2EB490" w:rsidR="00D57ED6" w:rsidRDefault="00D57ED6" w:rsidP="00992A91">
      <w:r>
        <w:t>Pro instalaci aplikace stačí poklepat na instalační soubor. Poté se zobrazí okno s průvodcem instalací. Druhé okno obsahuje výběr umístění aplikace. Zde si uživatel může vložit vlastní cestu pro instalaci nebo zanechat původní.</w:t>
      </w:r>
    </w:p>
    <w:p w14:paraId="2540A915" w14:textId="77777777" w:rsidR="00D57ED6" w:rsidRDefault="00D57ED6" w:rsidP="00D57ED6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3142800" wp14:editId="110548FF">
            <wp:extent cx="4132299" cy="3369542"/>
            <wp:effectExtent l="0" t="0" r="1905" b="2540"/>
            <wp:docPr id="204" name="Obrázek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152022" cy="338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C1AC" w14:textId="1B53B583" w:rsidR="00D57ED6" w:rsidRDefault="00D57ED6" w:rsidP="00D57ED6">
      <w:pPr>
        <w:pStyle w:val="Titulek"/>
        <w:spacing w:line="480" w:lineRule="auto"/>
        <w:ind w:firstLine="0"/>
      </w:pPr>
      <w:bookmarkStart w:id="215" w:name="_Toc68530864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65</w:t>
      </w:r>
      <w:r w:rsidR="004C2218">
        <w:rPr>
          <w:noProof/>
        </w:rPr>
        <w:fldChar w:fldCharType="end"/>
      </w:r>
      <w:r>
        <w:t xml:space="preserve"> - Výběr instalační složky</w:t>
      </w:r>
      <w:bookmarkEnd w:id="215"/>
    </w:p>
    <w:p w14:paraId="38D51E8B" w14:textId="3758D1A8" w:rsidR="00D57ED6" w:rsidRPr="00D57ED6" w:rsidRDefault="00D57ED6" w:rsidP="00D57ED6">
      <w:r>
        <w:lastRenderedPageBreak/>
        <w:t>Následně stačí už jen potvrdit instalaci a aplikace se sama nainstaluje na zařízení uživatele.</w:t>
      </w:r>
      <w:r w:rsidR="00160F22">
        <w:t xml:space="preserve"> Z důvodu rychlejšího testování aplikace je doporučováno spouštět aplikaci přímo pomocí binárního souboru v zipu.</w:t>
      </w:r>
    </w:p>
    <w:p w14:paraId="538F968D" w14:textId="231C6C42" w:rsidR="00AF40E3" w:rsidRPr="00AF40E3" w:rsidRDefault="0091413C" w:rsidP="00A53E67">
      <w:pPr>
        <w:pStyle w:val="Nadpis4"/>
      </w:pPr>
      <w:r>
        <w:t xml:space="preserve"> </w:t>
      </w:r>
      <w:bookmarkStart w:id="216" w:name="_Toc68530106"/>
      <w:r>
        <w:t>Instalace aplikace Git</w:t>
      </w:r>
      <w:bookmarkEnd w:id="216"/>
    </w:p>
    <w:p w14:paraId="7556C4C2" w14:textId="77777777" w:rsidR="00944490" w:rsidRDefault="001E1ABA" w:rsidP="006C57B9">
      <w:r>
        <w:t xml:space="preserve">Ke správnému chodu aplikace je nutné nainstalovat balíček funkcí Git. </w:t>
      </w:r>
      <w:r w:rsidR="00263A99">
        <w:t>Jedná se o samostatnou aplikaci, jejíž metody jsou následně využívány aplikací.</w:t>
      </w:r>
      <w:r w:rsidR="000E65FD">
        <w:t xml:space="preserve"> </w:t>
      </w:r>
    </w:p>
    <w:p w14:paraId="7E2015FF" w14:textId="75FF723A" w:rsidR="006914C0" w:rsidRDefault="000E65FD" w:rsidP="006C57B9">
      <w:r>
        <w:t xml:space="preserve">Git lze stáhnout z oficiálních stránek. Instalační soubory nacházejí na odkazu: </w:t>
      </w:r>
      <w:r w:rsidRPr="000E65FD">
        <w:t>git-scm.com/downloads</w:t>
      </w:r>
      <w:r>
        <w:t>. Tento projekt je podporován pouze na operačním systému Windows, a proto je nutné stáhnout</w:t>
      </w:r>
      <w:r w:rsidR="00E24DFB">
        <w:t xml:space="preserve"> verzi pro </w:t>
      </w:r>
      <w:r w:rsidR="006914C0">
        <w:t>Windows</w:t>
      </w:r>
      <w:r w:rsidR="00E24DFB">
        <w:t>.</w:t>
      </w:r>
      <w:r w:rsidR="006C57B9">
        <w:t xml:space="preserve"> </w:t>
      </w:r>
      <w:r w:rsidR="006914C0">
        <w:t xml:space="preserve">Po úspěšné instalaci </w:t>
      </w:r>
      <w:r w:rsidR="006C57B9">
        <w:t>je možné využívat všechny funkcionality aplikace.</w:t>
      </w:r>
    </w:p>
    <w:p w14:paraId="63CE1726" w14:textId="5C62D907" w:rsidR="0006174F" w:rsidRDefault="0006174F" w:rsidP="006C57B9">
      <w:r>
        <w:t xml:space="preserve">Pro správné fungování aplikace je nutné </w:t>
      </w:r>
      <w:r w:rsidR="00BA296E">
        <w:t xml:space="preserve">git </w:t>
      </w:r>
      <w:r>
        <w:t>instalovat</w:t>
      </w:r>
      <w:r w:rsidR="00BA296E">
        <w:t xml:space="preserve"> pomocí základní cesty. Touto cestou je </w:t>
      </w:r>
      <w:r w:rsidR="00BA296E" w:rsidRPr="00BA296E">
        <w:rPr>
          <w:i/>
          <w:iCs/>
        </w:rPr>
        <w:t>C:/Program Files</w:t>
      </w:r>
      <w:r w:rsidR="00346953">
        <w:rPr>
          <w:i/>
          <w:iCs/>
        </w:rPr>
        <w:t>/Git</w:t>
      </w:r>
      <w:r w:rsidR="00BA296E">
        <w:t>. Při instalaci je tedy nutné myslet na správné umístění nástroje git. Aplikace primárně pracuje s tím, že se git nachází právě zde.</w:t>
      </w:r>
    </w:p>
    <w:p w14:paraId="7EC559F3" w14:textId="3D82553D" w:rsidR="00F20B83" w:rsidRDefault="00F20B83" w:rsidP="006C57B9">
      <w:r>
        <w:t xml:space="preserve">Funkčnost nástroje git lze ověřit pomocí jednoduchého příkazu v konzoli Windows. Stačí použít příkaz </w:t>
      </w:r>
      <w:r w:rsidRPr="00F20B83">
        <w:rPr>
          <w:i/>
          <w:iCs/>
        </w:rPr>
        <w:t xml:space="preserve">git </w:t>
      </w:r>
      <w:r w:rsidR="00B9479B">
        <w:rPr>
          <w:i/>
          <w:iCs/>
        </w:rPr>
        <w:t>--</w:t>
      </w:r>
      <w:r w:rsidRPr="00F20B83">
        <w:rPr>
          <w:i/>
          <w:iCs/>
        </w:rPr>
        <w:t>version</w:t>
      </w:r>
      <w:r>
        <w:rPr>
          <w:i/>
          <w:iCs/>
        </w:rPr>
        <w:t xml:space="preserve">. </w:t>
      </w:r>
      <w:r>
        <w:t>Pokud je vše v normě, tak se zobrazí nainstalovaná verze. V případě chyby je nutné postupovat podle oficiální dokumentace na stránkách git-scm.com.</w:t>
      </w:r>
    </w:p>
    <w:p w14:paraId="4C0CE60B" w14:textId="13BAC045" w:rsidR="00457D26" w:rsidRDefault="00EB100C" w:rsidP="00A53E67">
      <w:pPr>
        <w:pStyle w:val="Nadpis4"/>
      </w:pPr>
      <w:bookmarkStart w:id="217" w:name="_Toc68530107"/>
      <w:r>
        <w:t>Offline režim</w:t>
      </w:r>
      <w:bookmarkEnd w:id="217"/>
    </w:p>
    <w:p w14:paraId="7E6EE36A" w14:textId="432AC2F8" w:rsidR="00EB100C" w:rsidRDefault="00EB100C" w:rsidP="00EB100C">
      <w:r>
        <w:t xml:space="preserve">Tento režim je zapnutý v případě uzamknutí interakce se službou Github. K tomu může dojít při nepovolení pravomocí při tvorbě klíče. S aplikací lze běžně pracovat s repozitáři na zařízení. Funkce statistik uživatele a stahování repozitářů jsou ovšem zablokované. </w:t>
      </w:r>
    </w:p>
    <w:p w14:paraId="5A866AE6" w14:textId="2A3A2645" w:rsidR="005D2A76" w:rsidRDefault="008D6520" w:rsidP="00EB100C">
      <w:r>
        <w:t xml:space="preserve">Pro přechodu do běžného režimu aplikace je možné změnit privátní klíč. Stačí, aby měl nový klíč dostatečné pravomoce. Více o změně privátního klíče v kapitole </w:t>
      </w:r>
      <w:r>
        <w:fldChar w:fldCharType="begin"/>
      </w:r>
      <w:r>
        <w:instrText xml:space="preserve"> REF _Ref68442371 \h </w:instrText>
      </w:r>
      <w:r>
        <w:fldChar w:fldCharType="separate"/>
      </w:r>
      <w:r w:rsidR="008E49B2">
        <w:t>Změna privátního klíče</w:t>
      </w:r>
      <w:r>
        <w:fldChar w:fldCharType="end"/>
      </w:r>
      <w:r>
        <w:t xml:space="preserve">. </w:t>
      </w:r>
    </w:p>
    <w:p w14:paraId="2123C689" w14:textId="77777777" w:rsidR="005D2A76" w:rsidRDefault="005D2A76">
      <w:pPr>
        <w:spacing w:before="0" w:after="0" w:line="240" w:lineRule="auto"/>
        <w:ind w:firstLine="0"/>
        <w:jc w:val="left"/>
      </w:pPr>
      <w:r>
        <w:br w:type="page"/>
      </w:r>
    </w:p>
    <w:p w14:paraId="7D1A333A" w14:textId="4655AB72" w:rsidR="0058636C" w:rsidRDefault="005E536A" w:rsidP="003B0F88">
      <w:pPr>
        <w:pStyle w:val="Nadpis3"/>
      </w:pPr>
      <w:r>
        <w:lastRenderedPageBreak/>
        <w:t xml:space="preserve"> </w:t>
      </w:r>
      <w:bookmarkStart w:id="218" w:name="_Ref67217591"/>
      <w:bookmarkStart w:id="219" w:name="_Toc68530108"/>
      <w:r w:rsidR="0058636C">
        <w:t xml:space="preserve">Tvorba </w:t>
      </w:r>
      <w:r w:rsidR="009B1498">
        <w:t>privátního klíče</w:t>
      </w:r>
      <w:bookmarkEnd w:id="218"/>
      <w:bookmarkEnd w:id="219"/>
    </w:p>
    <w:p w14:paraId="664F5FF8" w14:textId="77777777" w:rsidR="00D238D2" w:rsidRDefault="001366EE" w:rsidP="00D238D2">
      <w:pPr>
        <w:ind w:firstLine="708"/>
        <w:jc w:val="left"/>
      </w:pPr>
      <w:r>
        <w:t xml:space="preserve">Po prvotním spuštění aplikace budete dotázáni k zadání vašeho privátního </w:t>
      </w:r>
      <w:r w:rsidR="00C026CE">
        <w:t>klíče</w:t>
      </w:r>
      <w:r>
        <w:t xml:space="preserve">. Tento </w:t>
      </w:r>
      <w:r w:rsidR="00F05168">
        <w:t>klíč</w:t>
      </w:r>
      <w:r>
        <w:t xml:space="preserve"> je možné vytvořit po přihlášení do Github účtu. Na tuto stránku vás přesměruje odkaz v pravém horním rohu</w:t>
      </w:r>
      <w:r w:rsidR="00D238D2">
        <w:t xml:space="preserve">. Pro přistup je nutné zadat přihlašovací údaje ke Github účtu a následně kliknout na tlačítko vytvoření nového klíče. </w:t>
      </w:r>
    </w:p>
    <w:p w14:paraId="30777D03" w14:textId="7F311F15" w:rsidR="00EC48F1" w:rsidRDefault="00D238D2" w:rsidP="00D238D2">
      <w:pPr>
        <w:ind w:firstLine="708"/>
        <w:jc w:val="left"/>
      </w:pPr>
      <w:r>
        <w:t>Zde s</w:t>
      </w:r>
      <w:r w:rsidR="000B2C70">
        <w:t>i</w:t>
      </w:r>
      <w:r>
        <w:t xml:space="preserve"> přidejte název klíče a povolené úkony. Pro maximální kompatibilitu a efektivitu aplikace, je </w:t>
      </w:r>
      <w:r w:rsidR="00C171F5">
        <w:t>nutné vybrat</w:t>
      </w:r>
      <w:r>
        <w:t xml:space="preserve"> všechny zaškrtnutelné položky. </w:t>
      </w:r>
      <w:r w:rsidR="00F63F18">
        <w:t>Pokud nebudou zaškrtnuté všechny položky, tak se může aplikace pustit v režimu offline.</w:t>
      </w:r>
    </w:p>
    <w:p w14:paraId="18BA16CD" w14:textId="66577590" w:rsidR="001366EE" w:rsidRPr="001366EE" w:rsidRDefault="00D238D2" w:rsidP="00AD1305">
      <w:pPr>
        <w:ind w:firstLine="708"/>
        <w:jc w:val="left"/>
      </w:pPr>
      <w:r>
        <w:t>Po vybrání položek klikněte na tlačítko Generate Token</w:t>
      </w:r>
      <w:r w:rsidR="00AD1305">
        <w:t xml:space="preserve">  </w:t>
      </w:r>
      <w:r w:rsidR="005F4FEB">
        <w:rPr>
          <w:lang w:val="en-US"/>
        </w:rPr>
        <w:t>(</w:t>
      </w:r>
      <w:r>
        <w:rPr>
          <w:lang w:val="en-US"/>
        </w:rPr>
        <w:t>vytvořit klíč</w:t>
      </w:r>
      <w:r w:rsidR="005F4FEB">
        <w:rPr>
          <w:lang w:val="en-US"/>
        </w:rPr>
        <w:t>)</w:t>
      </w:r>
      <w:r>
        <w:t>. Poté stačí vygenerovaný klíč zkopírovat a vložit do textového pole</w:t>
      </w:r>
      <w:r w:rsidR="005F4FEB">
        <w:t xml:space="preserve"> nacházející</w:t>
      </w:r>
      <w:r w:rsidR="00820A0F">
        <w:t>ho</w:t>
      </w:r>
      <w:r w:rsidR="005F4FEB">
        <w:t xml:space="preserve"> se </w:t>
      </w:r>
      <w:r>
        <w:t xml:space="preserve">v aplikaci. </w:t>
      </w:r>
      <w:r w:rsidR="00DC5F91">
        <w:t xml:space="preserve">Níže se nachází </w:t>
      </w:r>
      <w:r w:rsidR="00663EB2">
        <w:t>průvodce</w:t>
      </w:r>
      <w:r w:rsidR="0067054D">
        <w:t xml:space="preserve"> gener</w:t>
      </w:r>
      <w:r w:rsidR="00663EB2">
        <w:t>ování</w:t>
      </w:r>
      <w:r w:rsidR="0067054D">
        <w:t xml:space="preserve"> klíče</w:t>
      </w:r>
      <w:r w:rsidR="000414C0">
        <w:t xml:space="preserve"> ve formě obrazových materiálů</w:t>
      </w:r>
      <w:r w:rsidR="0067054D">
        <w:t>.</w:t>
      </w:r>
    </w:p>
    <w:p w14:paraId="59106822" w14:textId="77777777" w:rsidR="00E747F0" w:rsidRDefault="005419CB" w:rsidP="00E747F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AA37EC0" wp14:editId="4A33BDE4">
            <wp:extent cx="5027930" cy="3176587"/>
            <wp:effectExtent l="0" t="0" r="1270" b="5080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558" cy="3189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0DF0A" w14:textId="111FEAC8" w:rsidR="001366EE" w:rsidRDefault="00E747F0" w:rsidP="00E747F0">
      <w:pPr>
        <w:pStyle w:val="Titulek"/>
        <w:spacing w:line="480" w:lineRule="auto"/>
        <w:ind w:firstLine="0"/>
      </w:pPr>
      <w:bookmarkStart w:id="220" w:name="_Toc68530865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66</w:t>
      </w:r>
      <w:r w:rsidR="004C2218">
        <w:rPr>
          <w:noProof/>
        </w:rPr>
        <w:fldChar w:fldCharType="end"/>
      </w:r>
      <w:r>
        <w:t xml:space="preserve"> - Okno přidání </w:t>
      </w:r>
      <w:r w:rsidR="00C026CE">
        <w:t>klíče</w:t>
      </w:r>
      <w:bookmarkEnd w:id="220"/>
    </w:p>
    <w:p w14:paraId="3C7B5982" w14:textId="77777777" w:rsidR="00E747F0" w:rsidRDefault="007E707E" w:rsidP="00E747F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3C751F6" wp14:editId="27CDC7C8">
            <wp:extent cx="5303520" cy="2219751"/>
            <wp:effectExtent l="0" t="0" r="0" b="9525"/>
            <wp:docPr id="10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064" cy="2223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00F64" w14:textId="4ECEA812" w:rsidR="00CC15F3" w:rsidRDefault="00E747F0" w:rsidP="00D238D2">
      <w:pPr>
        <w:pStyle w:val="Titulek"/>
        <w:spacing w:line="480" w:lineRule="auto"/>
        <w:ind w:firstLine="0"/>
      </w:pPr>
      <w:bookmarkStart w:id="221" w:name="_Toc68530866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67</w:t>
      </w:r>
      <w:r w:rsidR="004C2218">
        <w:rPr>
          <w:noProof/>
        </w:rPr>
        <w:fldChar w:fldCharType="end"/>
      </w:r>
      <w:r>
        <w:t xml:space="preserve"> - Vytvořit nový </w:t>
      </w:r>
      <w:r w:rsidR="00437B5B">
        <w:t>klíč</w:t>
      </w:r>
      <w:bookmarkEnd w:id="221"/>
    </w:p>
    <w:p w14:paraId="6FC91252" w14:textId="77777777" w:rsidR="00E747F0" w:rsidRDefault="00A474D3" w:rsidP="00E747F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61F71F9" wp14:editId="568A5661">
            <wp:extent cx="4901184" cy="2042160"/>
            <wp:effectExtent l="0" t="0" r="0" b="0"/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697" cy="204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367FD" w14:textId="1B095378" w:rsidR="00E747F0" w:rsidRDefault="00E747F0" w:rsidP="00D238D2">
      <w:pPr>
        <w:pStyle w:val="Titulek"/>
        <w:spacing w:line="480" w:lineRule="auto"/>
        <w:ind w:firstLine="0"/>
      </w:pPr>
      <w:bookmarkStart w:id="222" w:name="_Toc68530867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68</w:t>
      </w:r>
      <w:r w:rsidR="004C2218">
        <w:rPr>
          <w:noProof/>
        </w:rPr>
        <w:fldChar w:fldCharType="end"/>
      </w:r>
      <w:r>
        <w:t xml:space="preserve"> - Vygenerovat nový </w:t>
      </w:r>
      <w:r w:rsidR="00322753">
        <w:t>klíč</w:t>
      </w:r>
      <w:bookmarkEnd w:id="222"/>
    </w:p>
    <w:p w14:paraId="4689DC77" w14:textId="77777777" w:rsidR="00E747F0" w:rsidRDefault="00A474D3" w:rsidP="00E747F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9AB6DE8" wp14:editId="0822BB19">
            <wp:extent cx="5097780" cy="986445"/>
            <wp:effectExtent l="0" t="0" r="7620" b="4445"/>
            <wp:docPr id="12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611" cy="99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428AA" w14:textId="1F1E8A9F" w:rsidR="00FC32FC" w:rsidRDefault="00E747F0" w:rsidP="00E747F0">
      <w:pPr>
        <w:pStyle w:val="Titulek"/>
        <w:spacing w:line="480" w:lineRule="auto"/>
        <w:ind w:firstLine="0"/>
      </w:pPr>
      <w:bookmarkStart w:id="223" w:name="_Toc68530868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69</w:t>
      </w:r>
      <w:r w:rsidR="004C2218">
        <w:rPr>
          <w:noProof/>
        </w:rPr>
        <w:fldChar w:fldCharType="end"/>
      </w:r>
      <w:r>
        <w:t xml:space="preserve"> - Formát </w:t>
      </w:r>
      <w:r w:rsidR="0017332F">
        <w:t>klíče</w:t>
      </w:r>
      <w:bookmarkEnd w:id="223"/>
    </w:p>
    <w:p w14:paraId="35ABE245" w14:textId="77777777" w:rsidR="00FC32FC" w:rsidRDefault="00FC32FC">
      <w:pPr>
        <w:spacing w:before="0" w:after="0" w:line="240" w:lineRule="auto"/>
        <w:ind w:firstLine="0"/>
        <w:jc w:val="left"/>
        <w:rPr>
          <w:b/>
          <w:bCs/>
          <w:sz w:val="20"/>
          <w:szCs w:val="20"/>
        </w:rPr>
      </w:pPr>
      <w:r>
        <w:br w:type="page"/>
      </w:r>
    </w:p>
    <w:p w14:paraId="3BAF8470" w14:textId="0DADCB31" w:rsidR="003459F2" w:rsidRDefault="0058636C" w:rsidP="003B0F88">
      <w:pPr>
        <w:pStyle w:val="Nadpis3"/>
      </w:pPr>
      <w:r>
        <w:lastRenderedPageBreak/>
        <w:t xml:space="preserve"> </w:t>
      </w:r>
      <w:bookmarkStart w:id="224" w:name="_Toc68530109"/>
      <w:r>
        <w:t>Práce s</w:t>
      </w:r>
      <w:r w:rsidR="00844391">
        <w:t> </w:t>
      </w:r>
      <w:r>
        <w:t>aplikací</w:t>
      </w:r>
      <w:bookmarkEnd w:id="224"/>
    </w:p>
    <w:p w14:paraId="42B75E79" w14:textId="42B876FB" w:rsidR="004A169C" w:rsidRPr="004A169C" w:rsidRDefault="004A169C" w:rsidP="004A169C">
      <w:r w:rsidRPr="004A169C">
        <w:t xml:space="preserve">V této části </w:t>
      </w:r>
      <w:r>
        <w:t>je podrobněji popsáno zobrazení a fungování prvků z pohledu uživatele. Jde o přehledný rozpis rozložení aplikace, jednotlivých oken a tlačítek.</w:t>
      </w:r>
      <w:r w:rsidR="008D2EA8">
        <w:t xml:space="preserve"> </w:t>
      </w:r>
    </w:p>
    <w:p w14:paraId="661AB3B8" w14:textId="60416FD3" w:rsidR="00C63891" w:rsidRDefault="003459F2" w:rsidP="00A53E67">
      <w:pPr>
        <w:pStyle w:val="Nadpis4"/>
      </w:pPr>
      <w:bookmarkStart w:id="225" w:name="_Toc68530110"/>
      <w:r>
        <w:t>Rozložení prvků v hlavním okně</w:t>
      </w:r>
      <w:bookmarkEnd w:id="225"/>
    </w:p>
    <w:p w14:paraId="5C3E35BE" w14:textId="499BAD46" w:rsidR="000B7584" w:rsidRDefault="00C4478E" w:rsidP="000B7584">
      <w:pPr>
        <w:ind w:firstLine="708"/>
      </w:pPr>
      <w:r>
        <w:t>V horní sekci hlavního okna</w:t>
      </w:r>
      <w:r w:rsidR="00036C06">
        <w:t xml:space="preserve"> zobrazující</w:t>
      </w:r>
      <w:r w:rsidR="00CE3D86">
        <w:t>ho</w:t>
      </w:r>
      <w:r w:rsidR="00036C06">
        <w:t xml:space="preserve"> se </w:t>
      </w:r>
      <w:r>
        <w:t>po zadání privátního klíče, se nachází nástrojová lišta.</w:t>
      </w:r>
      <w:r w:rsidR="000B7584">
        <w:t xml:space="preserve"> Nástroje v této liště manipulují s vybraným repozitářem. V levé horní části se nachází </w:t>
      </w:r>
      <w:r w:rsidR="00A20EAE">
        <w:t>obrázek</w:t>
      </w:r>
      <w:r w:rsidR="000B7584">
        <w:t xml:space="preserve"> uživatele a jeho jméno. </w:t>
      </w:r>
    </w:p>
    <w:p w14:paraId="78CAE50E" w14:textId="6AE34D76" w:rsidR="00C4478E" w:rsidRDefault="000B7584" w:rsidP="000B7584">
      <w:pPr>
        <w:ind w:firstLine="708"/>
      </w:pPr>
      <w:r>
        <w:t xml:space="preserve">Hned pod jménem se nachází seznam repozitářů. V tomto seznamu lze </w:t>
      </w:r>
      <w:r w:rsidR="00A53747">
        <w:t>vybrat</w:t>
      </w:r>
      <w:r>
        <w:t xml:space="preserve"> repozitář, s kterým si uživatel přeje pracovat. Pro provádění změn slouží sekce v levém dolním rohu. Zde jsou dvě textov</w:t>
      </w:r>
      <w:r w:rsidR="00B82519">
        <w:t>á</w:t>
      </w:r>
      <w:r>
        <w:t xml:space="preserve"> pole pro název a popis. Také se zde nachází tlačítko commit</w:t>
      </w:r>
      <w:r w:rsidR="005F4FEB">
        <w:t xml:space="preserve"> ukládající</w:t>
      </w:r>
      <w:r>
        <w:t xml:space="preserve"> všechny změny v repozitáři na vybranou větev.</w:t>
      </w:r>
    </w:p>
    <w:p w14:paraId="08CD4802" w14:textId="52B9AA0F" w:rsidR="000B7584" w:rsidRDefault="000B7584" w:rsidP="000B7584">
      <w:pPr>
        <w:ind w:firstLine="708"/>
      </w:pPr>
      <w:r>
        <w:t>V pravé horní sekci se nachází cest</w:t>
      </w:r>
      <w:r w:rsidR="00415DFB">
        <w:t>a</w:t>
      </w:r>
      <w:r>
        <w:t xml:space="preserve"> k repozitá</w:t>
      </w:r>
      <w:r w:rsidR="00C841C3">
        <w:t>ř</w:t>
      </w:r>
      <w:r>
        <w:t>i a výběr jednotlivých modifikovaných souborů. Změny vybraného souboru se zobrazí v </w:t>
      </w:r>
      <w:r w:rsidR="00DC7668">
        <w:t>nejrozsáhlejší</w:t>
      </w:r>
      <w:r>
        <w:t xml:space="preserve"> sekci aplikace. Spodní část aplikace obsahuje stavovou lištu</w:t>
      </w:r>
      <w:r w:rsidR="00A60E86">
        <w:t xml:space="preserve"> popisující</w:t>
      </w:r>
      <w:r>
        <w:t xml:space="preserve"> aktuální úlohy prováděné programem.</w:t>
      </w:r>
    </w:p>
    <w:p w14:paraId="2ABB1CB4" w14:textId="55267A41" w:rsidR="002149CB" w:rsidRDefault="000B1FBC" w:rsidP="00A53E67">
      <w:pPr>
        <w:pStyle w:val="Nadpis4"/>
      </w:pPr>
      <w:bookmarkStart w:id="226" w:name="_Ref68442371"/>
      <w:bookmarkStart w:id="227" w:name="_Toc68530111"/>
      <w:r>
        <w:t>Změna privátního klíče</w:t>
      </w:r>
      <w:bookmarkEnd w:id="226"/>
      <w:bookmarkEnd w:id="227"/>
    </w:p>
    <w:p w14:paraId="1B0D356F" w14:textId="57DDA574" w:rsidR="00027817" w:rsidRDefault="00027817" w:rsidP="00027817">
      <w:r>
        <w:t xml:space="preserve">Pokud chce uživatel změnit svůj privátní klíč, tak je možné kliknout </w:t>
      </w:r>
      <w:r w:rsidR="00CC1B1A">
        <w:t xml:space="preserve">nebo najet myší </w:t>
      </w:r>
      <w:r>
        <w:t>na záložku Git v nástrojové liště.</w:t>
      </w:r>
      <w:r w:rsidR="00CC1B1A">
        <w:t xml:space="preserve"> </w:t>
      </w:r>
      <w:r w:rsidR="00F561C1">
        <w:t>Zde vyjede okno obsahující textové pole a tlačítko k potvrzení.</w:t>
      </w:r>
      <w:r w:rsidR="00A567B3">
        <w:t xml:space="preserve"> Do tohoto pole se zadá vytvořený </w:t>
      </w:r>
      <w:r w:rsidR="00B144A8">
        <w:t>klíč,</w:t>
      </w:r>
      <w:r w:rsidR="00A567B3">
        <w:t xml:space="preserve"> a to podle všech specifikací jako při prvním vkládání.</w:t>
      </w:r>
      <w:r w:rsidR="00B144A8">
        <w:t xml:space="preserve"> </w:t>
      </w:r>
    </w:p>
    <w:p w14:paraId="30D47EE6" w14:textId="71183A02" w:rsidR="00B144A8" w:rsidRDefault="00B144A8" w:rsidP="00027817">
      <w:r>
        <w:t xml:space="preserve">Po potvrzení se klíč validuje a uživateli se nastaví práva podle vloženého klíče. Je </w:t>
      </w:r>
      <w:r w:rsidR="000C470B">
        <w:t xml:space="preserve">také </w:t>
      </w:r>
      <w:r>
        <w:t>možné vlož</w:t>
      </w:r>
      <w:r w:rsidR="000C470B">
        <w:t xml:space="preserve">ení již </w:t>
      </w:r>
      <w:r w:rsidR="00AD1305">
        <w:t>použitého,</w:t>
      </w:r>
      <w:r w:rsidR="000C470B">
        <w:t xml:space="preserve"> a právě neaktivního klíče</w:t>
      </w:r>
      <w:r>
        <w:t>. Tímto způsobem se klíč opět aktivuje.</w:t>
      </w:r>
    </w:p>
    <w:p w14:paraId="52086426" w14:textId="77777777" w:rsidR="00F561C1" w:rsidRDefault="00F561C1" w:rsidP="00F561C1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FE388DD" wp14:editId="036AF875">
            <wp:extent cx="5143500" cy="3150820"/>
            <wp:effectExtent l="0" t="0" r="0" b="0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668" cy="3160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DC12D" w14:textId="785DEA04" w:rsidR="00F561C1" w:rsidRPr="00027817" w:rsidRDefault="00F561C1" w:rsidP="00F561C1">
      <w:pPr>
        <w:pStyle w:val="Titulek"/>
        <w:spacing w:line="480" w:lineRule="auto"/>
        <w:ind w:firstLine="0"/>
      </w:pPr>
      <w:bookmarkStart w:id="228" w:name="_Toc68530869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70</w:t>
      </w:r>
      <w:r w:rsidR="004C2218">
        <w:rPr>
          <w:noProof/>
        </w:rPr>
        <w:fldChar w:fldCharType="end"/>
      </w:r>
      <w:r>
        <w:t xml:space="preserve"> - Změna privátního klíče</w:t>
      </w:r>
      <w:bookmarkEnd w:id="228"/>
    </w:p>
    <w:p w14:paraId="26211D36" w14:textId="356CAF14" w:rsidR="00E27A4F" w:rsidRDefault="00E27A4F" w:rsidP="00A53E67">
      <w:pPr>
        <w:pStyle w:val="Nadpis4"/>
      </w:pPr>
      <w:bookmarkStart w:id="229" w:name="_Toc68530112"/>
      <w:r>
        <w:t>Přidání repozitáře</w:t>
      </w:r>
      <w:bookmarkEnd w:id="229"/>
    </w:p>
    <w:p w14:paraId="3703CF8E" w14:textId="090AE53F" w:rsidR="00FE3D09" w:rsidRDefault="00FE3D09" w:rsidP="00FE315F">
      <w:r>
        <w:t xml:space="preserve">Pro přidání nového repozitáře je nutné najet nebo kliknout na část lišty s názvem </w:t>
      </w:r>
      <w:r w:rsidR="0040126C">
        <w:t>F</w:t>
      </w:r>
      <w:r>
        <w:t>ile. Zde jsou k výběru tři možnosti. První je</w:t>
      </w:r>
      <w:r w:rsidR="00130B7F">
        <w:t xml:space="preserve"> New Repository</w:t>
      </w:r>
      <w:r>
        <w:t xml:space="preserve"> </w:t>
      </w:r>
      <w:r w:rsidR="00130B7F">
        <w:t>(tvorba nového repozitáře)</w:t>
      </w:r>
      <w:r>
        <w:t>. Po výběru této možnosti vyskočí okno, kde si uživatel může vybrat složku</w:t>
      </w:r>
      <w:r w:rsidR="00036C06">
        <w:t xml:space="preserve"> k </w:t>
      </w:r>
      <w:r>
        <w:t>vytvoř</w:t>
      </w:r>
      <w:r w:rsidR="00036C06">
        <w:t xml:space="preserve">ení </w:t>
      </w:r>
      <w:r>
        <w:t>repozitář</w:t>
      </w:r>
      <w:r w:rsidR="00036C06">
        <w:t>e</w:t>
      </w:r>
      <w:r>
        <w:t>. Vybráním této složky se repozitář automaticky přidá do seznamu.</w:t>
      </w:r>
    </w:p>
    <w:p w14:paraId="7C48AE26" w14:textId="6A4DAE53" w:rsidR="00130B7F" w:rsidRDefault="00130B7F" w:rsidP="00FE315F">
      <w:r>
        <w:t xml:space="preserve">Pro přidání již </w:t>
      </w:r>
      <w:r w:rsidR="00580D58">
        <w:t>vytvořeného repozitáře, je</w:t>
      </w:r>
      <w:r>
        <w:t xml:space="preserve"> zde možnost Add Local Repository</w:t>
      </w:r>
      <w:r w:rsidR="000247D6">
        <w:t xml:space="preserve"> (přidat lokální repozitář).</w:t>
      </w:r>
      <w:r w:rsidR="00580D58">
        <w:t xml:space="preserve"> Následně se zobrazí stejné okno výběru složek, kde už stačí vybrat požadovaný repozitář.</w:t>
      </w:r>
    </w:p>
    <w:p w14:paraId="4125A169" w14:textId="396B656C" w:rsidR="007B0163" w:rsidRPr="00FE3D09" w:rsidRDefault="007B0163" w:rsidP="00FE315F">
      <w:r>
        <w:t xml:space="preserve">Třetí funkce Clone Repository (klonovat repozitář) přesměruje uživatele na nové vyskakovací okno. Zde je možnost vybrat již vytvořené repozitáře z Github úložiště nebo manuálně vložit </w:t>
      </w:r>
      <w:r w:rsidR="00BC55CB">
        <w:t>URL</w:t>
      </w:r>
      <w:r>
        <w:t xml:space="preserve"> repozitáře.</w:t>
      </w:r>
      <w:r w:rsidR="002223ED">
        <w:t xml:space="preserve">  </w:t>
      </w:r>
    </w:p>
    <w:p w14:paraId="77A711C9" w14:textId="77777777" w:rsidR="00FE3D09" w:rsidRDefault="00FE3D09" w:rsidP="00FE3D09">
      <w:pPr>
        <w:keepNext/>
        <w:spacing w:line="240" w:lineRule="auto"/>
        <w:ind w:firstLine="0"/>
        <w:jc w:val="center"/>
      </w:pPr>
      <w:r>
        <w:rPr>
          <w:noProof/>
          <w:color w:val="FF0000"/>
        </w:rPr>
        <w:lastRenderedPageBreak/>
        <w:drawing>
          <wp:inline distT="0" distB="0" distL="0" distR="0" wp14:anchorId="1CB44224" wp14:editId="5D1037DC">
            <wp:extent cx="5000625" cy="3063297"/>
            <wp:effectExtent l="0" t="0" r="0" b="3810"/>
            <wp:docPr id="54" name="Obrázek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769" cy="3076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11221" w14:textId="6FA0F811" w:rsidR="000B7584" w:rsidRPr="00FE315F" w:rsidRDefault="00FE3D09" w:rsidP="00FE3D09">
      <w:pPr>
        <w:pStyle w:val="Titulek"/>
        <w:spacing w:line="480" w:lineRule="auto"/>
        <w:ind w:firstLine="0"/>
        <w:rPr>
          <w:color w:val="FF0000"/>
        </w:rPr>
      </w:pPr>
      <w:bookmarkStart w:id="230" w:name="_Toc68530870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71</w:t>
      </w:r>
      <w:r w:rsidR="004C2218">
        <w:rPr>
          <w:noProof/>
        </w:rPr>
        <w:fldChar w:fldCharType="end"/>
      </w:r>
      <w:r>
        <w:t xml:space="preserve"> - Přidání repozitáře</w:t>
      </w:r>
      <w:bookmarkEnd w:id="230"/>
    </w:p>
    <w:p w14:paraId="5018667C" w14:textId="62C53FBB" w:rsidR="00AF5F6D" w:rsidRDefault="00AF5F6D" w:rsidP="00A53E67">
      <w:pPr>
        <w:pStyle w:val="Nadpis4"/>
      </w:pPr>
      <w:bookmarkStart w:id="231" w:name="_Toc68530113"/>
      <w:r>
        <w:t>Práce s</w:t>
      </w:r>
      <w:r w:rsidR="00CC1044">
        <w:t> </w:t>
      </w:r>
      <w:r>
        <w:t>větvemi</w:t>
      </w:r>
      <w:bookmarkEnd w:id="231"/>
    </w:p>
    <w:p w14:paraId="2DAB8218" w14:textId="77777777" w:rsidR="00A34F20" w:rsidRDefault="0040126C" w:rsidP="00CC1044">
      <w:r>
        <w:t>Po vybrání repozitáře může uživatel pracovat s větvemi v tomto repozitáři. Za tímto účelem byla vytvořena záložka Branch</w:t>
      </w:r>
      <w:r w:rsidR="00312793">
        <w:t xml:space="preserve">. Zde se nachází pět dalších funkcionalit </w:t>
      </w:r>
      <w:r w:rsidR="00CC6BD5">
        <w:t>pro</w:t>
      </w:r>
      <w:r w:rsidR="00312793">
        <w:t xml:space="preserve"> prác</w:t>
      </w:r>
      <w:r w:rsidR="00BB332E">
        <w:t>i</w:t>
      </w:r>
      <w:r w:rsidR="00312793">
        <w:t xml:space="preserve"> s větvemi. </w:t>
      </w:r>
    </w:p>
    <w:p w14:paraId="4A2C8140" w14:textId="3202BA22" w:rsidR="00090D99" w:rsidRDefault="00312793" w:rsidP="00CC1044">
      <w:r>
        <w:t>Možnosti New a Rename slouží k vytvoření a přejmenování větví. Obě tyto funkce přesměrují uživatele na samostatné okno, kde je možnost vypsat název větve do textového pole.</w:t>
      </w:r>
      <w:r w:rsidR="00090D99">
        <w:t xml:space="preserve"> </w:t>
      </w:r>
    </w:p>
    <w:p w14:paraId="7E37D10F" w14:textId="53641EA9" w:rsidR="0040126C" w:rsidRPr="0040126C" w:rsidRDefault="00090D99" w:rsidP="00CC1044">
      <w:r>
        <w:t>Jako další možnosti může uživatel větev změnit nebo sloučit stávající do vybrané. K těmto funkcím se jako podnadpisy generují větve odpovídající výběru.</w:t>
      </w:r>
      <w:r w:rsidR="00312793">
        <w:t xml:space="preserve"> </w:t>
      </w:r>
      <w:r>
        <w:t>Jako poslední je možnost Delete. Tímto tlačítkem se vybraná větev smaže a přepne se na hlavní větev projektu.</w:t>
      </w:r>
    </w:p>
    <w:p w14:paraId="31853527" w14:textId="77777777" w:rsidR="0040126C" w:rsidRDefault="0040126C" w:rsidP="0040126C">
      <w:pPr>
        <w:keepNext/>
        <w:spacing w:line="240" w:lineRule="auto"/>
        <w:ind w:firstLine="0"/>
        <w:jc w:val="center"/>
      </w:pPr>
      <w:r>
        <w:rPr>
          <w:noProof/>
          <w:color w:val="FF0000"/>
        </w:rPr>
        <w:lastRenderedPageBreak/>
        <w:drawing>
          <wp:inline distT="0" distB="0" distL="0" distR="0" wp14:anchorId="421FF83E" wp14:editId="38E01B55">
            <wp:extent cx="5379925" cy="3295650"/>
            <wp:effectExtent l="0" t="0" r="0" b="0"/>
            <wp:docPr id="55" name="Obrázek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822" cy="3311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11EFD" w14:textId="5A58B723" w:rsidR="002223ED" w:rsidRPr="0040126C" w:rsidRDefault="0040126C" w:rsidP="0040126C">
      <w:pPr>
        <w:pStyle w:val="Titulek"/>
        <w:spacing w:line="480" w:lineRule="auto"/>
        <w:ind w:firstLine="0"/>
        <w:rPr>
          <w:lang w:val="en-US"/>
        </w:rPr>
      </w:pPr>
      <w:bookmarkStart w:id="232" w:name="_Toc68530871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72</w:t>
      </w:r>
      <w:r w:rsidR="004C2218">
        <w:rPr>
          <w:noProof/>
        </w:rPr>
        <w:fldChar w:fldCharType="end"/>
      </w:r>
      <w:r>
        <w:t xml:space="preserve"> - Práce s větvemi</w:t>
      </w:r>
      <w:bookmarkEnd w:id="232"/>
    </w:p>
    <w:p w14:paraId="2EC56CAF" w14:textId="1DFF3CFF" w:rsidR="00A02888" w:rsidRDefault="005E4286" w:rsidP="00A53E67">
      <w:pPr>
        <w:pStyle w:val="Nadpis4"/>
      </w:pPr>
      <w:bookmarkStart w:id="233" w:name="_Toc68530114"/>
      <w:r>
        <w:t>Práce s vybraným repozitářem</w:t>
      </w:r>
      <w:bookmarkEnd w:id="233"/>
    </w:p>
    <w:p w14:paraId="562732F1" w14:textId="630E5C60" w:rsidR="00D036DE" w:rsidRDefault="00D036DE" w:rsidP="00CC1044">
      <w:r>
        <w:t>V nástrojové liště se nachází sekce Repository. Zde může uživatel provádět hlavní synchronizaci repozitářů s platformou Github a také upravovat list repozitářů přidaných v aplikaci.</w:t>
      </w:r>
      <w:r w:rsidR="00320852">
        <w:t xml:space="preserve"> Příkazem Fetch se pouze zjistí, </w:t>
      </w:r>
      <w:r w:rsidR="005A68B6">
        <w:t>jestli</w:t>
      </w:r>
      <w:r w:rsidR="00320852">
        <w:t xml:space="preserve"> je daný repozitář uložen v externím úložišti a </w:t>
      </w:r>
      <w:r w:rsidR="005A68B6">
        <w:t>jestli</w:t>
      </w:r>
      <w:r w:rsidR="00320852">
        <w:t xml:space="preserve"> má nějaké změny oproti lokální verzi. </w:t>
      </w:r>
    </w:p>
    <w:p w14:paraId="787C7928" w14:textId="32F89865" w:rsidR="00320852" w:rsidRPr="007D419C" w:rsidRDefault="00320852" w:rsidP="00CC1044">
      <w:pPr>
        <w:rPr>
          <w:lang w:val="en-US"/>
        </w:rPr>
      </w:pPr>
      <w:r>
        <w:t xml:space="preserve">Tlačítkem Push se dá vybraný repozitář nahrát na </w:t>
      </w:r>
      <w:r w:rsidR="00972358">
        <w:t>Github,</w:t>
      </w:r>
      <w:r w:rsidR="00F573D6">
        <w:t xml:space="preserve"> </w:t>
      </w:r>
      <w:r>
        <w:t>a naopak pomocí tlačítka Pull se</w:t>
      </w:r>
      <w:r w:rsidR="005A5799">
        <w:t xml:space="preserve"> dají</w:t>
      </w:r>
      <w:r>
        <w:t xml:space="preserve"> stáhnout veškeré změny a novinky v externím repozitáři. </w:t>
      </w:r>
      <w:r w:rsidR="007D419C">
        <w:t>Dále jsou zde ještě možnosti Remove (odstranění repozitáře z aplikace) a Delete (úplné smazání repozitáře ze zařízení).</w:t>
      </w:r>
    </w:p>
    <w:p w14:paraId="687B0AF4" w14:textId="77777777" w:rsidR="00D036DE" w:rsidRDefault="00D036DE" w:rsidP="00D036DE">
      <w:pPr>
        <w:keepNext/>
        <w:spacing w:line="240" w:lineRule="auto"/>
        <w:ind w:firstLine="0"/>
        <w:jc w:val="center"/>
      </w:pPr>
      <w:r>
        <w:rPr>
          <w:noProof/>
          <w:color w:val="FF0000"/>
        </w:rPr>
        <w:lastRenderedPageBreak/>
        <w:drawing>
          <wp:inline distT="0" distB="0" distL="0" distR="0" wp14:anchorId="00D2E714" wp14:editId="076664FF">
            <wp:extent cx="5372100" cy="3281962"/>
            <wp:effectExtent l="0" t="0" r="0" b="0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501" cy="3291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111E2" w14:textId="7E76EB02" w:rsidR="00D036DE" w:rsidRPr="00CC1044" w:rsidRDefault="00D036DE" w:rsidP="00D036DE">
      <w:pPr>
        <w:pStyle w:val="Titulek"/>
        <w:spacing w:line="480" w:lineRule="auto"/>
        <w:ind w:firstLine="0"/>
        <w:rPr>
          <w:color w:val="FF0000"/>
        </w:rPr>
      </w:pPr>
      <w:bookmarkStart w:id="234" w:name="_Toc68530872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73</w:t>
      </w:r>
      <w:r w:rsidR="004C2218">
        <w:rPr>
          <w:noProof/>
        </w:rPr>
        <w:fldChar w:fldCharType="end"/>
      </w:r>
      <w:r>
        <w:t xml:space="preserve"> - Práce s repozitářem</w:t>
      </w:r>
      <w:bookmarkEnd w:id="234"/>
    </w:p>
    <w:p w14:paraId="26B0D9C0" w14:textId="23982324" w:rsidR="00A02888" w:rsidRDefault="00A02888" w:rsidP="00A53E67">
      <w:pPr>
        <w:pStyle w:val="Nadpis4"/>
      </w:pPr>
      <w:bookmarkStart w:id="235" w:name="_Toc68530115"/>
      <w:r>
        <w:t>Statistiky</w:t>
      </w:r>
      <w:bookmarkEnd w:id="235"/>
    </w:p>
    <w:p w14:paraId="667F395F" w14:textId="48670BDD" w:rsidR="002C6B8F" w:rsidRDefault="004743E7" w:rsidP="002C6B8F">
      <w:r>
        <w:t>Metody pro zobrazení statistik se nacházejí</w:t>
      </w:r>
      <w:r w:rsidR="000112F1">
        <w:t xml:space="preserve"> v nástrojové liště</w:t>
      </w:r>
      <w:r>
        <w:t xml:space="preserve"> pod</w:t>
      </w:r>
      <w:r w:rsidR="00117194">
        <w:t xml:space="preserve"> tlačítkem</w:t>
      </w:r>
      <w:r>
        <w:t xml:space="preserve"> Statistics.</w:t>
      </w:r>
      <w:r w:rsidR="008424E4">
        <w:t xml:space="preserve"> Zde jsou uživateli nabízeny dvě možnosti.</w:t>
      </w:r>
      <w:r w:rsidR="00C8082B">
        <w:t xml:space="preserve"> Zobrazení statistik vlastního Github účtu nebo zobrazení statistik historie používání příkazu commit</w:t>
      </w:r>
      <w:r w:rsidR="00875BBA">
        <w:t xml:space="preserve"> ve vybraném repozitáři</w:t>
      </w:r>
      <w:r w:rsidR="00C8082B">
        <w:t>.</w:t>
      </w:r>
      <w:r w:rsidR="00333BD7">
        <w:t xml:space="preserve"> </w:t>
      </w:r>
    </w:p>
    <w:p w14:paraId="31A1DFD6" w14:textId="77777777" w:rsidR="002C6B8F" w:rsidRDefault="00BB0D2C" w:rsidP="002C6B8F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045D630" wp14:editId="786660BB">
            <wp:extent cx="5189220" cy="3130006"/>
            <wp:effectExtent l="0" t="0" r="0" b="0"/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255" cy="3153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90233" w14:textId="2D8DA02D" w:rsidR="00BB0D2C" w:rsidRDefault="002C6B8F" w:rsidP="002C6B8F">
      <w:pPr>
        <w:pStyle w:val="Titulek"/>
        <w:spacing w:line="480" w:lineRule="auto"/>
        <w:ind w:firstLine="0"/>
      </w:pPr>
      <w:bookmarkStart w:id="236" w:name="_Toc68530873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74</w:t>
      </w:r>
      <w:r w:rsidR="004C2218">
        <w:rPr>
          <w:noProof/>
        </w:rPr>
        <w:fldChar w:fldCharType="end"/>
      </w:r>
      <w:r>
        <w:t xml:space="preserve"> - Výběr statistik</w:t>
      </w:r>
      <w:bookmarkEnd w:id="236"/>
    </w:p>
    <w:p w14:paraId="45795CCD" w14:textId="0011D4BB" w:rsidR="002C6B8F" w:rsidRDefault="002C6B8F" w:rsidP="002C6B8F">
      <w:pPr>
        <w:ind w:firstLine="576"/>
      </w:pPr>
      <w:r>
        <w:lastRenderedPageBreak/>
        <w:t xml:space="preserve">Po kliknutí na položku User se </w:t>
      </w:r>
      <w:r w:rsidR="00F371ED">
        <w:t>zobrazí</w:t>
      </w:r>
      <w:r>
        <w:t xml:space="preserve"> nové okno. </w:t>
      </w:r>
      <w:r w:rsidR="00826D0C">
        <w:t xml:space="preserve">Zde se po krátkém načítání zobrazí počet vlastněných privátních a veřejných repozitářů. Zároveň se podle repozitářů v úložišti Github vygeneruje graf. Ten zobrazuje </w:t>
      </w:r>
      <w:r w:rsidR="00887027">
        <w:t xml:space="preserve">součet </w:t>
      </w:r>
      <w:r w:rsidR="003E1AE5">
        <w:t>uložených</w:t>
      </w:r>
      <w:r w:rsidR="00887027">
        <w:t xml:space="preserve"> stavů</w:t>
      </w:r>
      <w:r w:rsidR="00826D0C">
        <w:t xml:space="preserve"> pro každý externí repozitář.</w:t>
      </w:r>
    </w:p>
    <w:p w14:paraId="75D78D0E" w14:textId="0FE57731" w:rsidR="005837D6" w:rsidRDefault="002C6B8F" w:rsidP="00E12567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5BE1A32" wp14:editId="708B533F">
            <wp:extent cx="5804827" cy="3593465"/>
            <wp:effectExtent l="0" t="0" r="5715" b="6985"/>
            <wp:docPr id="1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927" cy="366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F9AD8" w14:textId="394E9222" w:rsidR="002C6B8F" w:rsidRDefault="005837D6" w:rsidP="005837D6">
      <w:pPr>
        <w:pStyle w:val="Titulek"/>
        <w:spacing w:line="480" w:lineRule="auto"/>
        <w:ind w:firstLine="0"/>
      </w:pPr>
      <w:bookmarkStart w:id="237" w:name="_Toc68530874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75</w:t>
      </w:r>
      <w:r w:rsidR="004C2218">
        <w:rPr>
          <w:noProof/>
        </w:rPr>
        <w:fldChar w:fldCharType="end"/>
      </w:r>
      <w:r>
        <w:t xml:space="preserve"> - Statistiky uživatele</w:t>
      </w:r>
      <w:bookmarkEnd w:id="237"/>
    </w:p>
    <w:p w14:paraId="5DF958A3" w14:textId="77777777" w:rsidR="00AD1305" w:rsidRDefault="00E12567" w:rsidP="00E12567">
      <w:pPr>
        <w:ind w:firstLine="708"/>
      </w:pPr>
      <w:r>
        <w:t>Druhá položka s názvem repository zobrazuje</w:t>
      </w:r>
      <w:r w:rsidR="00795D85">
        <w:t xml:space="preserve"> statistiky ohledně vybraného repozitáře.</w:t>
      </w:r>
      <w:r w:rsidR="00F6209D">
        <w:t xml:space="preserve"> Tyto údaje jsou zobrazeny</w:t>
      </w:r>
      <w:r w:rsidR="00E71950">
        <w:t xml:space="preserve"> </w:t>
      </w:r>
      <w:r w:rsidR="00F6209D">
        <w:t xml:space="preserve">v podobě </w:t>
      </w:r>
      <w:r w:rsidR="00E71950">
        <w:t>součtu uložených stavů</w:t>
      </w:r>
      <w:r w:rsidR="00F6209D">
        <w:t xml:space="preserve"> od přihlášeného uživatele</w:t>
      </w:r>
      <w:r w:rsidR="0026294D">
        <w:t>.</w:t>
      </w:r>
      <w:r w:rsidR="002E51C1">
        <w:t xml:space="preserve"> </w:t>
      </w:r>
    </w:p>
    <w:p w14:paraId="5E7343A2" w14:textId="58DDA782" w:rsidR="00D861CE" w:rsidRPr="008C0F6B" w:rsidRDefault="00D861CE" w:rsidP="00E12567">
      <w:pPr>
        <w:ind w:firstLine="708"/>
      </w:pPr>
      <w:r>
        <w:t>V horní části zobrazeného okna j</w:t>
      </w:r>
      <w:r w:rsidR="00730C3D">
        <w:t>sou</w:t>
      </w:r>
      <w:r>
        <w:t xml:space="preserve"> informace o názvu</w:t>
      </w:r>
      <w:r w:rsidR="00730C3D">
        <w:t xml:space="preserve"> a všech uložených stav</w:t>
      </w:r>
      <w:r w:rsidR="0068020F">
        <w:t>ech</w:t>
      </w:r>
      <w:r>
        <w:t xml:space="preserve"> repozitáře</w:t>
      </w:r>
      <w:r w:rsidR="00730C3D">
        <w:t>.</w:t>
      </w:r>
      <w:r>
        <w:t xml:space="preserve"> </w:t>
      </w:r>
      <w:r w:rsidR="00730C3D">
        <w:t>Hned druhá informace zahrnuje pouze uložené stavy od momentálně přihlášeného uživatele.</w:t>
      </w:r>
    </w:p>
    <w:p w14:paraId="217D2064" w14:textId="1E6116D7" w:rsidR="00E12567" w:rsidRDefault="002E51C1" w:rsidP="00E12567">
      <w:pPr>
        <w:ind w:firstLine="708"/>
      </w:pPr>
      <w:r>
        <w:t>Graf</w:t>
      </w:r>
      <w:r w:rsidR="000C470B">
        <w:t xml:space="preserve"> zobrazený</w:t>
      </w:r>
      <w:r>
        <w:t xml:space="preserve"> po načtení</w:t>
      </w:r>
      <w:r w:rsidR="000C470B">
        <w:t xml:space="preserve"> </w:t>
      </w:r>
      <w:r>
        <w:t xml:space="preserve">ukazuje počet vytvořených uložených stavů za dané časové období. Toto časové období je nastaveno na jeden měsíc. </w:t>
      </w:r>
      <w:r w:rsidR="002159B1">
        <w:t>Na vertikální ose se tedy zobrazuje počet stavů a na horizontální se zobrazují jednotlivá časová období.</w:t>
      </w:r>
      <w:r w:rsidR="00CF6D0A">
        <w:t xml:space="preserve"> Po najetí na konkrétní sloupec se zobrazí detailní informace</w:t>
      </w:r>
      <w:r w:rsidR="00730C3D">
        <w:t xml:space="preserve"> pro dané období</w:t>
      </w:r>
      <w:r w:rsidR="00CF6D0A">
        <w:t>.</w:t>
      </w:r>
    </w:p>
    <w:p w14:paraId="5A3042D8" w14:textId="51B9F20D" w:rsidR="00E12567" w:rsidRDefault="00730C3D" w:rsidP="00730C3D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B73E8D8" wp14:editId="10F3A4B0">
            <wp:extent cx="5721833" cy="3486150"/>
            <wp:effectExtent l="0" t="0" r="0" b="0"/>
            <wp:docPr id="56" name="Obrázek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046" cy="351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A61AC" w14:textId="0AFAE0EE" w:rsidR="00E12567" w:rsidRDefault="00E12567" w:rsidP="007D7DB7">
      <w:pPr>
        <w:pStyle w:val="Titulek"/>
        <w:spacing w:line="480" w:lineRule="auto"/>
        <w:ind w:firstLine="0"/>
      </w:pPr>
      <w:bookmarkStart w:id="238" w:name="_Toc68530875"/>
      <w:r>
        <w:t xml:space="preserve">Obrázek </w:t>
      </w:r>
      <w:r w:rsidR="004C2218">
        <w:fldChar w:fldCharType="begin"/>
      </w:r>
      <w:r w:rsidR="004C2218">
        <w:instrText xml:space="preserve"> SEQ Obrázek \* ARABIC </w:instrText>
      </w:r>
      <w:r w:rsidR="004C2218">
        <w:fldChar w:fldCharType="separate"/>
      </w:r>
      <w:r w:rsidR="008E49B2">
        <w:rPr>
          <w:noProof/>
        </w:rPr>
        <w:t>76</w:t>
      </w:r>
      <w:r w:rsidR="004C2218">
        <w:rPr>
          <w:noProof/>
        </w:rPr>
        <w:fldChar w:fldCharType="end"/>
      </w:r>
      <w:r>
        <w:t xml:space="preserve"> - Statistiky repozitáře</w:t>
      </w:r>
      <w:bookmarkEnd w:id="238"/>
    </w:p>
    <w:p w14:paraId="18FC5053" w14:textId="4C38D817" w:rsidR="00085B51" w:rsidRPr="00085B51" w:rsidRDefault="00085B51" w:rsidP="00085B51">
      <w:pPr>
        <w:pStyle w:val="Nadpis2"/>
      </w:pPr>
      <w:bookmarkStart w:id="239" w:name="_Toc68530116"/>
      <w:r>
        <w:t>Testování</w:t>
      </w:r>
      <w:bookmarkEnd w:id="239"/>
    </w:p>
    <w:p w14:paraId="65F8315B" w14:textId="01CECA21" w:rsidR="007B19B0" w:rsidRDefault="00E32636" w:rsidP="00BC1952">
      <w:r>
        <w:t xml:space="preserve">Testování funkčnosti probíhalo </w:t>
      </w:r>
      <w:r w:rsidR="009A4219">
        <w:t>již</w:t>
      </w:r>
      <w:r>
        <w:t xml:space="preserve"> od počátku vývoje.</w:t>
      </w:r>
      <w:r w:rsidR="009A4219">
        <w:t xml:space="preserve"> </w:t>
      </w:r>
      <w:r w:rsidR="008518D9">
        <w:t>Během</w:t>
      </w:r>
      <w:r w:rsidR="009A4219">
        <w:t xml:space="preserve"> vývoj</w:t>
      </w:r>
      <w:r w:rsidR="008518D9">
        <w:t>e</w:t>
      </w:r>
      <w:r w:rsidR="009A4219">
        <w:t xml:space="preserve"> byly vyhodnocovány chyby aplikace a potřeby budoucích uživatelů. </w:t>
      </w:r>
      <w:r w:rsidR="00B61078">
        <w:t xml:space="preserve">První testovanou oblastí byl design aplikace. </w:t>
      </w:r>
      <w:r w:rsidR="002A6E45">
        <w:t xml:space="preserve">Ten si od prvního návrhu aplikace prošel značným přepracováním. </w:t>
      </w:r>
      <w:r w:rsidR="004C6757">
        <w:t>Z důvodu zjednodušení se většina prvků přesunula na levou horní část aplikace.</w:t>
      </w:r>
      <w:r w:rsidR="00B41850">
        <w:t xml:space="preserve"> Toto testování probíhalo na základě konzultací s cílovou skupinou uživatelů.</w:t>
      </w:r>
    </w:p>
    <w:p w14:paraId="785CF582" w14:textId="4AF713AD" w:rsidR="009F3DFA" w:rsidRPr="009F3DFA" w:rsidRDefault="0043676B" w:rsidP="0043676B">
      <w:pPr>
        <w:ind w:firstLine="0"/>
      </w:pPr>
      <w:r>
        <w:rPr>
          <w:color w:val="FF0000"/>
        </w:rPr>
        <w:tab/>
      </w:r>
      <w:r>
        <w:t>V průběhu vývoje byl také pravidelně testován kód. Došlo k ošetření funkcí</w:t>
      </w:r>
      <w:r w:rsidR="00036C06">
        <w:t xml:space="preserve"> požadující nějaké </w:t>
      </w:r>
      <w:r>
        <w:t>vstupy. Pro maximální redukci chyb byla aplikace testována uživateli z cílové skupiny</w:t>
      </w:r>
      <w:r w:rsidR="00CA5D6B">
        <w:t xml:space="preserve"> i</w:t>
      </w:r>
      <w:r>
        <w:t xml:space="preserve"> mimo ni. </w:t>
      </w:r>
      <w:r w:rsidR="009F3DFA">
        <w:br w:type="page"/>
      </w:r>
    </w:p>
    <w:p w14:paraId="149FCB17" w14:textId="0588F03F" w:rsidR="009323F3" w:rsidRDefault="00A95686" w:rsidP="00D708FB">
      <w:pPr>
        <w:pStyle w:val="Nadpis1"/>
      </w:pPr>
      <w:bookmarkStart w:id="240" w:name="_Toc414892116"/>
      <w:bookmarkStart w:id="241" w:name="_Toc510602360"/>
      <w:bookmarkStart w:id="242" w:name="_Toc18496337"/>
      <w:bookmarkStart w:id="243" w:name="_Toc53945451"/>
      <w:bookmarkStart w:id="244" w:name="_Toc68530117"/>
      <w:r>
        <w:lastRenderedPageBreak/>
        <w:t>ZÁVĚR</w:t>
      </w:r>
      <w:bookmarkStart w:id="245" w:name="_Toc414892117"/>
      <w:bookmarkStart w:id="246" w:name="_Toc510602361"/>
      <w:bookmarkStart w:id="247" w:name="_Toc18496338"/>
      <w:bookmarkEnd w:id="240"/>
      <w:bookmarkEnd w:id="241"/>
      <w:bookmarkEnd w:id="242"/>
      <w:bookmarkEnd w:id="243"/>
      <w:bookmarkEnd w:id="244"/>
    </w:p>
    <w:p w14:paraId="3E64B11A" w14:textId="3E672BFA" w:rsidR="002A6244" w:rsidRDefault="00307634" w:rsidP="006E68FE">
      <w:r>
        <w:t>Předmětem této práce bylo vytvořit funkční aplikaci, pomocí které bude možné spravovat repozitáře, propojit je s platformou Github a zobrazovat</w:t>
      </w:r>
      <w:r w:rsidR="002A6244">
        <w:t xml:space="preserve"> </w:t>
      </w:r>
      <w:r>
        <w:t>statistiky</w:t>
      </w:r>
      <w:r w:rsidR="002A6244">
        <w:t xml:space="preserve"> uživatele</w:t>
      </w:r>
      <w:r w:rsidR="00C93DEF">
        <w:t xml:space="preserve"> i</w:t>
      </w:r>
      <w:r w:rsidR="002A6244">
        <w:t xml:space="preserve"> jednotlivých repozitářů</w:t>
      </w:r>
      <w:r>
        <w:t>.</w:t>
      </w:r>
    </w:p>
    <w:p w14:paraId="71754E5E" w14:textId="24634881" w:rsidR="00307634" w:rsidRDefault="00307634" w:rsidP="006E68FE">
      <w:r>
        <w:t xml:space="preserve">V praktické části se nachází základní popis využívaných knihoven, postup plánování a využité nástroje. Dále samotný návrh aplikace od </w:t>
      </w:r>
      <w:r w:rsidR="00801192">
        <w:t>prvotního</w:t>
      </w:r>
      <w:r>
        <w:t xml:space="preserve"> drátového modelu po grafický návrh s barevnou paletou.</w:t>
      </w:r>
      <w:r w:rsidR="002A6244">
        <w:t xml:space="preserve"> </w:t>
      </w:r>
      <w:r>
        <w:t xml:space="preserve">Tento návrh obsahuje i tvorbu ikony aplikace. </w:t>
      </w:r>
    </w:p>
    <w:p w14:paraId="5DE0DC68" w14:textId="4A8DEC98" w:rsidR="00307634" w:rsidRDefault="00307634" w:rsidP="00307634">
      <w:r>
        <w:t xml:space="preserve">Hlavní část praktické části popisuje samotnou strukturu projektu. Zde se nachází každá komponenta projektu s popisem funkčnosti, návrhem a uživatelským využitím. </w:t>
      </w:r>
      <w:r w:rsidR="002A6244">
        <w:t>V praktické části projektu jsou také po</w:t>
      </w:r>
      <w:r w:rsidR="00E86898">
        <w:t>p</w:t>
      </w:r>
      <w:r w:rsidR="002A6244">
        <w:t>sány důležité segmenty vývoje</w:t>
      </w:r>
      <w:r w:rsidR="000D5E8A">
        <w:t>. V kapitole segmentů vývoje je</w:t>
      </w:r>
      <w:r w:rsidR="002A6244">
        <w:t xml:space="preserve"> zaznamenáno jejich technické zpracování a role v aplikaci.</w:t>
      </w:r>
    </w:p>
    <w:p w14:paraId="0C6FE21C" w14:textId="06FB97AE" w:rsidR="00307634" w:rsidRDefault="00307634" w:rsidP="00307634">
      <w:r>
        <w:t xml:space="preserve">Samostatnou částí praktické části bylo vyhotovení uživatelské </w:t>
      </w:r>
      <w:r w:rsidR="009E4624">
        <w:t>příru</w:t>
      </w:r>
      <w:r w:rsidR="00B67D08">
        <w:t>čky</w:t>
      </w:r>
      <w:r>
        <w:t>. Ta popisuje instalaci, nastavení a ovládání každé části aplikace. Součástí je obrazová dokumentace jednotlivých funkcí</w:t>
      </w:r>
      <w:r w:rsidR="0035181D">
        <w:t xml:space="preserve"> a nástrojů v nástrojové liště</w:t>
      </w:r>
      <w:r w:rsidR="00AA6C53">
        <w:t xml:space="preserve"> nebo průvodce instalací pro oponenta práce</w:t>
      </w:r>
      <w:r w:rsidR="0035181D">
        <w:t>.</w:t>
      </w:r>
      <w:r w:rsidR="009E4624">
        <w:t xml:space="preserve"> </w:t>
      </w:r>
    </w:p>
    <w:p w14:paraId="1E9A1E4E" w14:textId="36A9AB0A" w:rsidR="00280C65" w:rsidRDefault="00392093" w:rsidP="003C5194">
      <w:r>
        <w:t xml:space="preserve">Práce byla vypracována dle zadaných parametrů a autorových představ. </w:t>
      </w:r>
      <w:r w:rsidR="0035181D">
        <w:t>U</w:t>
      </w:r>
      <w:r>
        <w:t>živatel</w:t>
      </w:r>
      <w:r w:rsidR="00280C65">
        <w:t>i</w:t>
      </w:r>
      <w:r>
        <w:t xml:space="preserve"> poskytuje jednoduchou správu repozitářů</w:t>
      </w:r>
      <w:r w:rsidR="0035181D">
        <w:t xml:space="preserve"> a</w:t>
      </w:r>
      <w:r>
        <w:t xml:space="preserve"> vytváření větví.</w:t>
      </w:r>
      <w:r w:rsidR="00280C65">
        <w:t xml:space="preserve"> Dále je zde přidaná hodnota </w:t>
      </w:r>
      <w:r w:rsidR="005F4FEB">
        <w:t>GUI umožňující</w:t>
      </w:r>
      <w:r w:rsidR="00280C65">
        <w:t xml:space="preserve"> používání aplikace i uživatelům, kteří se</w:t>
      </w:r>
      <w:r w:rsidR="00D77933">
        <w:t xml:space="preserve"> úplně</w:t>
      </w:r>
      <w:r w:rsidR="00280C65">
        <w:t xml:space="preserve"> neorientují v</w:t>
      </w:r>
      <w:r w:rsidR="00716B67">
        <w:t> </w:t>
      </w:r>
      <w:r w:rsidR="00097BA0">
        <w:t>terminálové</w:t>
      </w:r>
      <w:r w:rsidR="00716B67">
        <w:t xml:space="preserve"> verzi</w:t>
      </w:r>
      <w:r w:rsidR="00280C65">
        <w:t xml:space="preserve"> nástroj</w:t>
      </w:r>
      <w:r w:rsidR="00D554BC">
        <w:t>e</w:t>
      </w:r>
      <w:r w:rsidR="00280C65">
        <w:t xml:space="preserve"> git.</w:t>
      </w:r>
      <w:r>
        <w:t xml:space="preserve"> </w:t>
      </w:r>
      <w:r w:rsidR="00280C65">
        <w:t>Je zde přehledně zobrazen každý přidaný repozitář, jeho</w:t>
      </w:r>
      <w:r w:rsidR="00C120EE">
        <w:t xml:space="preserve"> upravené</w:t>
      </w:r>
      <w:r w:rsidR="00280C65">
        <w:t xml:space="preserve"> soubory, a hlavně veškeré změny</w:t>
      </w:r>
      <w:r w:rsidR="005F4FEB">
        <w:t xml:space="preserve"> porovnávající se</w:t>
      </w:r>
      <w:r w:rsidR="00280C65">
        <w:t xml:space="preserve"> s předchozím uloženým stavem.</w:t>
      </w:r>
    </w:p>
    <w:p w14:paraId="56DE95DF" w14:textId="0D900215" w:rsidR="00210CFC" w:rsidRDefault="00392093" w:rsidP="003C5194">
      <w:r>
        <w:t>Pomocí privátního klíče se aplikace propojuje s platformou Github</w:t>
      </w:r>
      <w:r w:rsidR="00D90115">
        <w:t xml:space="preserve">. </w:t>
      </w:r>
      <w:r w:rsidR="00C91A1F">
        <w:t xml:space="preserve">Github </w:t>
      </w:r>
      <w:r w:rsidR="00DB51F1">
        <w:t>je</w:t>
      </w:r>
      <w:r w:rsidR="000E2236">
        <w:t xml:space="preserve"> využíván</w:t>
      </w:r>
      <w:r w:rsidR="00BC39FA">
        <w:t xml:space="preserve"> k</w:t>
      </w:r>
      <w:r w:rsidR="000E2236">
        <w:t xml:space="preserve"> nahrávání a stahování repozitářů</w:t>
      </w:r>
      <w:r>
        <w:t>. Obecně aplikace umožňuje běžnou práci při verzování projektů</w:t>
      </w:r>
      <w:r w:rsidR="000E2236">
        <w:t xml:space="preserve"> samostatně</w:t>
      </w:r>
      <w:r w:rsidR="00C93DEF">
        <w:t xml:space="preserve"> i </w:t>
      </w:r>
      <w:r w:rsidR="000E2236">
        <w:t>v týmu</w:t>
      </w:r>
      <w:r>
        <w:t xml:space="preserve">. Aplikace také umí zobrazovat statistiky o přihlášeném uživateli </w:t>
      </w:r>
      <w:r w:rsidR="007B4EF1">
        <w:t>nebo</w:t>
      </w:r>
      <w:r>
        <w:t xml:space="preserve"> vybraných repozitářích.</w:t>
      </w:r>
      <w:r w:rsidR="000E2236">
        <w:t xml:space="preserve"> Tyto statistiky se zobrazují v podobě textu i v podobě dynamicky překreslovatelných grafů.</w:t>
      </w:r>
    </w:p>
    <w:p w14:paraId="777F0B3C" w14:textId="568FD75A" w:rsidR="000E2236" w:rsidRDefault="00210CFC" w:rsidP="00280C65">
      <w:pPr>
        <w:ind w:firstLine="708"/>
      </w:pPr>
      <w:r>
        <w:t>Vývoj aplikace probíhal</w:t>
      </w:r>
      <w:r w:rsidR="000E2236">
        <w:t xml:space="preserve"> </w:t>
      </w:r>
      <w:r w:rsidR="00F13C05">
        <w:t>díky</w:t>
      </w:r>
      <w:r w:rsidR="000E2236">
        <w:t xml:space="preserve"> využití plánovacích nástrojů</w:t>
      </w:r>
      <w:r>
        <w:t xml:space="preserve"> dle plánu.</w:t>
      </w:r>
      <w:r w:rsidR="000E2236">
        <w:t xml:space="preserve"> </w:t>
      </w:r>
      <w:r>
        <w:t>Byl dodržen</w:t>
      </w:r>
      <w:r w:rsidR="00306767">
        <w:t xml:space="preserve"> </w:t>
      </w:r>
      <w:r>
        <w:t>grafický design</w:t>
      </w:r>
      <w:r w:rsidR="00C93DEF">
        <w:t xml:space="preserve"> i</w:t>
      </w:r>
      <w:r>
        <w:t xml:space="preserve"> vývoj částí projektu v požadovaných termínech. </w:t>
      </w:r>
      <w:r w:rsidR="003426C1">
        <w:t xml:space="preserve">Vývoj byl </w:t>
      </w:r>
      <w:r w:rsidR="000E2236">
        <w:lastRenderedPageBreak/>
        <w:t>uskutečňován</w:t>
      </w:r>
      <w:r w:rsidR="003426C1">
        <w:t xml:space="preserve"> na základě vytvořených diagramů</w:t>
      </w:r>
      <w:r w:rsidR="00421803">
        <w:t>, které</w:t>
      </w:r>
      <w:r w:rsidR="005F4FEB">
        <w:t xml:space="preserve"> </w:t>
      </w:r>
      <w:r w:rsidR="00421803">
        <w:t>popisují</w:t>
      </w:r>
      <w:r w:rsidR="003426C1">
        <w:t xml:space="preserve"> jak asynchronní práci aplikace, tak návrh databáze.</w:t>
      </w:r>
      <w:r w:rsidR="00F02B5F">
        <w:t xml:space="preserve"> </w:t>
      </w:r>
    </w:p>
    <w:p w14:paraId="5A7EEDCB" w14:textId="77777777" w:rsidR="007D5859" w:rsidRDefault="00F02B5F" w:rsidP="007E3E11">
      <w:pPr>
        <w:ind w:firstLine="708"/>
      </w:pPr>
      <w:r>
        <w:t>V průběhu vývoje probíhalo pravidelné testování jednotlivých verzí kódu</w:t>
      </w:r>
      <w:r w:rsidR="00C30EA4">
        <w:t xml:space="preserve"> a ladění vizuální stránky aplikace</w:t>
      </w:r>
      <w:r>
        <w:t>. Z tohoto důvodu je aplikace pro uživatele z cílové skupiny vývojářů již z počátku intuitivní.</w:t>
      </w:r>
      <w:r w:rsidR="00F86C4F">
        <w:t xml:space="preserve"> </w:t>
      </w:r>
    </w:p>
    <w:p w14:paraId="6743C8B1" w14:textId="1F0710CA" w:rsidR="00F64768" w:rsidRDefault="00764790" w:rsidP="007E3E11">
      <w:pPr>
        <w:ind w:firstLine="708"/>
      </w:pPr>
      <w:r>
        <w:t>Pro lepší orientaci</w:t>
      </w:r>
      <w:r w:rsidR="007A2D87">
        <w:t xml:space="preserve"> v aplikaci</w:t>
      </w:r>
      <w:r w:rsidR="00F86C4F">
        <w:t xml:space="preserve"> jsou neznáme funkce popsány </w:t>
      </w:r>
      <w:r w:rsidR="000554D6">
        <w:t>buď v</w:t>
      </w:r>
      <w:r w:rsidR="00F86C4F">
        <w:t xml:space="preserve"> uživatelské </w:t>
      </w:r>
      <w:r w:rsidR="00251924">
        <w:t>příručce</w:t>
      </w:r>
      <w:r w:rsidR="000554D6">
        <w:t xml:space="preserve"> nebo ve vygenerované dokumentaci pro vývojáře</w:t>
      </w:r>
      <w:r w:rsidR="00F86C4F">
        <w:t>.</w:t>
      </w:r>
      <w:r w:rsidR="008F76A0">
        <w:t xml:space="preserve"> </w:t>
      </w:r>
      <w:r w:rsidR="00C148B9">
        <w:t>Výsledkem je tedy aplikace</w:t>
      </w:r>
      <w:r w:rsidR="005F4FEB">
        <w:t xml:space="preserve"> splňující</w:t>
      </w:r>
      <w:r w:rsidR="00C148B9">
        <w:t xml:space="preserve"> všechny zadané </w:t>
      </w:r>
      <w:r w:rsidR="009F37CA">
        <w:t>požadavky a předpoklady</w:t>
      </w:r>
      <w:r w:rsidR="0049643A">
        <w:t xml:space="preserve">. </w:t>
      </w:r>
    </w:p>
    <w:p w14:paraId="05BCD09F" w14:textId="776DB354" w:rsidR="009F237B" w:rsidRDefault="00B14D4A" w:rsidP="00DD53FC">
      <w:pPr>
        <w:ind w:firstLine="708"/>
      </w:pPr>
      <w:r>
        <w:t xml:space="preserve">V budoucnu by se do aplikace dalo přidat velké množství rozšíření a úprav. </w:t>
      </w:r>
      <w:r w:rsidR="0096623D">
        <w:t>N</w:t>
      </w:r>
      <w:r>
        <w:t>apříklad vlastní klávesov</w:t>
      </w:r>
      <w:r w:rsidR="006B45A3">
        <w:t>é</w:t>
      </w:r>
      <w:r>
        <w:t xml:space="preserve"> zkratk</w:t>
      </w:r>
      <w:r w:rsidR="00583C1B">
        <w:t>y</w:t>
      </w:r>
      <w:r>
        <w:t xml:space="preserve">. Pro tyto zkratky už je připravena základní třída umožňující toto rozšíření. </w:t>
      </w:r>
    </w:p>
    <w:p w14:paraId="7382B55A" w14:textId="65EA2326" w:rsidR="00B14D4A" w:rsidRDefault="00FB54B2" w:rsidP="009F237B">
      <w:pPr>
        <w:ind w:firstLine="708"/>
      </w:pPr>
      <w:r>
        <w:t>Do a</w:t>
      </w:r>
      <w:r w:rsidR="00B14D4A">
        <w:t>plikace se také dá přidat nepřetržitá synchronizace repozitářů mezi více zařízeními. Toho by se dalo dosáhnout v závislosti na Githu</w:t>
      </w:r>
      <w:r w:rsidR="003E7ECC">
        <w:t>b</w:t>
      </w:r>
      <w:r w:rsidR="00170A6E">
        <w:t xml:space="preserve"> účtu</w:t>
      </w:r>
      <w:r w:rsidR="003E7ECC">
        <w:t>, pro který jsou také připravené základní metody</w:t>
      </w:r>
      <w:r w:rsidR="00B14D4A">
        <w:t>.</w:t>
      </w:r>
      <w:r w:rsidR="003E7ECC">
        <w:t xml:space="preserve"> </w:t>
      </w:r>
      <w:r w:rsidR="00B14D4A">
        <w:t xml:space="preserve"> </w:t>
      </w:r>
    </w:p>
    <w:p w14:paraId="375DE8F6" w14:textId="77777777" w:rsidR="00CD57D8" w:rsidRDefault="00B14D4A" w:rsidP="00613A0F">
      <w:pPr>
        <w:ind w:firstLine="708"/>
      </w:pPr>
      <w:r>
        <w:t>Aplikace byla v</w:t>
      </w:r>
      <w:r w:rsidR="003E7ECC">
        <w:t> </w:t>
      </w:r>
      <w:r>
        <w:t>průběhu</w:t>
      </w:r>
      <w:r w:rsidR="003E7ECC">
        <w:t xml:space="preserve"> vývoje</w:t>
      </w:r>
      <w:r>
        <w:t xml:space="preserve"> optimalizována pro paralelní běh metod, proto by se v budoucnu dal přidat další indikátor pro uživatele zobrazující ukazatel postupu.</w:t>
      </w:r>
    </w:p>
    <w:p w14:paraId="367D5443" w14:textId="28BEF0BF" w:rsidR="009F3DFA" w:rsidRPr="009F3DFA" w:rsidRDefault="00CD57D8" w:rsidP="00613A0F">
      <w:pPr>
        <w:ind w:firstLine="708"/>
      </w:pPr>
      <w:r>
        <w:t>Vývoj této aplikace shrnuje použití získaných informací a technologií za celou dobu studia. Autor tímto projektem prokazuje schopnost řešit problémy a dohledávat potřebné informace.</w:t>
      </w:r>
      <w:r w:rsidR="009F3DFA">
        <w:br w:type="page"/>
      </w:r>
    </w:p>
    <w:p w14:paraId="513EFCA8" w14:textId="09F1B20B" w:rsidR="009323F3" w:rsidRDefault="00A95686" w:rsidP="00D708FB">
      <w:pPr>
        <w:pStyle w:val="Nadpis1"/>
      </w:pPr>
      <w:bookmarkStart w:id="248" w:name="_Toc53945452"/>
      <w:bookmarkStart w:id="249" w:name="_Toc68530118"/>
      <w:r>
        <w:lastRenderedPageBreak/>
        <w:t>POUŽIT</w:t>
      </w:r>
      <w:bookmarkStart w:id="250" w:name="_Toc510602362"/>
      <w:bookmarkStart w:id="251" w:name="_Toc18496339"/>
      <w:bookmarkEnd w:id="245"/>
      <w:bookmarkEnd w:id="246"/>
      <w:bookmarkEnd w:id="247"/>
      <w:r w:rsidR="0005169A">
        <w:t>Á LITERATURA</w:t>
      </w:r>
      <w:bookmarkEnd w:id="248"/>
      <w:bookmarkEnd w:id="249"/>
    </w:p>
    <w:p w14:paraId="528A2AEB" w14:textId="56761112" w:rsidR="00CC53C5" w:rsidRPr="00CC53C5" w:rsidRDefault="00327802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Style w:val="Hypertextovodkaz"/>
          <w:rFonts w:ascii="Arial" w:hAnsi="Arial" w:cs="Arial"/>
          <w:color w:val="auto"/>
          <w:u w:val="none"/>
        </w:rPr>
      </w:pPr>
      <w:bookmarkStart w:id="252" w:name="_Ref53916875"/>
      <w:r w:rsidRPr="00D61525">
        <w:rPr>
          <w:rFonts w:ascii="Arial" w:hAnsi="Arial" w:cs="Arial"/>
          <w:color w:val="212529"/>
          <w:shd w:val="clear" w:color="auto" w:fill="FFFFFF"/>
        </w:rPr>
        <w:t xml:space="preserve">Git: Git Dokumentace. </w:t>
      </w:r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t>Git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 [online]. 2020-07-27 [cit. 2020-10-07]. Dostupné z: </w:t>
      </w:r>
      <w:hyperlink r:id="rId91" w:history="1">
        <w:r w:rsidRPr="00D61525">
          <w:rPr>
            <w:rStyle w:val="Hypertextovodkaz"/>
            <w:rFonts w:ascii="Arial" w:hAnsi="Arial" w:cs="Arial"/>
            <w:color w:val="1155CC"/>
            <w:shd w:val="clear" w:color="auto" w:fill="FFFFFF"/>
          </w:rPr>
          <w:t>https://git-scm.com/</w:t>
        </w:r>
      </w:hyperlink>
      <w:bookmarkEnd w:id="252"/>
    </w:p>
    <w:p w14:paraId="74A377D6" w14:textId="57EEB2CA" w:rsidR="0068289C" w:rsidRPr="00D61525" w:rsidRDefault="0068289C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Style w:val="Hypertextovodkaz"/>
          <w:rFonts w:ascii="Arial" w:hAnsi="Arial" w:cs="Arial"/>
          <w:color w:val="auto"/>
          <w:u w:val="none"/>
        </w:rPr>
      </w:pPr>
      <w:bookmarkStart w:id="253" w:name="_Ref54624583"/>
      <w:r w:rsidRPr="00D61525">
        <w:rPr>
          <w:rFonts w:ascii="Arial" w:hAnsi="Arial" w:cs="Arial"/>
          <w:color w:val="212529"/>
          <w:shd w:val="clear" w:color="auto" w:fill="FFFFFF"/>
        </w:rPr>
        <w:t>Distributed: about. </w:t>
      </w:r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t>Git-scm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 [online]. [cit. 2020-10-26]. Dostupné z: </w:t>
      </w:r>
      <w:hyperlink r:id="rId92" w:history="1">
        <w:r w:rsidRPr="00D61525">
          <w:rPr>
            <w:rStyle w:val="Hypertextovodkaz"/>
            <w:rFonts w:ascii="Arial" w:hAnsi="Arial" w:cs="Arial"/>
            <w:shd w:val="clear" w:color="auto" w:fill="FFFFFF"/>
          </w:rPr>
          <w:t>https://git-scm.com/about/distributed</w:t>
        </w:r>
      </w:hyperlink>
      <w:bookmarkEnd w:id="253"/>
    </w:p>
    <w:p w14:paraId="7E2309A6" w14:textId="28698F19" w:rsidR="006B01E6" w:rsidRPr="00D61525" w:rsidRDefault="006B01E6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Style w:val="Hypertextovodkaz"/>
          <w:rFonts w:ascii="Arial" w:hAnsi="Arial" w:cs="Arial"/>
          <w:color w:val="auto"/>
          <w:u w:val="none"/>
        </w:rPr>
      </w:pPr>
      <w:bookmarkStart w:id="254" w:name="_Ref54624584"/>
      <w:r w:rsidRPr="00D61525">
        <w:rPr>
          <w:rStyle w:val="Hypertextovodkaz"/>
          <w:rFonts w:ascii="Arial" w:hAnsi="Arial" w:cs="Arial"/>
          <w:color w:val="auto"/>
          <w:u w:val="none"/>
        </w:rPr>
        <w:t xml:space="preserve">Free and open-source: about [online]. [cit. 2020-10-26]. Dostupné z: </w:t>
      </w:r>
      <w:hyperlink r:id="rId93" w:history="1">
        <w:r w:rsidRPr="00D61525">
          <w:rPr>
            <w:rStyle w:val="Hypertextovodkaz"/>
            <w:rFonts w:ascii="Arial" w:hAnsi="Arial" w:cs="Arial"/>
          </w:rPr>
          <w:t>https://git-scm.com/about/free-and-open-source</w:t>
        </w:r>
      </w:hyperlink>
      <w:bookmarkStart w:id="255" w:name="_Ref53918181"/>
      <w:bookmarkEnd w:id="254"/>
    </w:p>
    <w:p w14:paraId="0B95C8A4" w14:textId="52B752A5" w:rsidR="006B01E6" w:rsidRPr="00D61525" w:rsidRDefault="006B01E6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Style w:val="Hypertextovodkaz"/>
          <w:rFonts w:ascii="Arial" w:hAnsi="Arial" w:cs="Arial"/>
          <w:color w:val="auto"/>
          <w:u w:val="none"/>
        </w:rPr>
      </w:pPr>
      <w:bookmarkStart w:id="256" w:name="_Ref53918291"/>
      <w:r w:rsidRPr="00D61525">
        <w:rPr>
          <w:rFonts w:ascii="Arial" w:hAnsi="Arial" w:cs="Arial"/>
          <w:color w:val="212529"/>
          <w:shd w:val="clear" w:color="auto" w:fill="FFFFFF"/>
        </w:rPr>
        <w:t xml:space="preserve">GNU Operating System. </w:t>
      </w:r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t>GNU: licences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 [online]. 2017, 2017/05/18 [cit. 2020-10-07]. Dostupné z: </w:t>
      </w:r>
      <w:hyperlink r:id="rId94" w:history="1">
        <w:r w:rsidRPr="00D61525">
          <w:rPr>
            <w:rStyle w:val="Hypertextovodkaz"/>
            <w:rFonts w:ascii="Arial" w:hAnsi="Arial" w:cs="Arial"/>
            <w:color w:val="1155CC"/>
            <w:shd w:val="clear" w:color="auto" w:fill="FFFFFF"/>
          </w:rPr>
          <w:t>https://www.gnu.org/licenses/gpl-faq.cs.html</w:t>
        </w:r>
      </w:hyperlink>
      <w:bookmarkEnd w:id="256"/>
    </w:p>
    <w:p w14:paraId="0D962350" w14:textId="23C939F2" w:rsidR="0068289C" w:rsidRPr="00D61525" w:rsidRDefault="00BB262D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Fonts w:ascii="Arial" w:hAnsi="Arial" w:cs="Arial"/>
        </w:rPr>
      </w:pPr>
      <w:bookmarkStart w:id="257" w:name="_Ref53919405"/>
      <w:bookmarkEnd w:id="255"/>
      <w:r w:rsidRPr="00D61525">
        <w:rPr>
          <w:rFonts w:ascii="Arial" w:hAnsi="Arial" w:cs="Arial"/>
          <w:color w:val="212529"/>
          <w:shd w:val="clear" w:color="auto" w:fill="FFFFFF"/>
        </w:rPr>
        <w:t>History of Git. </w:t>
      </w:r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t>Git-scm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 [online]. [cit. 2020-10-18]. Dostupné z: </w:t>
      </w:r>
      <w:hyperlink r:id="rId95" w:history="1">
        <w:r w:rsidRPr="00D61525">
          <w:rPr>
            <w:rStyle w:val="Hypertextovodkaz"/>
            <w:rFonts w:ascii="Arial" w:hAnsi="Arial" w:cs="Arial"/>
            <w:shd w:val="clear" w:color="auto" w:fill="FFFFFF"/>
          </w:rPr>
          <w:t>https://git-scm.com/book/en/v2/Getting-Started-A-Short-History-of-Git</w:t>
        </w:r>
      </w:hyperlink>
      <w:bookmarkEnd w:id="257"/>
    </w:p>
    <w:p w14:paraId="27510378" w14:textId="1EEDCEBB" w:rsidR="00561570" w:rsidRPr="00D61525" w:rsidRDefault="005301F1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Fonts w:ascii="Arial" w:hAnsi="Arial" w:cs="Arial"/>
        </w:rPr>
      </w:pPr>
      <w:bookmarkStart w:id="258" w:name="_Ref54624598"/>
      <w:r w:rsidRPr="00D61525">
        <w:rPr>
          <w:rFonts w:ascii="Arial" w:hAnsi="Arial" w:cs="Arial"/>
          <w:color w:val="212529"/>
          <w:shd w:val="clear" w:color="auto" w:fill="FFFFFF"/>
        </w:rPr>
        <w:t>Git install. </w:t>
      </w:r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t>Git-scm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 [online]. [cit. 2020-10-18]. Dostupné z: </w:t>
      </w:r>
      <w:hyperlink r:id="rId96" w:history="1">
        <w:r w:rsidRPr="00D61525">
          <w:rPr>
            <w:rStyle w:val="Hypertextovodkaz"/>
            <w:rFonts w:ascii="Arial" w:hAnsi="Arial" w:cs="Arial"/>
            <w:shd w:val="clear" w:color="auto" w:fill="FFFFFF"/>
          </w:rPr>
          <w:t>https://git-scm.com/book/en/v2/Getting-Started-Installing-Git</w:t>
        </w:r>
      </w:hyperlink>
      <w:bookmarkEnd w:id="258"/>
    </w:p>
    <w:p w14:paraId="18CE3497" w14:textId="58E967BC" w:rsidR="007D4781" w:rsidRPr="00D61525" w:rsidRDefault="00561570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Style w:val="Hypertextovodkaz"/>
          <w:rFonts w:ascii="Arial" w:hAnsi="Arial" w:cs="Arial"/>
          <w:color w:val="auto"/>
          <w:u w:val="none"/>
        </w:rPr>
      </w:pPr>
      <w:bookmarkStart w:id="259" w:name="_Ref54624909"/>
      <w:r w:rsidRPr="00D61525">
        <w:rPr>
          <w:rFonts w:ascii="Arial" w:hAnsi="Arial" w:cs="Arial"/>
          <w:color w:val="212529"/>
          <w:shd w:val="clear" w:color="auto" w:fill="FFFFFF"/>
        </w:rPr>
        <w:t>Git init. </w:t>
      </w:r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t>Git-scm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 [online]. [cit. 2020-10-18]. Dostupné z: </w:t>
      </w:r>
      <w:hyperlink r:id="rId97" w:history="1">
        <w:r w:rsidRPr="00D61525">
          <w:rPr>
            <w:rStyle w:val="Hypertextovodkaz"/>
            <w:rFonts w:ascii="Arial" w:hAnsi="Arial" w:cs="Arial"/>
            <w:shd w:val="clear" w:color="auto" w:fill="FFFFFF"/>
          </w:rPr>
          <w:t>https://git-scm.com/docs/git-init</w:t>
        </w:r>
      </w:hyperlink>
      <w:bookmarkEnd w:id="259"/>
    </w:p>
    <w:p w14:paraId="39C44884" w14:textId="1988891F" w:rsidR="007D4781" w:rsidRPr="00D61525" w:rsidRDefault="007D4781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Style w:val="Hypertextovodkaz"/>
          <w:rFonts w:ascii="Arial" w:hAnsi="Arial" w:cs="Arial"/>
          <w:color w:val="auto"/>
          <w:u w:val="none"/>
        </w:rPr>
      </w:pPr>
      <w:bookmarkStart w:id="260" w:name="_Ref54624910"/>
      <w:r w:rsidRPr="00D61525">
        <w:rPr>
          <w:rFonts w:ascii="Arial" w:hAnsi="Arial" w:cs="Arial"/>
          <w:color w:val="212529"/>
          <w:shd w:val="clear" w:color="auto" w:fill="FFFFFF"/>
        </w:rPr>
        <w:t>Git clone. </w:t>
      </w:r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t>Git-scm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 [online]. [cit. 2020-10-18]. Dostupné z: </w:t>
      </w:r>
      <w:hyperlink r:id="rId98" w:history="1">
        <w:r w:rsidRPr="00D61525">
          <w:rPr>
            <w:rStyle w:val="Hypertextovodkaz"/>
            <w:rFonts w:ascii="Arial" w:hAnsi="Arial" w:cs="Arial"/>
            <w:shd w:val="clear" w:color="auto" w:fill="FFFFFF"/>
          </w:rPr>
          <w:t>https://git-scm.com/docs/git-clone</w:t>
        </w:r>
      </w:hyperlink>
      <w:bookmarkEnd w:id="260"/>
    </w:p>
    <w:p w14:paraId="601CF828" w14:textId="07E9073A" w:rsidR="00731DF5" w:rsidRPr="00D61525" w:rsidRDefault="00742DC2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Fonts w:ascii="Arial" w:hAnsi="Arial" w:cs="Arial"/>
        </w:rPr>
      </w:pPr>
      <w:bookmarkStart w:id="261" w:name="_Ref54624911"/>
      <w:r w:rsidRPr="00D61525">
        <w:rPr>
          <w:rFonts w:ascii="Arial" w:hAnsi="Arial" w:cs="Arial"/>
          <w:color w:val="212529"/>
          <w:shd w:val="clear" w:color="auto" w:fill="FFFFFF"/>
        </w:rPr>
        <w:t>CHACON, Scott a Ben STRAUB. Git-Basics-Getting-a-Git-Repository: book. </w:t>
      </w:r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t>Git-scm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 [online]. Apress [cit. 2020-10-26]. Dostupné z: </w:t>
      </w:r>
      <w:hyperlink r:id="rId99" w:history="1">
        <w:r w:rsidRPr="00D61525">
          <w:rPr>
            <w:rStyle w:val="Hypertextovodkaz"/>
            <w:rFonts w:ascii="Arial" w:hAnsi="Arial" w:cs="Arial"/>
            <w:shd w:val="clear" w:color="auto" w:fill="FFFFFF"/>
          </w:rPr>
          <w:t>https://git-scm.com/book/en/v2/Git-Basics-Getting-a-Git-Repository</w:t>
        </w:r>
      </w:hyperlink>
      <w:bookmarkEnd w:id="261"/>
    </w:p>
    <w:p w14:paraId="7B30BCF1" w14:textId="16B34C8F" w:rsidR="0068289C" w:rsidRPr="00D61525" w:rsidRDefault="00731DF5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Style w:val="Hypertextovodkaz"/>
          <w:rFonts w:ascii="Arial" w:hAnsi="Arial" w:cs="Arial"/>
          <w:color w:val="auto"/>
          <w:u w:val="none"/>
        </w:rPr>
      </w:pPr>
      <w:bookmarkStart w:id="262" w:name="_Ref54625165"/>
      <w:r w:rsidRPr="00D61525">
        <w:rPr>
          <w:rFonts w:ascii="Arial" w:hAnsi="Arial" w:cs="Arial"/>
          <w:color w:val="212529"/>
          <w:shd w:val="clear" w:color="auto" w:fill="FFFFFF"/>
        </w:rPr>
        <w:t>CHACON, Scott a Ben STRAUB. Git-Basics-Recording-Changes-to-the-Repository: book. </w:t>
      </w:r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t>Git-scm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 [online]. Apress [cit. 2020-10-26]. Dostupné z: </w:t>
      </w:r>
      <w:hyperlink r:id="rId100" w:history="1">
        <w:r w:rsidRPr="00D61525">
          <w:rPr>
            <w:rStyle w:val="Hypertextovodkaz"/>
            <w:rFonts w:ascii="Arial" w:hAnsi="Arial" w:cs="Arial"/>
            <w:shd w:val="clear" w:color="auto" w:fill="FFFFFF"/>
          </w:rPr>
          <w:t>https://git-scm.com/book/en/v2/Git-Basics-Recording-Changes-to-the-Repository</w:t>
        </w:r>
      </w:hyperlink>
      <w:bookmarkEnd w:id="262"/>
    </w:p>
    <w:p w14:paraId="2D2FE55B" w14:textId="2BEB704B" w:rsidR="006B01E6" w:rsidRPr="00D61525" w:rsidRDefault="006B01E6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Fonts w:ascii="Arial" w:hAnsi="Arial" w:cs="Arial"/>
        </w:rPr>
      </w:pPr>
      <w:bookmarkStart w:id="263" w:name="_Ref54625786"/>
      <w:r w:rsidRPr="00D61525">
        <w:rPr>
          <w:rFonts w:ascii="Arial" w:hAnsi="Arial" w:cs="Arial"/>
          <w:color w:val="212529"/>
          <w:shd w:val="clear" w:color="auto" w:fill="FFFFFF"/>
        </w:rPr>
        <w:t>CHACON, Scott. </w:t>
      </w:r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t>Pro Git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 [online]. 15. 7. 2017. Createspace Independent Publishing Platform, 2017 [cit. 2020-10-18]. ISBN 9781548889807. Dostupné z: </w:t>
      </w:r>
      <w:hyperlink r:id="rId101" w:history="1">
        <w:r w:rsidRPr="00D61525">
          <w:rPr>
            <w:rStyle w:val="Hypertextovodkaz"/>
            <w:rFonts w:ascii="Arial" w:hAnsi="Arial" w:cs="Arial"/>
            <w:shd w:val="clear" w:color="auto" w:fill="FFFFFF"/>
          </w:rPr>
          <w:t>https://git-scm.com/book/cs/v2</w:t>
        </w:r>
      </w:hyperlink>
      <w:bookmarkEnd w:id="263"/>
    </w:p>
    <w:p w14:paraId="0BB43B88" w14:textId="77777777" w:rsidR="000E08AD" w:rsidRPr="00D61525" w:rsidRDefault="00BB262D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Style w:val="Hypertextovodkaz"/>
          <w:rFonts w:ascii="Arial" w:hAnsi="Arial" w:cs="Arial"/>
          <w:color w:val="auto"/>
          <w:u w:val="none"/>
        </w:rPr>
      </w:pPr>
      <w:bookmarkStart w:id="264" w:name="_Ref53919048"/>
      <w:r w:rsidRPr="00D61525">
        <w:rPr>
          <w:rFonts w:ascii="Arial" w:hAnsi="Arial" w:cs="Arial"/>
          <w:color w:val="212529"/>
          <w:shd w:val="clear" w:color="auto" w:fill="FFFFFF"/>
        </w:rPr>
        <w:t xml:space="preserve">HORDĚJČUK, Vojtěch. Git – Vojtěch Hordějčuk: Nástroje. </w:t>
      </w:r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t xml:space="preserve">VOHO: </w:t>
      </w:r>
      <w:r w:rsidR="00E7653D" w:rsidRPr="00D61525">
        <w:rPr>
          <w:rFonts w:ascii="Arial" w:hAnsi="Arial" w:cs="Arial"/>
          <w:i/>
          <w:iCs/>
          <w:color w:val="212529"/>
          <w:shd w:val="clear" w:color="auto" w:fill="FFFFFF"/>
        </w:rPr>
        <w:t>wiki – git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 [online]. [cit. 2020-10-07]. Dostupné z: </w:t>
      </w:r>
      <w:hyperlink r:id="rId102" w:history="1">
        <w:r w:rsidRPr="00D61525">
          <w:rPr>
            <w:rStyle w:val="Hypertextovodkaz"/>
            <w:rFonts w:ascii="Arial" w:hAnsi="Arial" w:cs="Arial"/>
            <w:color w:val="1155CC"/>
            <w:shd w:val="clear" w:color="auto" w:fill="FFFFFF"/>
          </w:rPr>
          <w:t>http://voho.eu/wiki/git/</w:t>
        </w:r>
      </w:hyperlink>
      <w:bookmarkStart w:id="265" w:name="_Ref53921145"/>
      <w:bookmarkStart w:id="266" w:name="_Ref53920619"/>
      <w:bookmarkEnd w:id="264"/>
    </w:p>
    <w:p w14:paraId="2460E565" w14:textId="5CBCE361" w:rsidR="008C3EC8" w:rsidRPr="00D61525" w:rsidRDefault="008C3EC8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Fonts w:ascii="Arial" w:hAnsi="Arial" w:cs="Arial"/>
        </w:rPr>
      </w:pPr>
      <w:bookmarkStart w:id="267" w:name="_Ref53921148"/>
      <w:bookmarkStart w:id="268" w:name="_Ref53920577"/>
      <w:bookmarkStart w:id="269" w:name="_Ref54625974"/>
      <w:r w:rsidRPr="00D61525">
        <w:rPr>
          <w:rFonts w:ascii="Arial" w:hAnsi="Arial" w:cs="Arial"/>
          <w:color w:val="212529"/>
          <w:shd w:val="clear" w:color="auto" w:fill="FFFFFF"/>
        </w:rPr>
        <w:t>Git merge. </w:t>
      </w:r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t>Git-scm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 [online]. [cit. 2020-10-18]. Dostupné z: </w:t>
      </w:r>
      <w:hyperlink r:id="rId103" w:history="1">
        <w:r w:rsidRPr="00D61525">
          <w:rPr>
            <w:rStyle w:val="Hypertextovodkaz"/>
            <w:rFonts w:ascii="Arial" w:hAnsi="Arial" w:cs="Arial"/>
            <w:shd w:val="clear" w:color="auto" w:fill="FFFFFF"/>
          </w:rPr>
          <w:t>https://git-scm.com/docs/git-merge</w:t>
        </w:r>
      </w:hyperlink>
      <w:bookmarkEnd w:id="267"/>
      <w:bookmarkEnd w:id="268"/>
    </w:p>
    <w:p w14:paraId="15C866C5" w14:textId="3D4F4041" w:rsidR="00BB262D" w:rsidRPr="00D61525" w:rsidRDefault="00BB262D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Fonts w:ascii="Arial" w:hAnsi="Arial" w:cs="Arial"/>
        </w:rPr>
      </w:pPr>
      <w:r w:rsidRPr="00D61525">
        <w:rPr>
          <w:rFonts w:ascii="Arial" w:hAnsi="Arial" w:cs="Arial"/>
          <w:color w:val="212529"/>
          <w:shd w:val="clear" w:color="auto" w:fill="FFFFFF"/>
        </w:rPr>
        <w:t>Git commit. </w:t>
      </w:r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t>Git-scm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 [online]. [cit. 2020-10-18]. Dostupné z: </w:t>
      </w:r>
      <w:hyperlink r:id="rId104" w:history="1">
        <w:r w:rsidRPr="00D61525">
          <w:rPr>
            <w:rStyle w:val="Hypertextovodkaz"/>
            <w:rFonts w:ascii="Arial" w:hAnsi="Arial" w:cs="Arial"/>
            <w:shd w:val="clear" w:color="auto" w:fill="FFFFFF"/>
          </w:rPr>
          <w:t>https://git-scm.com/docs/git-commit</w:t>
        </w:r>
      </w:hyperlink>
      <w:bookmarkEnd w:id="265"/>
      <w:bookmarkEnd w:id="269"/>
    </w:p>
    <w:p w14:paraId="693BFD76" w14:textId="77777777" w:rsidR="00FE1A2B" w:rsidRPr="00D61525" w:rsidRDefault="00BB262D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Fonts w:ascii="Arial" w:hAnsi="Arial" w:cs="Arial"/>
        </w:rPr>
      </w:pPr>
      <w:bookmarkStart w:id="270" w:name="_Ref53921827"/>
      <w:bookmarkEnd w:id="266"/>
      <w:r w:rsidRPr="00D61525">
        <w:rPr>
          <w:rFonts w:ascii="Arial" w:hAnsi="Arial" w:cs="Arial"/>
          <w:color w:val="212529"/>
          <w:shd w:val="clear" w:color="auto" w:fill="FFFFFF"/>
        </w:rPr>
        <w:t>Git fetch &amp; pull. </w:t>
      </w:r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t>Git-tower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 [online]. [cit. 2020-10-18]. Dostupné z: </w:t>
      </w:r>
      <w:hyperlink r:id="rId105" w:history="1">
        <w:r w:rsidRPr="00D61525">
          <w:rPr>
            <w:rStyle w:val="Hypertextovodkaz"/>
            <w:rFonts w:ascii="Arial" w:hAnsi="Arial" w:cs="Arial"/>
            <w:shd w:val="clear" w:color="auto" w:fill="FFFFFF"/>
          </w:rPr>
          <w:t>https://www.git-tower.com/learn/git/faq/difference-between-git-fetch-git-pull/</w:t>
        </w:r>
      </w:hyperlink>
      <w:bookmarkStart w:id="271" w:name="_Ref53921862"/>
      <w:bookmarkEnd w:id="270"/>
    </w:p>
    <w:p w14:paraId="170696C4" w14:textId="77777777" w:rsidR="00FE1A2B" w:rsidRPr="00D61525" w:rsidRDefault="00BB262D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Fonts w:ascii="Arial" w:hAnsi="Arial" w:cs="Arial"/>
        </w:rPr>
      </w:pPr>
      <w:bookmarkStart w:id="272" w:name="_Ref54626050"/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t>Mercurial: Source Control Management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 [online]. [cit. 2020-10-18]. Dostupné z: </w:t>
      </w:r>
      <w:hyperlink r:id="rId106" w:history="1">
        <w:r w:rsidRPr="00D61525">
          <w:rPr>
            <w:rStyle w:val="Hypertextovodkaz"/>
            <w:rFonts w:ascii="Arial" w:hAnsi="Arial" w:cs="Arial"/>
            <w:shd w:val="clear" w:color="auto" w:fill="FFFFFF"/>
          </w:rPr>
          <w:t>https://www.mercurial-scm.org/</w:t>
        </w:r>
      </w:hyperlink>
      <w:bookmarkStart w:id="273" w:name="_Ref53921863"/>
      <w:bookmarkEnd w:id="271"/>
      <w:bookmarkEnd w:id="272"/>
    </w:p>
    <w:p w14:paraId="69E326F6" w14:textId="77777777" w:rsidR="00FE1A2B" w:rsidRPr="00D61525" w:rsidRDefault="00BB262D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Fonts w:ascii="Arial" w:hAnsi="Arial" w:cs="Arial"/>
        </w:rPr>
      </w:pPr>
      <w:bookmarkStart w:id="274" w:name="_Ref54626051"/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t>Difference Git and Mercurial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 [online]. 31. 1. 2012 [cit. 2020-10-18]. Dostupné z: </w:t>
      </w:r>
      <w:hyperlink r:id="rId107" w:history="1">
        <w:r w:rsidRPr="00D61525">
          <w:rPr>
            <w:rStyle w:val="Hypertextovodkaz"/>
            <w:rFonts w:ascii="Arial" w:hAnsi="Arial" w:cs="Arial"/>
            <w:shd w:val="clear" w:color="auto" w:fill="FFFFFF"/>
          </w:rPr>
          <w:t>https://stackoverflow.com/questions/35837/what-is-the-difference-between-mercurial-and-git</w:t>
        </w:r>
      </w:hyperlink>
      <w:bookmarkEnd w:id="273"/>
      <w:bookmarkEnd w:id="274"/>
    </w:p>
    <w:p w14:paraId="1A2C8BFC" w14:textId="77777777" w:rsidR="00FE1A2B" w:rsidRPr="00D61525" w:rsidRDefault="00BB262D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Fonts w:ascii="Arial" w:hAnsi="Arial" w:cs="Arial"/>
        </w:rPr>
      </w:pPr>
      <w:bookmarkStart w:id="275" w:name="_Ref53921873"/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lastRenderedPageBreak/>
        <w:t>Github: What is github ?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 [online]. 14. 7. 2012 [cit. 2020-10-18]. Dostupné z: </w:t>
      </w:r>
      <w:hyperlink r:id="rId108" w:history="1">
        <w:r w:rsidRPr="00D61525">
          <w:rPr>
            <w:rStyle w:val="Hypertextovodkaz"/>
            <w:rFonts w:ascii="Arial" w:hAnsi="Arial" w:cs="Arial"/>
            <w:shd w:val="clear" w:color="auto" w:fill="FFFFFF"/>
          </w:rPr>
          <w:t>https://techcrunch.com/2012/07/14/what-exactly-is-github-anyway/?guccounter=1</w:t>
        </w:r>
      </w:hyperlink>
      <w:bookmarkStart w:id="276" w:name="_Ref53921874"/>
      <w:bookmarkEnd w:id="275"/>
    </w:p>
    <w:p w14:paraId="1CD59020" w14:textId="1E79B284" w:rsidR="00EA592D" w:rsidRPr="00D61525" w:rsidRDefault="00EA592D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Style w:val="Hypertextovodkaz"/>
          <w:rFonts w:ascii="Arial" w:hAnsi="Arial" w:cs="Arial"/>
          <w:color w:val="auto"/>
          <w:u w:val="none"/>
        </w:rPr>
      </w:pPr>
      <w:bookmarkStart w:id="277" w:name="_Ref53929439"/>
      <w:bookmarkEnd w:id="276"/>
      <w:r w:rsidRPr="00D61525">
        <w:rPr>
          <w:rFonts w:ascii="Arial" w:hAnsi="Arial" w:cs="Arial"/>
          <w:color w:val="212529"/>
          <w:shd w:val="clear" w:color="auto" w:fill="FFFFFF"/>
        </w:rPr>
        <w:t>Visual Studio News: Magazine. </w:t>
      </w:r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t>Visualstudiomagazine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 [online]. [cit. 2020-10-18]. Dostupné z: </w:t>
      </w:r>
      <w:hyperlink r:id="rId109" w:history="1">
        <w:r w:rsidRPr="00D61525">
          <w:rPr>
            <w:rStyle w:val="Hypertextovodkaz"/>
            <w:rFonts w:ascii="Arial" w:hAnsi="Arial" w:cs="Arial"/>
            <w:shd w:val="clear" w:color="auto" w:fill="FFFFFF"/>
          </w:rPr>
          <w:t>https://visualstudiomagazine.com/Home.aspx</w:t>
        </w:r>
      </w:hyperlink>
      <w:bookmarkEnd w:id="277"/>
    </w:p>
    <w:p w14:paraId="3DC232FE" w14:textId="5C0C2BE6" w:rsidR="00470F84" w:rsidRPr="00D61525" w:rsidRDefault="00470F84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Style w:val="Hypertextovodkaz"/>
          <w:rFonts w:ascii="Arial" w:hAnsi="Arial" w:cs="Arial"/>
          <w:color w:val="auto"/>
          <w:u w:val="none"/>
        </w:rPr>
      </w:pPr>
      <w:bookmarkStart w:id="278" w:name="_Ref53929436"/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t>Instalace VS: Visual Studio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 [online]. [cit. 2020-10-18]. Dostupné z: </w:t>
      </w:r>
      <w:hyperlink r:id="rId110" w:history="1">
        <w:r w:rsidRPr="00D61525">
          <w:rPr>
            <w:rStyle w:val="Hypertextovodkaz"/>
            <w:rFonts w:ascii="Arial" w:hAnsi="Arial" w:cs="Arial"/>
            <w:shd w:val="clear" w:color="auto" w:fill="FFFFFF"/>
          </w:rPr>
          <w:t>http://moderniprogramovani.cz/instalace/visual-studio/</w:t>
        </w:r>
      </w:hyperlink>
      <w:bookmarkEnd w:id="278"/>
    </w:p>
    <w:p w14:paraId="76E0BB08" w14:textId="64671798" w:rsidR="00CD6A56" w:rsidRPr="00D61525" w:rsidRDefault="00470F84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Fonts w:ascii="Arial" w:hAnsi="Arial" w:cs="Arial"/>
        </w:rPr>
      </w:pPr>
      <w:bookmarkStart w:id="279" w:name="_Ref54627467"/>
      <w:r w:rsidRPr="00D61525">
        <w:rPr>
          <w:rFonts w:ascii="Arial" w:hAnsi="Arial" w:cs="Arial"/>
          <w:color w:val="212529"/>
          <w:shd w:val="clear" w:color="auto" w:fill="FFFFFF"/>
        </w:rPr>
        <w:t>WinForms Designer: .NET. </w:t>
      </w:r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t>Devblogs.microsoft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 [online]. 19. 5. 2020 [cit. 2020-10-18]. Dostupné z: </w:t>
      </w:r>
      <w:hyperlink r:id="rId111" w:history="1">
        <w:r w:rsidRPr="00D61525">
          <w:rPr>
            <w:rStyle w:val="Hypertextovodkaz"/>
            <w:rFonts w:ascii="Arial" w:hAnsi="Arial" w:cs="Arial"/>
            <w:shd w:val="clear" w:color="auto" w:fill="FFFFFF"/>
          </w:rPr>
          <w:t>https://devblogs.microsoft.com/dotnet/windows-forms-designer-for-net-core-released/</w:t>
        </w:r>
      </w:hyperlink>
      <w:bookmarkEnd w:id="279"/>
    </w:p>
    <w:p w14:paraId="501A5411" w14:textId="576A187A" w:rsidR="00EA592D" w:rsidRPr="00D61525" w:rsidRDefault="00EA592D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Style w:val="Hypertextovodkaz"/>
          <w:rFonts w:ascii="Arial" w:hAnsi="Arial" w:cs="Arial"/>
          <w:color w:val="auto"/>
          <w:u w:val="none"/>
        </w:rPr>
      </w:pPr>
      <w:bookmarkStart w:id="280" w:name="_Ref53929718"/>
      <w:r w:rsidRPr="00D61525">
        <w:rPr>
          <w:rFonts w:ascii="Arial" w:hAnsi="Arial" w:cs="Arial"/>
          <w:color w:val="212529"/>
          <w:shd w:val="clear" w:color="auto" w:fill="FFFFFF"/>
        </w:rPr>
        <w:t>WPF designer: Dokumentace. </w:t>
      </w:r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t>Visualstudiomagazine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 [online]. [cit. 2020-10-18]. Dostupné z: </w:t>
      </w:r>
      <w:hyperlink r:id="rId112" w:history="1">
        <w:r w:rsidRPr="00D61525">
          <w:rPr>
            <w:rStyle w:val="Hypertextovodkaz"/>
            <w:rFonts w:ascii="Arial" w:hAnsi="Arial" w:cs="Arial"/>
            <w:shd w:val="clear" w:color="auto" w:fill="FFFFFF"/>
          </w:rPr>
          <w:t>https://www.stimulsoft.com/en/documentation/online/programming-manual/index.html?engine_right_to_left_wpf_designer_and_viewer.htm</w:t>
        </w:r>
      </w:hyperlink>
      <w:bookmarkEnd w:id="280"/>
    </w:p>
    <w:p w14:paraId="1C39E002" w14:textId="73866E27" w:rsidR="00A05A34" w:rsidRPr="00D61525" w:rsidRDefault="00A05A34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Fonts w:ascii="Arial" w:hAnsi="Arial" w:cs="Arial"/>
        </w:rPr>
      </w:pPr>
      <w:bookmarkStart w:id="281" w:name="_Ref54627747"/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t>Mobile-app-development: features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 [online]. Apress [cit. 2020-10-26]. Dostupné z: </w:t>
      </w:r>
      <w:hyperlink r:id="rId113" w:history="1">
        <w:r w:rsidRPr="00D61525">
          <w:rPr>
            <w:rStyle w:val="Hypertextovodkaz"/>
            <w:rFonts w:ascii="Arial" w:hAnsi="Arial" w:cs="Arial"/>
            <w:shd w:val="clear" w:color="auto" w:fill="FFFFFF"/>
          </w:rPr>
          <w:t>https://visualstudio.microsoft.com/cs/vs/features/mobile-app-development/</w:t>
        </w:r>
      </w:hyperlink>
      <w:bookmarkEnd w:id="281"/>
    </w:p>
    <w:p w14:paraId="657D54FD" w14:textId="77777777" w:rsidR="00AB709D" w:rsidRPr="00D61525" w:rsidRDefault="00AB709D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Fonts w:ascii="Arial" w:hAnsi="Arial" w:cs="Arial"/>
        </w:rPr>
      </w:pPr>
      <w:bookmarkStart w:id="282" w:name="_Ref53929831"/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t>.NET: introduction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 [online]. 28. 09. 2020 [cit. 2020-10-18]. Dostupné z: </w:t>
      </w:r>
      <w:hyperlink r:id="rId114" w:history="1">
        <w:r w:rsidRPr="00D61525">
          <w:rPr>
            <w:rStyle w:val="Hypertextovodkaz"/>
            <w:rFonts w:ascii="Arial" w:hAnsi="Arial" w:cs="Arial"/>
            <w:shd w:val="clear" w:color="auto" w:fill="FFFFFF"/>
          </w:rPr>
          <w:t>https://docs.microsoft.com/cs-cz/dotnet/core/introduction</w:t>
        </w:r>
      </w:hyperlink>
      <w:bookmarkEnd w:id="282"/>
    </w:p>
    <w:p w14:paraId="407EE1FC" w14:textId="0F5EC139" w:rsidR="008222C7" w:rsidRPr="00D61525" w:rsidRDefault="008222C7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Style w:val="Hypertextovodkaz"/>
          <w:rFonts w:ascii="Arial" w:hAnsi="Arial" w:cs="Arial"/>
          <w:color w:val="auto"/>
          <w:u w:val="none"/>
        </w:rPr>
      </w:pPr>
      <w:bookmarkStart w:id="283" w:name="_Ref54628011"/>
      <w:r w:rsidRPr="00D61525">
        <w:rPr>
          <w:rFonts w:ascii="Arial" w:hAnsi="Arial" w:cs="Arial"/>
          <w:color w:val="212529"/>
          <w:shd w:val="clear" w:color="auto" w:fill="FFFFFF"/>
        </w:rPr>
        <w:t xml:space="preserve">CHAND, Mahesh. C-sharpcorner: Difference Between .NET and .NET Core. C-sharpcorner [online]. 2020, 2020 [cit. 2020-10-07]. Dostupné z: </w:t>
      </w:r>
      <w:hyperlink r:id="rId115" w:history="1">
        <w:r w:rsidRPr="00D61525">
          <w:rPr>
            <w:rStyle w:val="Hypertextovodkaz"/>
            <w:rFonts w:ascii="Arial" w:hAnsi="Arial" w:cs="Arial"/>
            <w:color w:val="1155CC"/>
            <w:shd w:val="clear" w:color="auto" w:fill="FFFFFF"/>
          </w:rPr>
          <w:t>https://www.c-sharpcorner.com/article/difference-between-net-framework-and-net-core/</w:t>
        </w:r>
      </w:hyperlink>
      <w:bookmarkEnd w:id="283"/>
    </w:p>
    <w:p w14:paraId="6CFB3D9E" w14:textId="5AE85431" w:rsidR="001B4E08" w:rsidRPr="00D61525" w:rsidRDefault="001B4E08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Fonts w:ascii="Arial" w:hAnsi="Arial" w:cs="Arial"/>
        </w:rPr>
      </w:pPr>
      <w:bookmarkStart w:id="284" w:name="_Ref53929894"/>
      <w:bookmarkStart w:id="285" w:name="_Ref55427010"/>
      <w:r w:rsidRPr="00D61525">
        <w:rPr>
          <w:rFonts w:ascii="Arial" w:hAnsi="Arial" w:cs="Arial"/>
        </w:rPr>
        <w:t xml:space="preserve">ČÁPKA, David. Základy .NET: obrázek. Itnetwork [online]. [cit. 2020-11-05]. Dostupné z: </w:t>
      </w:r>
      <w:hyperlink r:id="rId116" w:history="1">
        <w:r w:rsidRPr="00D61525">
          <w:rPr>
            <w:rStyle w:val="Hypertextovodkaz"/>
            <w:rFonts w:ascii="Arial" w:hAnsi="Arial" w:cs="Arial"/>
          </w:rPr>
          <w:t>https://www.itnetwork.cz/csharp/zaklady/c-sharp-tutorial-uvod-do-jazyka-a-dot-net-framework</w:t>
        </w:r>
      </w:hyperlink>
    </w:p>
    <w:p w14:paraId="4C33B9EE" w14:textId="598F63F9" w:rsidR="0095034D" w:rsidRPr="00D61525" w:rsidRDefault="0095034D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Fonts w:ascii="Arial" w:hAnsi="Arial" w:cs="Arial"/>
        </w:rPr>
      </w:pPr>
      <w:r w:rsidRPr="00D61525">
        <w:rPr>
          <w:rFonts w:ascii="Arial" w:hAnsi="Arial" w:cs="Arial"/>
          <w:color w:val="212529"/>
          <w:shd w:val="clear" w:color="auto" w:fill="FFFFFF"/>
        </w:rPr>
        <w:t>WPF: what is WPF. </w:t>
      </w:r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t>Wpf-tutorial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 [online]. [cit. 2020-10-18]. Dostupné z: </w:t>
      </w:r>
      <w:hyperlink r:id="rId117" w:history="1">
        <w:r w:rsidRPr="00D61525">
          <w:rPr>
            <w:rStyle w:val="Hypertextovodkaz"/>
            <w:rFonts w:ascii="Arial" w:hAnsi="Arial" w:cs="Arial"/>
            <w:shd w:val="clear" w:color="auto" w:fill="FFFFFF"/>
          </w:rPr>
          <w:t>https://www.wpf-tutorial.com/about-wpf/what-is-wpf/</w:t>
        </w:r>
      </w:hyperlink>
      <w:bookmarkEnd w:id="284"/>
      <w:bookmarkEnd w:id="285"/>
    </w:p>
    <w:p w14:paraId="7770B5DA" w14:textId="3F7B187F" w:rsidR="0095034D" w:rsidRPr="00D61525" w:rsidRDefault="0095034D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Fonts w:ascii="Arial" w:hAnsi="Arial" w:cs="Arial"/>
        </w:rPr>
      </w:pPr>
      <w:bookmarkStart w:id="286" w:name="_Ref53929571"/>
      <w:r w:rsidRPr="00D61525">
        <w:rPr>
          <w:rFonts w:ascii="Arial" w:hAnsi="Arial" w:cs="Arial"/>
          <w:color w:val="212529"/>
          <w:shd w:val="clear" w:color="auto" w:fill="FFFFFF"/>
        </w:rPr>
        <w:t>Getting started with WPF: docs. </w:t>
      </w:r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t>Docs.microsoft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 [online]. [cit. 2020-10-18]. Dostupné z: </w:t>
      </w:r>
      <w:hyperlink r:id="rId118" w:history="1">
        <w:r w:rsidRPr="00D61525">
          <w:rPr>
            <w:rStyle w:val="Hypertextovodkaz"/>
            <w:rFonts w:ascii="Arial" w:hAnsi="Arial" w:cs="Arial"/>
            <w:shd w:val="clear" w:color="auto" w:fill="FFFFFF"/>
          </w:rPr>
          <w:t>https://docs.microsoft.com/cs-cz/visualstudio/designers/getting-started-with-wpf?view=vs-2019</w:t>
        </w:r>
      </w:hyperlink>
      <w:bookmarkEnd w:id="286"/>
    </w:p>
    <w:p w14:paraId="1A91C860" w14:textId="771EFEAC" w:rsidR="00AF7646" w:rsidRPr="00D61525" w:rsidRDefault="0095034D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Style w:val="Hypertextovodkaz"/>
          <w:rFonts w:ascii="Arial" w:hAnsi="Arial" w:cs="Arial"/>
          <w:color w:val="auto"/>
          <w:u w:val="none"/>
        </w:rPr>
      </w:pPr>
      <w:bookmarkStart w:id="287" w:name="_Ref53929572"/>
      <w:r w:rsidRPr="00D61525">
        <w:rPr>
          <w:rFonts w:ascii="Arial" w:hAnsi="Arial" w:cs="Arial"/>
          <w:color w:val="212529"/>
          <w:shd w:val="clear" w:color="auto" w:fill="FFFFFF"/>
        </w:rPr>
        <w:t>Prvni WPF aplikace: csharp. </w:t>
      </w:r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t>Itnetwork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 [online]. [cit. 2020-10-18]. Dostupné z: </w:t>
      </w:r>
      <w:hyperlink r:id="rId119" w:history="1">
        <w:r w:rsidRPr="00D61525">
          <w:rPr>
            <w:rStyle w:val="Hypertextovodkaz"/>
            <w:rFonts w:ascii="Arial" w:hAnsi="Arial" w:cs="Arial"/>
            <w:shd w:val="clear" w:color="auto" w:fill="FFFFFF"/>
          </w:rPr>
          <w:t>https://www.itnetwork.cz/csharp/wpf/c-sharp-tutorial-wpf-uvod-a-prvni-formularova-aplikace</w:t>
        </w:r>
      </w:hyperlink>
      <w:bookmarkEnd w:id="287"/>
    </w:p>
    <w:p w14:paraId="48CCFC72" w14:textId="77777777" w:rsidR="00C01BC8" w:rsidRPr="00D61525" w:rsidRDefault="00C01BC8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Fonts w:ascii="Arial" w:hAnsi="Arial" w:cs="Arial"/>
        </w:rPr>
      </w:pPr>
      <w:bookmarkStart w:id="288" w:name="_Ref53929602"/>
      <w:r w:rsidRPr="00D61525">
        <w:rPr>
          <w:rFonts w:ascii="Arial" w:hAnsi="Arial" w:cs="Arial"/>
          <w:color w:val="212529"/>
          <w:shd w:val="clear" w:color="auto" w:fill="FFFFFF"/>
        </w:rPr>
        <w:t>WinForms vs WPF: Differences. </w:t>
      </w:r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t>Educba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 [online]. [cit. 2020-10-18]. Dostupné z: </w:t>
      </w:r>
      <w:hyperlink r:id="rId120" w:history="1">
        <w:r w:rsidRPr="00D61525">
          <w:rPr>
            <w:rStyle w:val="Hypertextovodkaz"/>
            <w:rFonts w:ascii="Arial" w:hAnsi="Arial" w:cs="Arial"/>
            <w:shd w:val="clear" w:color="auto" w:fill="FFFFFF"/>
          </w:rPr>
          <w:t>https://www.educba.com/winforms-vs-wpf/</w:t>
        </w:r>
      </w:hyperlink>
      <w:bookmarkEnd w:id="288"/>
    </w:p>
    <w:p w14:paraId="7B1CF202" w14:textId="477FB713" w:rsidR="00C01BC8" w:rsidRPr="00D61525" w:rsidRDefault="00C01BC8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Style w:val="Hypertextovodkaz"/>
          <w:rFonts w:ascii="Arial" w:hAnsi="Arial" w:cs="Arial"/>
          <w:color w:val="auto"/>
          <w:u w:val="none"/>
        </w:rPr>
      </w:pPr>
      <w:bookmarkStart w:id="289" w:name="_Ref53929603"/>
      <w:r w:rsidRPr="00D61525">
        <w:rPr>
          <w:rFonts w:ascii="Arial" w:hAnsi="Arial" w:cs="Arial"/>
          <w:color w:val="212529"/>
          <w:shd w:val="clear" w:color="auto" w:fill="FFFFFF"/>
        </w:rPr>
        <w:t>WinForms vs WPF: Differences. </w:t>
      </w:r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t>Wpf-tutorial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 [online]. [cit. 2020-10-18]. Dostupné z: </w:t>
      </w:r>
      <w:hyperlink r:id="rId121" w:history="1">
        <w:r w:rsidRPr="00D61525">
          <w:rPr>
            <w:rStyle w:val="Hypertextovodkaz"/>
            <w:rFonts w:ascii="Arial" w:hAnsi="Arial" w:cs="Arial"/>
            <w:shd w:val="clear" w:color="auto" w:fill="FFFFFF"/>
          </w:rPr>
          <w:t>https://www.wpf-tutorial.com/about-wpf/wpf-vs-winforms/</w:t>
        </w:r>
      </w:hyperlink>
      <w:bookmarkEnd w:id="289"/>
    </w:p>
    <w:p w14:paraId="3D494BCA" w14:textId="77777777" w:rsidR="00AF7646" w:rsidRPr="00D61525" w:rsidRDefault="00AF7646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Fonts w:ascii="Arial" w:hAnsi="Arial" w:cs="Arial"/>
        </w:rPr>
      </w:pPr>
      <w:bookmarkStart w:id="290" w:name="_Ref53929953"/>
      <w:r w:rsidRPr="00D61525">
        <w:rPr>
          <w:rFonts w:ascii="Arial" w:hAnsi="Arial" w:cs="Arial"/>
          <w:color w:val="212529"/>
          <w:shd w:val="clear" w:color="auto" w:fill="FFFFFF"/>
        </w:rPr>
        <w:t>XAML: Docs. </w:t>
      </w:r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t>Docs.microsoft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 [online]. 30. 09. 2019 [cit. 2020-10-18]. Dostupné z: </w:t>
      </w:r>
      <w:hyperlink r:id="rId122" w:history="1">
        <w:r w:rsidRPr="00D61525">
          <w:rPr>
            <w:rStyle w:val="Hypertextovodkaz"/>
            <w:rFonts w:ascii="Arial" w:hAnsi="Arial" w:cs="Arial"/>
            <w:shd w:val="clear" w:color="auto" w:fill="FFFFFF"/>
          </w:rPr>
          <w:t>https://docs.microsoft.com/cs-cz/xamarin/xamarin-forms/xaml/xaml-basics/get-started-with-xaml?tabs=windows</w:t>
        </w:r>
      </w:hyperlink>
      <w:bookmarkEnd w:id="290"/>
    </w:p>
    <w:p w14:paraId="0EB2147D" w14:textId="3DCC617F" w:rsidR="00AF7646" w:rsidRPr="00D61525" w:rsidRDefault="00AF7646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Style w:val="Hypertextovodkaz"/>
          <w:rFonts w:ascii="Arial" w:hAnsi="Arial" w:cs="Arial"/>
          <w:color w:val="auto"/>
          <w:u w:val="none"/>
        </w:rPr>
      </w:pPr>
      <w:bookmarkStart w:id="291" w:name="_Ref53929956"/>
      <w:r w:rsidRPr="00D61525">
        <w:rPr>
          <w:rFonts w:ascii="Arial" w:hAnsi="Arial" w:cs="Arial"/>
          <w:color w:val="212529"/>
          <w:shd w:val="clear" w:color="auto" w:fill="FFFFFF"/>
        </w:rPr>
        <w:t>XAML: What is xaml. </w:t>
      </w:r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t>Wpf-tutorial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 [online]. [cit. 2020-10-18]. Dostupné z: </w:t>
      </w:r>
      <w:hyperlink r:id="rId123" w:history="1">
        <w:r w:rsidRPr="00D61525">
          <w:rPr>
            <w:rStyle w:val="Hypertextovodkaz"/>
            <w:rFonts w:ascii="Arial" w:hAnsi="Arial" w:cs="Arial"/>
            <w:shd w:val="clear" w:color="auto" w:fill="FFFFFF"/>
          </w:rPr>
          <w:t>https://www.wpf-tutorial.com/cs/5/xaml/co-je-to-xaml/</w:t>
        </w:r>
      </w:hyperlink>
      <w:bookmarkEnd w:id="291"/>
    </w:p>
    <w:p w14:paraId="3AD2F1B4" w14:textId="77777777" w:rsidR="00975F4C" w:rsidRPr="00D61525" w:rsidRDefault="0099045A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Style w:val="Hypertextovodkaz"/>
          <w:rFonts w:ascii="Arial" w:hAnsi="Arial" w:cs="Arial"/>
          <w:color w:val="auto"/>
          <w:u w:val="none"/>
        </w:rPr>
      </w:pPr>
      <w:bookmarkStart w:id="292" w:name="_Ref53929936"/>
      <w:r w:rsidRPr="00D61525">
        <w:rPr>
          <w:rFonts w:ascii="Arial" w:hAnsi="Arial" w:cs="Arial"/>
          <w:color w:val="212529"/>
          <w:shd w:val="clear" w:color="auto" w:fill="FFFFFF"/>
        </w:rPr>
        <w:t xml:space="preserve">XAML Designer: Design XAML in Visual Studio and Blend. Docs.microsoft.com: visualstudio/xaml-tools [online]. Microsoft, 2020, 02. 28. 2020 [cit. 2020-10-07]. Dostupné z: </w:t>
      </w:r>
      <w:hyperlink r:id="rId124" w:history="1">
        <w:r w:rsidRPr="00D61525">
          <w:rPr>
            <w:rStyle w:val="Hypertextovodkaz"/>
            <w:rFonts w:ascii="Arial" w:hAnsi="Arial" w:cs="Arial"/>
            <w:color w:val="1155CC"/>
            <w:shd w:val="clear" w:color="auto" w:fill="FFFFFF"/>
          </w:rPr>
          <w:t>https://docs.microsoft.com/en-us/visualstudio/xaml-tools/designing-xaml-in-visual-studio?view=vs-2019</w:t>
        </w:r>
      </w:hyperlink>
      <w:bookmarkStart w:id="293" w:name="_Ref53929576"/>
      <w:bookmarkEnd w:id="292"/>
    </w:p>
    <w:p w14:paraId="1215968B" w14:textId="63A6F22B" w:rsidR="00185995" w:rsidRPr="00D61525" w:rsidRDefault="008F6C66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Style w:val="Hypertextovodkaz"/>
          <w:rFonts w:ascii="Arial" w:hAnsi="Arial" w:cs="Arial"/>
          <w:color w:val="auto"/>
          <w:u w:val="none"/>
        </w:rPr>
      </w:pPr>
      <w:bookmarkStart w:id="294" w:name="_Ref53929737"/>
      <w:bookmarkEnd w:id="293"/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lastRenderedPageBreak/>
        <w:t>Nuget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 [online]. [cit. 2020-10-18]. Dostupné z: </w:t>
      </w:r>
      <w:hyperlink r:id="rId125" w:history="1">
        <w:r w:rsidRPr="00D61525">
          <w:rPr>
            <w:rStyle w:val="Hypertextovodkaz"/>
            <w:rFonts w:ascii="Arial" w:hAnsi="Arial" w:cs="Arial"/>
            <w:shd w:val="clear" w:color="auto" w:fill="FFFFFF"/>
          </w:rPr>
          <w:t>https://www.nuget.org/</w:t>
        </w:r>
      </w:hyperlink>
      <w:bookmarkEnd w:id="294"/>
    </w:p>
    <w:p w14:paraId="1C33AD12" w14:textId="1CA4BA86" w:rsidR="002151AF" w:rsidRPr="00D61525" w:rsidRDefault="00AF7646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Fonts w:ascii="Arial" w:hAnsi="Arial" w:cs="Arial"/>
        </w:rPr>
      </w:pPr>
      <w:bookmarkStart w:id="295" w:name="_Ref53929727"/>
      <w:r w:rsidRPr="00D61525">
        <w:rPr>
          <w:rFonts w:ascii="Arial" w:hAnsi="Arial" w:cs="Arial"/>
          <w:color w:val="212529"/>
          <w:shd w:val="clear" w:color="auto" w:fill="FFFFFF"/>
        </w:rPr>
        <w:t xml:space="preserve">NuGet: Úvod do NuGet [online]. Microsoft, 2019 [cit. 2020-10-07]. Dostupné z: </w:t>
      </w:r>
      <w:hyperlink r:id="rId126" w:history="1">
        <w:r w:rsidRPr="00D61525">
          <w:rPr>
            <w:rStyle w:val="Hypertextovodkaz"/>
            <w:rFonts w:ascii="Arial" w:hAnsi="Arial" w:cs="Arial"/>
            <w:shd w:val="clear" w:color="auto" w:fill="FFFFFF"/>
          </w:rPr>
          <w:t>https://docs.microsoft.com/cs-cz/nuget/what-is-nuget</w:t>
        </w:r>
      </w:hyperlink>
      <w:bookmarkEnd w:id="295"/>
    </w:p>
    <w:p w14:paraId="7FF40ECD" w14:textId="40257BC2" w:rsidR="002151AF" w:rsidRPr="00D61525" w:rsidRDefault="002151AF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Fonts w:ascii="Arial" w:hAnsi="Arial" w:cs="Arial"/>
        </w:rPr>
      </w:pPr>
      <w:bookmarkStart w:id="296" w:name="_Ref55424634"/>
      <w:r w:rsidRPr="00D61525">
        <w:rPr>
          <w:rFonts w:ascii="Arial" w:hAnsi="Arial" w:cs="Arial"/>
          <w:color w:val="212529"/>
          <w:shd w:val="clear" w:color="auto" w:fill="FFFFFF"/>
        </w:rPr>
        <w:t>C#: Prohlídka jazyka C#. </w:t>
      </w:r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t>Docs.microsoft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 [online]. 06. 08. 2020 [cit. 2020-11-04]. Dostupné z: </w:t>
      </w:r>
      <w:hyperlink r:id="rId127" w:history="1">
        <w:r w:rsidRPr="00D61525">
          <w:rPr>
            <w:rStyle w:val="Hypertextovodkaz"/>
            <w:rFonts w:ascii="Arial" w:hAnsi="Arial" w:cs="Arial"/>
            <w:shd w:val="clear" w:color="auto" w:fill="FFFFFF"/>
          </w:rPr>
          <w:t>https://docs.microsoft.com/cs-cz/dotnet/csharp/tour-of-csharp/</w:t>
        </w:r>
      </w:hyperlink>
      <w:bookmarkEnd w:id="296"/>
    </w:p>
    <w:p w14:paraId="1B4F4089" w14:textId="77777777" w:rsidR="00AF7646" w:rsidRPr="00D61525" w:rsidRDefault="00AF7646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Fonts w:ascii="Arial" w:hAnsi="Arial" w:cs="Arial"/>
        </w:rPr>
      </w:pPr>
      <w:bookmarkStart w:id="297" w:name="_Ref53930069"/>
      <w:r w:rsidRPr="00D61525">
        <w:rPr>
          <w:rFonts w:ascii="Arial" w:hAnsi="Arial" w:cs="Arial"/>
          <w:color w:val="212529"/>
          <w:shd w:val="clear" w:color="auto" w:fill="FFFFFF"/>
        </w:rPr>
        <w:t>Octokit: documentation. </w:t>
      </w:r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t>Octokitnet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 [online]. [cit. 2020-10-18]. Dostupné z: </w:t>
      </w:r>
      <w:hyperlink r:id="rId128" w:history="1">
        <w:r w:rsidRPr="00D61525">
          <w:rPr>
            <w:rStyle w:val="Hypertextovodkaz"/>
            <w:rFonts w:ascii="Arial" w:hAnsi="Arial" w:cs="Arial"/>
            <w:shd w:val="clear" w:color="auto" w:fill="FFFFFF"/>
          </w:rPr>
          <w:t>https://octokitnet.readthedocs.io/en/latest/</w:t>
        </w:r>
      </w:hyperlink>
      <w:bookmarkEnd w:id="297"/>
    </w:p>
    <w:p w14:paraId="16A53790" w14:textId="634FA0FB" w:rsidR="00AF7646" w:rsidRPr="00D61525" w:rsidRDefault="00AF7646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Style w:val="Hypertextovodkaz"/>
          <w:rFonts w:ascii="Arial" w:hAnsi="Arial" w:cs="Arial"/>
          <w:color w:val="auto"/>
          <w:u w:val="none"/>
        </w:rPr>
      </w:pPr>
      <w:bookmarkStart w:id="298" w:name="_Ref53930035"/>
      <w:r w:rsidRPr="00D61525">
        <w:rPr>
          <w:rFonts w:ascii="Arial" w:hAnsi="Arial" w:cs="Arial"/>
          <w:color w:val="212529"/>
          <w:shd w:val="clear" w:color="auto" w:fill="FFFFFF"/>
        </w:rPr>
        <w:t xml:space="preserve">Octokit: GitHub API Client Library for .NET. Github.com: github.com/octokit [online]. 2017 [cit. 2020-10-07]. Dostupné z: </w:t>
      </w:r>
      <w:hyperlink r:id="rId129" w:history="1">
        <w:r w:rsidRPr="00D61525">
          <w:rPr>
            <w:rStyle w:val="Hypertextovodkaz"/>
            <w:rFonts w:ascii="Arial" w:hAnsi="Arial" w:cs="Arial"/>
            <w:shd w:val="clear" w:color="auto" w:fill="FFFFFF"/>
          </w:rPr>
          <w:t>https://github.com/octokit/octokit.net</w:t>
        </w:r>
      </w:hyperlink>
      <w:bookmarkEnd w:id="298"/>
    </w:p>
    <w:p w14:paraId="00DF9DB2" w14:textId="01941718" w:rsidR="00B65134" w:rsidRPr="00D61525" w:rsidRDefault="00B65134" w:rsidP="00CC53C5">
      <w:pPr>
        <w:pStyle w:val="Normlnweb"/>
        <w:numPr>
          <w:ilvl w:val="0"/>
          <w:numId w:val="7"/>
        </w:numPr>
        <w:spacing w:before="0" w:beforeAutospacing="0" w:after="120" w:afterAutospacing="0"/>
        <w:ind w:left="397" w:hanging="397"/>
        <w:rPr>
          <w:rFonts w:ascii="Arial" w:hAnsi="Arial" w:cs="Arial"/>
        </w:rPr>
      </w:pPr>
      <w:bookmarkStart w:id="299" w:name="_Ref62579816"/>
      <w:r w:rsidRPr="00D61525">
        <w:rPr>
          <w:rFonts w:ascii="Arial" w:hAnsi="Arial" w:cs="Arial"/>
          <w:color w:val="212529"/>
          <w:shd w:val="clear" w:color="auto" w:fill="FFFFFF"/>
        </w:rPr>
        <w:t>Live Charts: Grafy. </w:t>
      </w:r>
      <w:r w:rsidRPr="00D61525">
        <w:rPr>
          <w:rFonts w:ascii="Arial" w:hAnsi="Arial" w:cs="Arial"/>
          <w:i/>
          <w:iCs/>
          <w:color w:val="212529"/>
          <w:shd w:val="clear" w:color="auto" w:fill="FFFFFF"/>
        </w:rPr>
        <w:t>Lvcharts.net</w:t>
      </w:r>
      <w:r w:rsidRPr="00D61525">
        <w:rPr>
          <w:rFonts w:ascii="Arial" w:hAnsi="Arial" w:cs="Arial"/>
          <w:color w:val="212529"/>
          <w:shd w:val="clear" w:color="auto" w:fill="FFFFFF"/>
        </w:rPr>
        <w:t xml:space="preserve"> [online]. [cit. 2021-01-26]. Dostupné z: </w:t>
      </w:r>
      <w:hyperlink r:id="rId130" w:history="1">
        <w:r w:rsidR="005C5DA4" w:rsidRPr="00D61525">
          <w:rPr>
            <w:rStyle w:val="Hypertextovodkaz"/>
            <w:rFonts w:ascii="Arial" w:hAnsi="Arial" w:cs="Arial"/>
            <w:shd w:val="clear" w:color="auto" w:fill="FFFFFF"/>
          </w:rPr>
          <w:t>https://lvcharts.net/App/examples/wpf/start</w:t>
        </w:r>
      </w:hyperlink>
      <w:bookmarkEnd w:id="299"/>
    </w:p>
    <w:p w14:paraId="30C7733D" w14:textId="4ED85ABF" w:rsidR="00470EE5" w:rsidRPr="00470EE5" w:rsidRDefault="005C5DA4" w:rsidP="00CC53C5">
      <w:pPr>
        <w:pStyle w:val="Odstavecseseznamem"/>
        <w:numPr>
          <w:ilvl w:val="0"/>
          <w:numId w:val="7"/>
        </w:numPr>
        <w:spacing w:before="0" w:after="120" w:line="240" w:lineRule="auto"/>
        <w:ind w:left="397" w:hanging="397"/>
        <w:jc w:val="left"/>
        <w:rPr>
          <w:rStyle w:val="Hypertextovodkaz"/>
          <w:rFonts w:ascii="Arial" w:hAnsi="Arial" w:cs="Arial"/>
          <w:color w:val="212529"/>
          <w:sz w:val="24"/>
          <w:szCs w:val="24"/>
          <w:u w:val="none"/>
          <w:shd w:val="clear" w:color="auto" w:fill="FFFFFF"/>
        </w:rPr>
      </w:pPr>
      <w:bookmarkStart w:id="300" w:name="_Ref62828664"/>
      <w:r w:rsidRPr="00D61525">
        <w:rPr>
          <w:rFonts w:ascii="Arial" w:hAnsi="Arial" w:cs="Arial"/>
          <w:color w:val="212529"/>
          <w:sz w:val="24"/>
          <w:szCs w:val="24"/>
          <w:shd w:val="clear" w:color="auto" w:fill="FFFFFF"/>
        </w:rPr>
        <w:t>NUZZI, Jim. WPF XAML MenuItem Styles: .NET, WPF. </w:t>
      </w:r>
      <w:r w:rsidRPr="00D61525">
        <w:rPr>
          <w:rFonts w:ascii="Arial" w:hAnsi="Arial" w:cs="Arial"/>
          <w:i/>
          <w:iCs/>
          <w:color w:val="212529"/>
          <w:sz w:val="24"/>
          <w:szCs w:val="24"/>
          <w:shd w:val="clear" w:color="auto" w:fill="FFFFFF"/>
        </w:rPr>
        <w:t>Jimnuzzi.com</w:t>
      </w:r>
      <w:r w:rsidRPr="00D61525">
        <w:rPr>
          <w:rFonts w:ascii="Arial" w:hAnsi="Arial" w:cs="Arial"/>
          <w:color w:val="212529"/>
          <w:sz w:val="24"/>
          <w:szCs w:val="24"/>
          <w:shd w:val="clear" w:color="auto" w:fill="FFFFFF"/>
        </w:rPr>
        <w:t xml:space="preserve"> [online]. 29.6.2008 [cit. 2021-01-29]. Dostupné z: </w:t>
      </w:r>
      <w:hyperlink r:id="rId131" w:history="1">
        <w:r w:rsidRPr="00D61525">
          <w:rPr>
            <w:rStyle w:val="Hypertextovodkaz"/>
            <w:rFonts w:ascii="Arial" w:hAnsi="Arial" w:cs="Arial"/>
            <w:sz w:val="24"/>
            <w:szCs w:val="24"/>
            <w:shd w:val="clear" w:color="auto" w:fill="FFFFFF"/>
          </w:rPr>
          <w:t>https://www.jimnuzzi.com/2008/06/29/wpf-xaml-menuitem-styles/</w:t>
        </w:r>
      </w:hyperlink>
      <w:bookmarkEnd w:id="300"/>
    </w:p>
    <w:p w14:paraId="12C0D2EF" w14:textId="307D02D8" w:rsidR="005C5DA4" w:rsidRPr="00FA1166" w:rsidRDefault="00470EE5" w:rsidP="00CC53C5">
      <w:pPr>
        <w:pStyle w:val="Odstavecseseznamem"/>
        <w:numPr>
          <w:ilvl w:val="0"/>
          <w:numId w:val="7"/>
        </w:numPr>
        <w:spacing w:before="0" w:after="120" w:line="240" w:lineRule="auto"/>
        <w:ind w:left="397" w:hanging="397"/>
        <w:jc w:val="left"/>
        <w:rPr>
          <w:rStyle w:val="Hypertextovodkaz"/>
          <w:rFonts w:ascii="Arial" w:hAnsi="Arial" w:cs="Arial"/>
          <w:color w:val="212529"/>
          <w:sz w:val="24"/>
          <w:szCs w:val="24"/>
          <w:u w:val="none"/>
          <w:shd w:val="clear" w:color="auto" w:fill="FFFFFF"/>
        </w:rPr>
      </w:pPr>
      <w:bookmarkStart w:id="301" w:name="_Ref66535019"/>
      <w:r w:rsidRPr="00470EE5">
        <w:rPr>
          <w:rFonts w:ascii="Arial" w:hAnsi="Arial" w:cs="Arial"/>
          <w:color w:val="212529"/>
          <w:sz w:val="24"/>
          <w:szCs w:val="24"/>
          <w:shd w:val="clear" w:color="auto" w:fill="FFFFFF"/>
        </w:rPr>
        <w:t>JONES, Luke. </w:t>
      </w:r>
      <w:r w:rsidRPr="00470EE5">
        <w:rPr>
          <w:rFonts w:ascii="Arial" w:hAnsi="Arial" w:cs="Arial"/>
          <w:i/>
          <w:iCs/>
          <w:color w:val="212529"/>
          <w:sz w:val="24"/>
          <w:szCs w:val="24"/>
          <w:shd w:val="clear" w:color="auto" w:fill="FFFFFF"/>
        </w:rPr>
        <w:t>.NET: :NET</w:t>
      </w:r>
      <w:r w:rsidRPr="00470EE5">
        <w:rPr>
          <w:rFonts w:ascii="Arial" w:hAnsi="Arial" w:cs="Arial"/>
          <w:color w:val="212529"/>
          <w:sz w:val="24"/>
          <w:szCs w:val="24"/>
          <w:shd w:val="clear" w:color="auto" w:fill="FFFFFF"/>
        </w:rPr>
        <w:t xml:space="preserve"> [online]. 12.3.2020 [cit. 2021-03-13]. Dostupné z: </w:t>
      </w:r>
      <w:hyperlink r:id="rId132" w:history="1">
        <w:r w:rsidRPr="00470EE5">
          <w:rPr>
            <w:rStyle w:val="Hypertextovodkaz"/>
            <w:rFonts w:ascii="Arial" w:hAnsi="Arial" w:cs="Arial"/>
            <w:sz w:val="24"/>
            <w:szCs w:val="24"/>
            <w:shd w:val="clear" w:color="auto" w:fill="FFFFFF"/>
          </w:rPr>
          <w:t>https://winbuzzer.com/2020/03/12/microsoft-says-no-new-visual-basic-features-in-net-5-0-xcxwbn/</w:t>
        </w:r>
      </w:hyperlink>
      <w:bookmarkEnd w:id="301"/>
    </w:p>
    <w:p w14:paraId="386AA014" w14:textId="2AF6A10A" w:rsidR="00FA1166" w:rsidRPr="00FA1166" w:rsidRDefault="00FA1166" w:rsidP="00FA1166">
      <w:pPr>
        <w:pStyle w:val="Odstavecseseznamem"/>
        <w:numPr>
          <w:ilvl w:val="0"/>
          <w:numId w:val="7"/>
        </w:numPr>
        <w:spacing w:before="0" w:after="120" w:line="240" w:lineRule="auto"/>
        <w:ind w:left="397" w:hanging="397"/>
        <w:jc w:val="left"/>
        <w:rPr>
          <w:rStyle w:val="Hypertextovodkaz"/>
          <w:rFonts w:ascii="Arial" w:hAnsi="Arial" w:cs="Arial"/>
          <w:color w:val="212529"/>
          <w:sz w:val="24"/>
          <w:szCs w:val="24"/>
          <w:u w:val="none"/>
          <w:shd w:val="clear" w:color="auto" w:fill="FFFFFF"/>
        </w:rPr>
      </w:pPr>
      <w:bookmarkStart w:id="302" w:name="_Ref67150048"/>
      <w:r w:rsidRPr="00FA1166">
        <w:rPr>
          <w:rStyle w:val="Hypertextovodkaz"/>
          <w:rFonts w:ascii="Arial" w:hAnsi="Arial" w:cs="Arial"/>
          <w:color w:val="212529"/>
          <w:sz w:val="24"/>
          <w:szCs w:val="24"/>
          <w:u w:val="none"/>
          <w:shd w:val="clear" w:color="auto" w:fill="FFFFFF"/>
        </w:rPr>
        <w:t xml:space="preserve">Doxygen: Generate documentation [online]. Dimitri van Heesch [cit. 2021-03-20]. Dostupné z: </w:t>
      </w:r>
      <w:hyperlink r:id="rId133" w:history="1">
        <w:r w:rsidRPr="00B00FB4">
          <w:rPr>
            <w:rStyle w:val="Hypertextovodkaz"/>
            <w:rFonts w:ascii="Arial" w:hAnsi="Arial" w:cs="Arial"/>
            <w:sz w:val="24"/>
            <w:szCs w:val="24"/>
            <w:shd w:val="clear" w:color="auto" w:fill="FFFFFF"/>
          </w:rPr>
          <w:t>https://www.doxygen.nl/index.html</w:t>
        </w:r>
      </w:hyperlink>
      <w:bookmarkEnd w:id="302"/>
    </w:p>
    <w:p w14:paraId="4307DF33" w14:textId="40A7B38B" w:rsidR="0066666F" w:rsidRPr="009F3DFA" w:rsidRDefault="00B00F14" w:rsidP="009F3DFA">
      <w:pPr>
        <w:spacing w:before="0" w:after="0" w:line="240" w:lineRule="auto"/>
        <w:ind w:firstLine="0"/>
        <w:jc w:val="left"/>
        <w:rPr>
          <w:rFonts w:cs="Arial"/>
          <w:color w:val="212529"/>
          <w:sz w:val="22"/>
          <w:szCs w:val="22"/>
          <w:shd w:val="clear" w:color="auto" w:fill="FFFFFF"/>
        </w:rPr>
      </w:pPr>
      <w:r>
        <w:rPr>
          <w:rFonts w:cs="Arial"/>
          <w:color w:val="212529"/>
          <w:sz w:val="22"/>
          <w:szCs w:val="22"/>
          <w:shd w:val="clear" w:color="auto" w:fill="FFFFFF"/>
        </w:rPr>
        <w:br w:type="page"/>
      </w:r>
    </w:p>
    <w:p w14:paraId="43403A9E" w14:textId="43C5C1FD" w:rsidR="00185995" w:rsidRDefault="00185995" w:rsidP="00185995">
      <w:pPr>
        <w:pStyle w:val="Nadpis1"/>
      </w:pPr>
      <w:bookmarkStart w:id="303" w:name="_Toc53945453"/>
      <w:bookmarkStart w:id="304" w:name="_Toc68530119"/>
      <w:r>
        <w:lastRenderedPageBreak/>
        <w:t>SEZNAM ZKRATEK</w:t>
      </w:r>
      <w:bookmarkEnd w:id="303"/>
      <w:bookmarkEnd w:id="304"/>
    </w:p>
    <w:p w14:paraId="11B5ED06" w14:textId="77777777" w:rsidR="002D27FE" w:rsidRDefault="002D27FE" w:rsidP="0077605B">
      <w:pPr>
        <w:tabs>
          <w:tab w:val="right" w:pos="9746"/>
        </w:tabs>
        <w:ind w:firstLine="0"/>
        <w:jc w:val="left"/>
      </w:pPr>
      <w:r w:rsidRPr="00297AD5">
        <w:rPr>
          <w:b/>
          <w:bCs/>
        </w:rPr>
        <w:t>API</w:t>
      </w:r>
      <w:r>
        <w:tab/>
        <w:t>Application Programming Interface</w:t>
      </w:r>
    </w:p>
    <w:p w14:paraId="0B52AB8A" w14:textId="77777777" w:rsidR="002D27FE" w:rsidRDefault="002D27FE" w:rsidP="0077605B">
      <w:pPr>
        <w:tabs>
          <w:tab w:val="right" w:pos="9746"/>
        </w:tabs>
        <w:ind w:firstLine="0"/>
        <w:jc w:val="left"/>
      </w:pPr>
      <w:r w:rsidRPr="00297AD5">
        <w:rPr>
          <w:b/>
          <w:bCs/>
        </w:rPr>
        <w:t>CSS</w:t>
      </w:r>
      <w:r>
        <w:tab/>
        <w:t>Cascading Style Sheets</w:t>
      </w:r>
    </w:p>
    <w:p w14:paraId="7D8B94FC" w14:textId="77777777" w:rsidR="002D27FE" w:rsidRDefault="002D27FE" w:rsidP="0077605B">
      <w:pPr>
        <w:tabs>
          <w:tab w:val="right" w:pos="9746"/>
        </w:tabs>
        <w:ind w:firstLine="0"/>
        <w:jc w:val="left"/>
      </w:pPr>
      <w:r w:rsidRPr="007C5B6A">
        <w:rPr>
          <w:b/>
          <w:bCs/>
        </w:rPr>
        <w:t>DB</w:t>
      </w:r>
      <w:r>
        <w:tab/>
        <w:t>Database</w:t>
      </w:r>
    </w:p>
    <w:p w14:paraId="6EDF8F2A" w14:textId="77777777" w:rsidR="002D27FE" w:rsidRDefault="002D27FE" w:rsidP="0077605B">
      <w:pPr>
        <w:tabs>
          <w:tab w:val="right" w:pos="9746"/>
        </w:tabs>
        <w:ind w:firstLine="0"/>
        <w:jc w:val="left"/>
      </w:pPr>
      <w:r w:rsidRPr="00297AD5">
        <w:rPr>
          <w:b/>
          <w:bCs/>
        </w:rPr>
        <w:t>GUI</w:t>
      </w:r>
      <w:r>
        <w:tab/>
        <w:t>Graphical User Interface</w:t>
      </w:r>
    </w:p>
    <w:p w14:paraId="118435C6" w14:textId="77777777" w:rsidR="002D27FE" w:rsidRDefault="002D27FE" w:rsidP="0077605B">
      <w:pPr>
        <w:tabs>
          <w:tab w:val="right" w:pos="9746"/>
        </w:tabs>
        <w:ind w:firstLine="0"/>
        <w:jc w:val="left"/>
      </w:pPr>
      <w:r w:rsidRPr="00297AD5">
        <w:rPr>
          <w:b/>
          <w:bCs/>
        </w:rPr>
        <w:t>HTML</w:t>
      </w:r>
      <w:r>
        <w:tab/>
        <w:t>Hypertext Markup Language</w:t>
      </w:r>
    </w:p>
    <w:p w14:paraId="180F959E" w14:textId="77777777" w:rsidR="002D27FE" w:rsidRDefault="002D27FE" w:rsidP="0077605B">
      <w:pPr>
        <w:tabs>
          <w:tab w:val="right" w:pos="9746"/>
        </w:tabs>
        <w:ind w:firstLine="0"/>
        <w:jc w:val="left"/>
      </w:pPr>
      <w:r w:rsidRPr="00297AD5">
        <w:rPr>
          <w:b/>
          <w:bCs/>
        </w:rPr>
        <w:t>IDE</w:t>
      </w:r>
      <w:r>
        <w:tab/>
        <w:t>Integrated</w:t>
      </w:r>
      <w:r w:rsidRPr="008D5345">
        <w:rPr>
          <w:rFonts w:cs="Arial"/>
          <w:color w:val="202122"/>
          <w:szCs w:val="28"/>
          <w:shd w:val="clear" w:color="auto" w:fill="FFFFFF"/>
        </w:rPr>
        <w:t xml:space="preserve"> Development Environment</w:t>
      </w:r>
    </w:p>
    <w:p w14:paraId="28EB9A14" w14:textId="77777777" w:rsidR="002D27FE" w:rsidRDefault="002D27FE" w:rsidP="0077605B">
      <w:pPr>
        <w:tabs>
          <w:tab w:val="right" w:pos="9746"/>
        </w:tabs>
        <w:ind w:firstLine="0"/>
        <w:jc w:val="left"/>
      </w:pPr>
      <w:r w:rsidRPr="002D27FE">
        <w:rPr>
          <w:b/>
          <w:bCs/>
        </w:rPr>
        <w:t>PK</w:t>
      </w:r>
      <w:r>
        <w:tab/>
        <w:t>Primary Key</w:t>
      </w:r>
    </w:p>
    <w:p w14:paraId="7182B646" w14:textId="77777777" w:rsidR="002D27FE" w:rsidRDefault="002D27FE" w:rsidP="0077605B">
      <w:pPr>
        <w:tabs>
          <w:tab w:val="right" w:pos="9746"/>
        </w:tabs>
        <w:ind w:firstLine="0"/>
        <w:jc w:val="left"/>
      </w:pPr>
      <w:r w:rsidRPr="00A42BDC">
        <w:rPr>
          <w:b/>
          <w:bCs/>
        </w:rPr>
        <w:t>SQLite</w:t>
      </w:r>
      <w:r>
        <w:tab/>
        <w:t>Structured Query Lite</w:t>
      </w:r>
    </w:p>
    <w:p w14:paraId="3E97806F" w14:textId="77777777" w:rsidR="002D27FE" w:rsidRPr="00AC7BC8" w:rsidRDefault="002D27FE" w:rsidP="00C83D26">
      <w:pPr>
        <w:tabs>
          <w:tab w:val="right" w:pos="9746"/>
        </w:tabs>
        <w:ind w:firstLine="0"/>
        <w:jc w:val="left"/>
        <w:rPr>
          <w:b/>
          <w:bCs/>
        </w:rPr>
      </w:pPr>
      <w:r w:rsidRPr="00AC7BC8">
        <w:rPr>
          <w:b/>
          <w:bCs/>
        </w:rPr>
        <w:t>URL</w:t>
      </w:r>
      <w:r>
        <w:rPr>
          <w:b/>
          <w:bCs/>
        </w:rPr>
        <w:tab/>
      </w:r>
      <w:r w:rsidRPr="00C83D26">
        <w:t>Uniform Resource Locator</w:t>
      </w:r>
    </w:p>
    <w:p w14:paraId="5526F678" w14:textId="77777777" w:rsidR="002D27FE" w:rsidRDefault="002D27FE" w:rsidP="0077605B">
      <w:pPr>
        <w:tabs>
          <w:tab w:val="right" w:pos="9746"/>
        </w:tabs>
        <w:ind w:firstLine="0"/>
        <w:jc w:val="left"/>
      </w:pPr>
      <w:r w:rsidRPr="00297AD5">
        <w:rPr>
          <w:b/>
          <w:bCs/>
        </w:rPr>
        <w:t>UWP</w:t>
      </w:r>
      <w:r>
        <w:tab/>
        <w:t>Universal Windows Platform</w:t>
      </w:r>
    </w:p>
    <w:p w14:paraId="52CA32C2" w14:textId="77777777" w:rsidR="002D27FE" w:rsidRDefault="002D27FE" w:rsidP="0077605B">
      <w:pPr>
        <w:tabs>
          <w:tab w:val="right" w:pos="9746"/>
        </w:tabs>
        <w:ind w:firstLine="0"/>
        <w:jc w:val="left"/>
      </w:pPr>
      <w:r w:rsidRPr="008A64D2">
        <w:rPr>
          <w:b/>
          <w:bCs/>
        </w:rPr>
        <w:t>VS</w:t>
      </w:r>
      <w:r>
        <w:tab/>
        <w:t>Visual Studio</w:t>
      </w:r>
    </w:p>
    <w:p w14:paraId="320A1C29" w14:textId="77777777" w:rsidR="002D27FE" w:rsidRPr="00BF01CD" w:rsidRDefault="002D27FE" w:rsidP="0077605B">
      <w:pPr>
        <w:tabs>
          <w:tab w:val="right" w:pos="9746"/>
        </w:tabs>
        <w:ind w:firstLine="0"/>
        <w:jc w:val="left"/>
      </w:pPr>
      <w:r w:rsidRPr="00BF01CD">
        <w:rPr>
          <w:b/>
          <w:bCs/>
        </w:rPr>
        <w:t>WF</w:t>
      </w:r>
      <w:r>
        <w:tab/>
        <w:t>Windows Forms</w:t>
      </w:r>
    </w:p>
    <w:p w14:paraId="48E72903" w14:textId="77777777" w:rsidR="002D27FE" w:rsidRDefault="002D27FE" w:rsidP="0077605B">
      <w:pPr>
        <w:tabs>
          <w:tab w:val="right" w:pos="9746"/>
        </w:tabs>
        <w:ind w:firstLine="0"/>
        <w:jc w:val="left"/>
      </w:pPr>
      <w:r w:rsidRPr="00297AD5">
        <w:rPr>
          <w:b/>
          <w:bCs/>
        </w:rPr>
        <w:t>WPF</w:t>
      </w:r>
      <w:r>
        <w:tab/>
        <w:t>Windows Presentation Foundation</w:t>
      </w:r>
    </w:p>
    <w:p w14:paraId="671D22F1" w14:textId="77777777" w:rsidR="002D27FE" w:rsidRDefault="002D27FE" w:rsidP="0077605B">
      <w:pPr>
        <w:tabs>
          <w:tab w:val="right" w:pos="9746"/>
        </w:tabs>
        <w:ind w:firstLine="0"/>
        <w:jc w:val="left"/>
      </w:pPr>
      <w:r w:rsidRPr="00297AD5">
        <w:rPr>
          <w:b/>
          <w:bCs/>
        </w:rPr>
        <w:t>XAML</w:t>
      </w:r>
      <w:r>
        <w:tab/>
        <w:t>Extensible Application Markup Language</w:t>
      </w:r>
    </w:p>
    <w:p w14:paraId="63D262FF" w14:textId="77777777" w:rsidR="002D27FE" w:rsidRDefault="002D27FE" w:rsidP="0077605B">
      <w:pPr>
        <w:tabs>
          <w:tab w:val="right" w:pos="9746"/>
        </w:tabs>
        <w:ind w:firstLine="0"/>
        <w:jc w:val="left"/>
      </w:pPr>
      <w:r w:rsidRPr="003532C4">
        <w:rPr>
          <w:b/>
          <w:bCs/>
        </w:rPr>
        <w:t>XML</w:t>
      </w:r>
      <w:r>
        <w:tab/>
        <w:t>Extensible Markup Language</w:t>
      </w:r>
    </w:p>
    <w:p w14:paraId="25336AAF" w14:textId="40908920" w:rsidR="0066666F" w:rsidRPr="00002D82" w:rsidRDefault="0066666F" w:rsidP="006B1DD6">
      <w:pPr>
        <w:ind w:firstLine="0"/>
        <w:jc w:val="left"/>
      </w:pPr>
      <w:r>
        <w:br w:type="page"/>
      </w:r>
    </w:p>
    <w:p w14:paraId="3CF0E844" w14:textId="283219BA" w:rsidR="00B87297" w:rsidRDefault="00B87297" w:rsidP="00B87297">
      <w:pPr>
        <w:pStyle w:val="Nadpis1"/>
      </w:pPr>
      <w:bookmarkStart w:id="305" w:name="_Toc53945454"/>
      <w:bookmarkStart w:id="306" w:name="_Toc68530120"/>
      <w:r>
        <w:lastRenderedPageBreak/>
        <w:t>SLOVNÍK POJMŮ</w:t>
      </w:r>
      <w:bookmarkEnd w:id="305"/>
      <w:bookmarkEnd w:id="306"/>
    </w:p>
    <w:p w14:paraId="4B236268" w14:textId="77777777" w:rsidR="00851F78" w:rsidRDefault="00851F78" w:rsidP="006B1DD6">
      <w:pPr>
        <w:ind w:firstLine="0"/>
      </w:pPr>
      <w:r w:rsidRPr="00493181">
        <w:rPr>
          <w:b/>
          <w:bCs/>
        </w:rPr>
        <w:t>.git</w:t>
      </w:r>
      <w:r>
        <w:t xml:space="preserve"> – složka v repozitáři obsahující info o verzování</w:t>
      </w:r>
    </w:p>
    <w:p w14:paraId="27830A12" w14:textId="77777777" w:rsidR="00851F78" w:rsidRDefault="00851F78" w:rsidP="006B1DD6">
      <w:pPr>
        <w:ind w:firstLine="0"/>
      </w:pPr>
      <w:r w:rsidRPr="00493181">
        <w:rPr>
          <w:b/>
          <w:bCs/>
        </w:rPr>
        <w:t>.NET</w:t>
      </w:r>
      <w:r>
        <w:t xml:space="preserve"> – soubor technologií a závislostí pro vývoj</w:t>
      </w:r>
    </w:p>
    <w:p w14:paraId="692629A8" w14:textId="77777777" w:rsidR="00851F78" w:rsidRDefault="00851F78" w:rsidP="006B1DD6">
      <w:pPr>
        <w:ind w:firstLine="0"/>
      </w:pPr>
      <w:r w:rsidRPr="00504EEB">
        <w:rPr>
          <w:b/>
          <w:bCs/>
        </w:rPr>
        <w:t>API</w:t>
      </w:r>
      <w:r>
        <w:rPr>
          <w:b/>
          <w:bCs/>
        </w:rPr>
        <w:t xml:space="preserve"> </w:t>
      </w:r>
      <w:r>
        <w:t>–</w:t>
      </w:r>
      <w:r w:rsidRPr="00504EEB">
        <w:t xml:space="preserve"> </w:t>
      </w:r>
      <w:r>
        <w:t>rozhraní pro práci s knihovnami a daty</w:t>
      </w:r>
    </w:p>
    <w:p w14:paraId="7818F90E" w14:textId="77777777" w:rsidR="00851F78" w:rsidRDefault="00851F78" w:rsidP="006B1DD6">
      <w:pPr>
        <w:ind w:firstLine="0"/>
      </w:pPr>
      <w:r w:rsidRPr="00493181">
        <w:rPr>
          <w:b/>
          <w:bCs/>
        </w:rPr>
        <w:t>Branch</w:t>
      </w:r>
      <w:r>
        <w:t xml:space="preserve"> – větev repozitáře</w:t>
      </w:r>
    </w:p>
    <w:p w14:paraId="711784EB" w14:textId="77777777" w:rsidR="00851F78" w:rsidRDefault="00851F78" w:rsidP="006B1DD6">
      <w:pPr>
        <w:ind w:firstLine="0"/>
      </w:pPr>
      <w:r w:rsidRPr="00493181">
        <w:rPr>
          <w:b/>
          <w:bCs/>
        </w:rPr>
        <w:t>Code Snippets</w:t>
      </w:r>
      <w:r>
        <w:t xml:space="preserve"> – rychle vyvolatelné části kódu (např. zkratkou)</w:t>
      </w:r>
    </w:p>
    <w:p w14:paraId="2E532EDF" w14:textId="77777777" w:rsidR="00851F78" w:rsidRDefault="00851F78" w:rsidP="006B1DD6">
      <w:pPr>
        <w:ind w:firstLine="0"/>
      </w:pPr>
      <w:r w:rsidRPr="00493181">
        <w:rPr>
          <w:b/>
          <w:bCs/>
        </w:rPr>
        <w:t>Commit</w:t>
      </w:r>
      <w:r>
        <w:t xml:space="preserve"> – uložení stavu repozitáře</w:t>
      </w:r>
    </w:p>
    <w:p w14:paraId="4839F275" w14:textId="77777777" w:rsidR="00851F78" w:rsidRDefault="00851F78" w:rsidP="006B1DD6">
      <w:pPr>
        <w:ind w:firstLine="0"/>
      </w:pPr>
      <w:r w:rsidRPr="00493181">
        <w:rPr>
          <w:b/>
          <w:bCs/>
        </w:rPr>
        <w:t>CSS</w:t>
      </w:r>
      <w:r>
        <w:t xml:space="preserve"> – jazyk pro určování způsobu zobrazení elementů v jazyce HTML</w:t>
      </w:r>
    </w:p>
    <w:p w14:paraId="72175D59" w14:textId="77777777" w:rsidR="00851F78" w:rsidRDefault="00851F78" w:rsidP="006B1DD6">
      <w:pPr>
        <w:ind w:firstLine="0"/>
      </w:pPr>
      <w:r w:rsidRPr="00493181">
        <w:rPr>
          <w:b/>
          <w:bCs/>
        </w:rPr>
        <w:t>Debugger</w:t>
      </w:r>
      <w:r>
        <w:t xml:space="preserve"> – ladění a hledání chyb v kódu nebo spuštěném programu</w:t>
      </w:r>
    </w:p>
    <w:p w14:paraId="0565204A" w14:textId="77777777" w:rsidR="00851F78" w:rsidRDefault="00851F78" w:rsidP="006B1DD6">
      <w:pPr>
        <w:ind w:firstLine="0"/>
      </w:pPr>
      <w:r w:rsidRPr="00493181">
        <w:rPr>
          <w:b/>
          <w:bCs/>
        </w:rPr>
        <w:t>Direct3D</w:t>
      </w:r>
      <w:r>
        <w:t xml:space="preserve"> – rozhraní pro práci s 3D grafikou </w:t>
      </w:r>
    </w:p>
    <w:p w14:paraId="13945B3A" w14:textId="77777777" w:rsidR="00851F78" w:rsidRDefault="00851F78" w:rsidP="006B1DD6">
      <w:pPr>
        <w:ind w:firstLine="0"/>
      </w:pPr>
      <w:r w:rsidRPr="00493181">
        <w:rPr>
          <w:b/>
          <w:bCs/>
        </w:rPr>
        <w:t>Event-driven</w:t>
      </w:r>
      <w:r>
        <w:t xml:space="preserve"> – struktura, v níž má každá akce nějakou příslušnou reakci</w:t>
      </w:r>
    </w:p>
    <w:p w14:paraId="3D7C7738" w14:textId="77777777" w:rsidR="00851F78" w:rsidRDefault="00851F78" w:rsidP="006B1DD6">
      <w:pPr>
        <w:ind w:firstLine="0"/>
      </w:pPr>
      <w:r w:rsidRPr="00493181">
        <w:rPr>
          <w:b/>
          <w:bCs/>
        </w:rPr>
        <w:t>Externí</w:t>
      </w:r>
      <w:r>
        <w:t xml:space="preserve"> – mimo lokální úložiště</w:t>
      </w:r>
    </w:p>
    <w:p w14:paraId="6AF66D31" w14:textId="77777777" w:rsidR="00851F78" w:rsidRDefault="00851F78" w:rsidP="006B1DD6">
      <w:pPr>
        <w:ind w:firstLine="0"/>
      </w:pPr>
      <w:r w:rsidRPr="00493181">
        <w:rPr>
          <w:b/>
          <w:bCs/>
        </w:rPr>
        <w:t>Git</w:t>
      </w:r>
      <w:r>
        <w:t xml:space="preserve"> – nástroj pro verzování repozitářů</w:t>
      </w:r>
    </w:p>
    <w:p w14:paraId="0AC7E671" w14:textId="77777777" w:rsidR="00851F78" w:rsidRDefault="00851F78" w:rsidP="006B1DD6">
      <w:pPr>
        <w:ind w:firstLine="0"/>
      </w:pPr>
      <w:r w:rsidRPr="00493181">
        <w:rPr>
          <w:b/>
          <w:bCs/>
        </w:rPr>
        <w:t>Github</w:t>
      </w:r>
      <w:r>
        <w:t xml:space="preserve"> – platforma pro hosting repozitářů</w:t>
      </w:r>
    </w:p>
    <w:p w14:paraId="31E0376C" w14:textId="77777777" w:rsidR="00851F78" w:rsidRDefault="00851F78" w:rsidP="006B1DD6">
      <w:pPr>
        <w:ind w:firstLine="0"/>
      </w:pPr>
      <w:r w:rsidRPr="00493181">
        <w:rPr>
          <w:b/>
          <w:bCs/>
        </w:rPr>
        <w:t>Grid</w:t>
      </w:r>
      <w:r>
        <w:t xml:space="preserve"> – uspořádání prvků do mřížky</w:t>
      </w:r>
    </w:p>
    <w:p w14:paraId="01BAF0D2" w14:textId="77777777" w:rsidR="00851F78" w:rsidRDefault="00851F78" w:rsidP="006B1DD6">
      <w:pPr>
        <w:ind w:firstLine="0"/>
      </w:pPr>
      <w:r w:rsidRPr="00493181">
        <w:rPr>
          <w:b/>
          <w:bCs/>
        </w:rPr>
        <w:t>GUI</w:t>
      </w:r>
      <w:r>
        <w:t xml:space="preserve"> – grafické uživatelské rozhraní</w:t>
      </w:r>
    </w:p>
    <w:p w14:paraId="7BB55FCF" w14:textId="77777777" w:rsidR="00851F78" w:rsidRDefault="00851F78" w:rsidP="006B1DD6">
      <w:pPr>
        <w:ind w:firstLine="0"/>
      </w:pPr>
      <w:r w:rsidRPr="00493181">
        <w:rPr>
          <w:b/>
          <w:bCs/>
        </w:rPr>
        <w:t>HTML</w:t>
      </w:r>
      <w:r>
        <w:t xml:space="preserve"> – značkovací jazyk pro tvorbu webových stránek</w:t>
      </w:r>
    </w:p>
    <w:p w14:paraId="782978E4" w14:textId="77777777" w:rsidR="00851F78" w:rsidRDefault="00851F78" w:rsidP="006B1DD6">
      <w:pPr>
        <w:ind w:firstLine="0"/>
      </w:pPr>
      <w:r w:rsidRPr="007A5729">
        <w:rPr>
          <w:b/>
          <w:bCs/>
        </w:rPr>
        <w:t>ID</w:t>
      </w:r>
      <w:r>
        <w:t xml:space="preserve"> – identifikátor </w:t>
      </w:r>
    </w:p>
    <w:p w14:paraId="6A0FBAF0" w14:textId="77777777" w:rsidR="00851F78" w:rsidRDefault="00851F78" w:rsidP="006B1DD6">
      <w:pPr>
        <w:ind w:firstLine="0"/>
      </w:pPr>
      <w:r w:rsidRPr="00493181">
        <w:rPr>
          <w:b/>
          <w:bCs/>
        </w:rPr>
        <w:t>IDE</w:t>
      </w:r>
      <w:r>
        <w:t xml:space="preserve"> – vývojové prostředí obsahující editor, compiler, debugger atd.</w:t>
      </w:r>
    </w:p>
    <w:p w14:paraId="7883699E" w14:textId="77777777" w:rsidR="00851F78" w:rsidRDefault="00851F78" w:rsidP="006B1DD6">
      <w:pPr>
        <w:ind w:firstLine="0"/>
      </w:pPr>
      <w:r w:rsidRPr="00493181">
        <w:rPr>
          <w:b/>
          <w:bCs/>
        </w:rPr>
        <w:t>Index</w:t>
      </w:r>
      <w:r>
        <w:t xml:space="preserve"> – seznam sledovaných změn</w:t>
      </w:r>
    </w:p>
    <w:p w14:paraId="6477C9D5" w14:textId="77777777" w:rsidR="00851F78" w:rsidRDefault="00851F78" w:rsidP="006B1DD6">
      <w:pPr>
        <w:ind w:firstLine="0"/>
      </w:pPr>
      <w:r w:rsidRPr="00493181">
        <w:rPr>
          <w:b/>
          <w:bCs/>
        </w:rPr>
        <w:t>JavaScript</w:t>
      </w:r>
      <w:r>
        <w:t xml:space="preserve"> – event-driven skriptovací jazyk</w:t>
      </w:r>
    </w:p>
    <w:p w14:paraId="6286DEE5" w14:textId="77777777" w:rsidR="00851F78" w:rsidRDefault="00851F78" w:rsidP="006B1DD6">
      <w:pPr>
        <w:ind w:firstLine="0"/>
      </w:pPr>
      <w:r w:rsidRPr="00493181">
        <w:rPr>
          <w:b/>
          <w:bCs/>
        </w:rPr>
        <w:t>Linear Layout</w:t>
      </w:r>
      <w:r>
        <w:t xml:space="preserve"> – uspořádání prvků lineárně</w:t>
      </w:r>
    </w:p>
    <w:p w14:paraId="6B21F452" w14:textId="77777777" w:rsidR="00851F78" w:rsidRDefault="00851F78" w:rsidP="006B1DD6">
      <w:pPr>
        <w:ind w:firstLine="0"/>
      </w:pPr>
      <w:r w:rsidRPr="00493181">
        <w:rPr>
          <w:b/>
          <w:bCs/>
        </w:rPr>
        <w:t>Master</w:t>
      </w:r>
      <w:r>
        <w:t xml:space="preserve"> – hlavní větev repozitáře</w:t>
      </w:r>
    </w:p>
    <w:p w14:paraId="10A6D4AB" w14:textId="77777777" w:rsidR="00851F78" w:rsidRDefault="00851F78" w:rsidP="006B1DD6">
      <w:pPr>
        <w:ind w:firstLine="0"/>
      </w:pPr>
      <w:r w:rsidRPr="00493181">
        <w:rPr>
          <w:b/>
          <w:bCs/>
        </w:rPr>
        <w:t>Mercurial</w:t>
      </w:r>
      <w:r>
        <w:t xml:space="preserve"> – nástroj pro verzování</w:t>
      </w:r>
    </w:p>
    <w:p w14:paraId="6B3966BB" w14:textId="77777777" w:rsidR="00851F78" w:rsidRDefault="00851F78" w:rsidP="006B1DD6">
      <w:pPr>
        <w:ind w:firstLine="0"/>
      </w:pPr>
      <w:r w:rsidRPr="00493181">
        <w:rPr>
          <w:b/>
          <w:bCs/>
        </w:rPr>
        <w:t>Multiplatformní</w:t>
      </w:r>
      <w:r>
        <w:t xml:space="preserve"> – aplikace spustitelná na více typech zařízení</w:t>
      </w:r>
    </w:p>
    <w:p w14:paraId="14270022" w14:textId="77777777" w:rsidR="00851F78" w:rsidRDefault="00851F78" w:rsidP="00C70D57">
      <w:pPr>
        <w:ind w:firstLine="0"/>
      </w:pPr>
      <w:r w:rsidRPr="00493181">
        <w:rPr>
          <w:b/>
          <w:bCs/>
        </w:rPr>
        <w:lastRenderedPageBreak/>
        <w:t>NuGet</w:t>
      </w:r>
      <w:r>
        <w:t xml:space="preserve"> – správce balíčků pro .NET</w:t>
      </w:r>
    </w:p>
    <w:p w14:paraId="373CD6EB" w14:textId="77777777" w:rsidR="00851F78" w:rsidRDefault="00851F78" w:rsidP="00C70D57">
      <w:pPr>
        <w:ind w:firstLine="0"/>
      </w:pPr>
      <w:r w:rsidRPr="00493181">
        <w:rPr>
          <w:b/>
          <w:bCs/>
        </w:rPr>
        <w:t>Octokit</w:t>
      </w:r>
      <w:r>
        <w:t xml:space="preserve"> – knihovna pro manipulaci s Github API</w:t>
      </w:r>
    </w:p>
    <w:p w14:paraId="340DC28C" w14:textId="77777777" w:rsidR="00851F78" w:rsidRPr="005F792A" w:rsidRDefault="00851F78" w:rsidP="006B1DD6">
      <w:pPr>
        <w:ind w:firstLine="0"/>
      </w:pPr>
      <w:r>
        <w:rPr>
          <w:b/>
          <w:bCs/>
        </w:rPr>
        <w:t>Open-source –</w:t>
      </w:r>
      <w:r>
        <w:t xml:space="preserve"> software s veřejným zdrojovým kódem</w:t>
      </w:r>
    </w:p>
    <w:p w14:paraId="0EED5226" w14:textId="77777777" w:rsidR="00851F78" w:rsidRDefault="00851F78" w:rsidP="006B1DD6">
      <w:pPr>
        <w:ind w:firstLine="0"/>
      </w:pPr>
      <w:r w:rsidRPr="00493181">
        <w:rPr>
          <w:b/>
          <w:bCs/>
        </w:rPr>
        <w:t>Origin</w:t>
      </w:r>
      <w:r>
        <w:t xml:space="preserve"> – větev shodující se s externí větví master</w:t>
      </w:r>
    </w:p>
    <w:p w14:paraId="417534C0" w14:textId="77777777" w:rsidR="00851F78" w:rsidRPr="00DD312A" w:rsidRDefault="00851F78" w:rsidP="006B1DD6">
      <w:pPr>
        <w:ind w:firstLine="0"/>
      </w:pPr>
      <w:r w:rsidRPr="00DD312A">
        <w:rPr>
          <w:b/>
          <w:bCs/>
        </w:rPr>
        <w:t>Primary Key</w:t>
      </w:r>
      <w:r>
        <w:t xml:space="preserve"> –</w:t>
      </w:r>
      <w:r w:rsidRPr="00DD312A">
        <w:rPr>
          <w:b/>
          <w:bCs/>
        </w:rPr>
        <w:t xml:space="preserve"> </w:t>
      </w:r>
      <w:r w:rsidRPr="00DD312A">
        <w:t>identifikátor určité instance v databázi</w:t>
      </w:r>
    </w:p>
    <w:p w14:paraId="48758563" w14:textId="77777777" w:rsidR="00851F78" w:rsidRDefault="00851F78" w:rsidP="006B1DD6">
      <w:pPr>
        <w:ind w:firstLine="0"/>
      </w:pPr>
      <w:r w:rsidRPr="00493181">
        <w:rPr>
          <w:b/>
          <w:bCs/>
        </w:rPr>
        <w:t>Pull Request</w:t>
      </w:r>
      <w:r>
        <w:t xml:space="preserve"> – žádost o potvrzení změn v externím repozitáři</w:t>
      </w:r>
    </w:p>
    <w:p w14:paraId="5F8B066C" w14:textId="77777777" w:rsidR="00851F78" w:rsidRDefault="00851F78" w:rsidP="006B1DD6">
      <w:pPr>
        <w:ind w:firstLine="0"/>
      </w:pPr>
      <w:r w:rsidRPr="00493181">
        <w:rPr>
          <w:b/>
          <w:bCs/>
        </w:rPr>
        <w:t>Repozitář</w:t>
      </w:r>
      <w:r>
        <w:t xml:space="preserve"> – typ úložiště</w:t>
      </w:r>
    </w:p>
    <w:p w14:paraId="738246CE" w14:textId="77777777" w:rsidR="00851F78" w:rsidRDefault="00851F78" w:rsidP="00C70D57">
      <w:pPr>
        <w:ind w:firstLine="0"/>
      </w:pPr>
      <w:r w:rsidRPr="00493181">
        <w:rPr>
          <w:b/>
          <w:bCs/>
        </w:rPr>
        <w:t>Syntax</w:t>
      </w:r>
      <w:r>
        <w:t xml:space="preserve"> – skladba programovacího jazyka</w:t>
      </w:r>
    </w:p>
    <w:p w14:paraId="67E34A6A" w14:textId="77777777" w:rsidR="00851F78" w:rsidRDefault="00851F78" w:rsidP="00C70D57">
      <w:pPr>
        <w:ind w:firstLine="0"/>
      </w:pPr>
      <w:r w:rsidRPr="00493181">
        <w:rPr>
          <w:b/>
          <w:bCs/>
        </w:rPr>
        <w:t>UWP</w:t>
      </w:r>
      <w:r>
        <w:t xml:space="preserve"> – platforma pro vývoj univerzálních/multiplatformních aplikací</w:t>
      </w:r>
    </w:p>
    <w:p w14:paraId="15AAAED5" w14:textId="77777777" w:rsidR="00851F78" w:rsidRDefault="00851F78" w:rsidP="00C70D57">
      <w:pPr>
        <w:ind w:firstLine="0"/>
      </w:pPr>
      <w:r w:rsidRPr="002D27FE">
        <w:rPr>
          <w:b/>
          <w:bCs/>
        </w:rPr>
        <w:t>WF</w:t>
      </w:r>
      <w:r>
        <w:rPr>
          <w:b/>
          <w:bCs/>
        </w:rPr>
        <w:t xml:space="preserve"> </w:t>
      </w:r>
      <w:r>
        <w:t>– knihovna tříd a elementů pro tvorbu statického GUI</w:t>
      </w:r>
    </w:p>
    <w:p w14:paraId="5001F18D" w14:textId="77777777" w:rsidR="00851F78" w:rsidRDefault="00851F78" w:rsidP="00C70D57">
      <w:pPr>
        <w:ind w:firstLine="0"/>
      </w:pPr>
      <w:r w:rsidRPr="00493181">
        <w:rPr>
          <w:b/>
          <w:bCs/>
        </w:rPr>
        <w:t>Windows API</w:t>
      </w:r>
      <w:r>
        <w:t xml:space="preserve"> – sbírka funkcí a procedur pro práci se systémem Windows</w:t>
      </w:r>
    </w:p>
    <w:p w14:paraId="759C95B2" w14:textId="77777777" w:rsidR="00851F78" w:rsidRPr="002D27FE" w:rsidRDefault="00851F78" w:rsidP="00C70D57">
      <w:pPr>
        <w:ind w:firstLine="0"/>
        <w:rPr>
          <w:b/>
          <w:bCs/>
        </w:rPr>
      </w:pPr>
      <w:r w:rsidRPr="00851F78">
        <w:rPr>
          <w:b/>
          <w:bCs/>
        </w:rPr>
        <w:t>Wireframe</w:t>
      </w:r>
      <w:r>
        <w:t xml:space="preserve"> – drátový model aplikace obsahující základní rozložení prvků </w:t>
      </w:r>
    </w:p>
    <w:p w14:paraId="1327C7F3" w14:textId="77777777" w:rsidR="00851F78" w:rsidRDefault="00851F78" w:rsidP="006B1DD6">
      <w:pPr>
        <w:ind w:firstLine="0"/>
      </w:pPr>
      <w:r w:rsidRPr="00493181">
        <w:rPr>
          <w:b/>
          <w:bCs/>
        </w:rPr>
        <w:t>WPF</w:t>
      </w:r>
      <w:r>
        <w:t xml:space="preserve"> – knihovna tříd a elementů pro tvorbu dynamického GUI</w:t>
      </w:r>
    </w:p>
    <w:p w14:paraId="782E7989" w14:textId="77777777" w:rsidR="00851F78" w:rsidRDefault="00851F78" w:rsidP="006B1DD6">
      <w:pPr>
        <w:ind w:firstLine="0"/>
      </w:pPr>
      <w:r w:rsidRPr="00493181">
        <w:rPr>
          <w:b/>
          <w:bCs/>
        </w:rPr>
        <w:t>XAML</w:t>
      </w:r>
      <w:r>
        <w:t xml:space="preserve"> – značkovací jazyk k tvorbě GUI</w:t>
      </w:r>
    </w:p>
    <w:p w14:paraId="15B1F7B9" w14:textId="77777777" w:rsidR="00DF1722" w:rsidRPr="00DF1722" w:rsidRDefault="0066666F" w:rsidP="00C70D57">
      <w:pPr>
        <w:ind w:firstLine="0"/>
      </w:pPr>
      <w:r>
        <w:br w:type="page"/>
      </w:r>
    </w:p>
    <w:p w14:paraId="6C9DA289" w14:textId="51AA84E6" w:rsidR="00185995" w:rsidRPr="00185995" w:rsidRDefault="009B4519" w:rsidP="00185995">
      <w:pPr>
        <w:pStyle w:val="Nadpis1"/>
      </w:pPr>
      <w:bookmarkStart w:id="307" w:name="_Toc53945455"/>
      <w:bookmarkStart w:id="308" w:name="_Toc68530121"/>
      <w:r>
        <w:lastRenderedPageBreak/>
        <w:t>SEZNAM OBRÁZKŮ</w:t>
      </w:r>
      <w:bookmarkEnd w:id="250"/>
      <w:bookmarkEnd w:id="251"/>
      <w:bookmarkEnd w:id="307"/>
      <w:bookmarkEnd w:id="308"/>
    </w:p>
    <w:p w14:paraId="5A844CEB" w14:textId="11E5E9B9" w:rsidR="00452C34" w:rsidRDefault="007554F9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"Obrázek" </w:instrText>
      </w:r>
      <w:r>
        <w:fldChar w:fldCharType="separate"/>
      </w:r>
      <w:hyperlink r:id="rId134" w:anchor="_Toc68530800" w:history="1">
        <w:r w:rsidR="00452C34" w:rsidRPr="00976C6F">
          <w:rPr>
            <w:rStyle w:val="Hypertextovodkaz"/>
            <w:noProof/>
          </w:rPr>
          <w:t>Obrázek 1 - Instalace na Linux distribuce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_Toc68530800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13</w:t>
        </w:r>
        <w:r w:rsidR="00452C34">
          <w:rPr>
            <w:noProof/>
            <w:webHidden/>
          </w:rPr>
          <w:fldChar w:fldCharType="end"/>
        </w:r>
      </w:hyperlink>
    </w:p>
    <w:p w14:paraId="2087C6EA" w14:textId="1A503949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01" w:history="1">
        <w:r w:rsidR="00452C34" w:rsidRPr="00976C6F">
          <w:rPr>
            <w:rStyle w:val="Hypertextovodkaz"/>
            <w:noProof/>
          </w:rPr>
          <w:t>Obrázek 2 - Git klonování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_Toc68530801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14</w:t>
        </w:r>
        <w:r w:rsidR="00452C34">
          <w:rPr>
            <w:noProof/>
            <w:webHidden/>
          </w:rPr>
          <w:fldChar w:fldCharType="end"/>
        </w:r>
      </w:hyperlink>
    </w:p>
    <w:p w14:paraId="13E6B5EF" w14:textId="5E2CCA65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02" w:history="1">
        <w:r w:rsidR="00452C34" w:rsidRPr="00976C6F">
          <w:rPr>
            <w:rStyle w:val="Hypertextovodkaz"/>
            <w:noProof/>
          </w:rPr>
          <w:t>Obrázek 3 - Inicializace repozitáře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_Toc68530802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14</w:t>
        </w:r>
        <w:r w:rsidR="00452C34">
          <w:rPr>
            <w:noProof/>
            <w:webHidden/>
          </w:rPr>
          <w:fldChar w:fldCharType="end"/>
        </w:r>
      </w:hyperlink>
    </w:p>
    <w:p w14:paraId="14DE4AC6" w14:textId="561CC0C4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03" w:history="1">
        <w:r w:rsidR="00452C34" w:rsidRPr="00976C6F">
          <w:rPr>
            <w:rStyle w:val="Hypertextovodkaz"/>
            <w:noProof/>
          </w:rPr>
          <w:t>Obrázek 4 - Přidání souboru do indexu sledování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_Toc68530803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15</w:t>
        </w:r>
        <w:r w:rsidR="00452C34">
          <w:rPr>
            <w:noProof/>
            <w:webHidden/>
          </w:rPr>
          <w:fldChar w:fldCharType="end"/>
        </w:r>
      </w:hyperlink>
    </w:p>
    <w:p w14:paraId="2EE74334" w14:textId="5302FA1E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04" w:history="1">
        <w:r w:rsidR="00452C34" w:rsidRPr="00976C6F">
          <w:rPr>
            <w:rStyle w:val="Hypertextovodkaz"/>
            <w:noProof/>
          </w:rPr>
          <w:t>Obrázek 5 - Příkaz git status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_Toc68530804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15</w:t>
        </w:r>
        <w:r w:rsidR="00452C34">
          <w:rPr>
            <w:noProof/>
            <w:webHidden/>
          </w:rPr>
          <w:fldChar w:fldCharType="end"/>
        </w:r>
      </w:hyperlink>
    </w:p>
    <w:p w14:paraId="790A0159" w14:textId="6A5A1BBA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05" w:history="1">
        <w:r w:rsidR="00452C34" w:rsidRPr="00976C6F">
          <w:rPr>
            <w:rStyle w:val="Hypertextovodkaz"/>
            <w:noProof/>
          </w:rPr>
          <w:t>Obrázek 6 - Vizuální spojení dvou větví [12]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_Toc68530805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16</w:t>
        </w:r>
        <w:r w:rsidR="00452C34">
          <w:rPr>
            <w:noProof/>
            <w:webHidden/>
          </w:rPr>
          <w:fldChar w:fldCharType="end"/>
        </w:r>
      </w:hyperlink>
    </w:p>
    <w:p w14:paraId="0FE29CE9" w14:textId="311469EB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06" w:history="1">
        <w:r w:rsidR="00452C34" w:rsidRPr="00976C6F">
          <w:rPr>
            <w:rStyle w:val="Hypertextovodkaz"/>
            <w:noProof/>
          </w:rPr>
          <w:t>Obrázek 7 - Práce s větvemi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_Toc68530806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17</w:t>
        </w:r>
        <w:r w:rsidR="00452C34">
          <w:rPr>
            <w:noProof/>
            <w:webHidden/>
          </w:rPr>
          <w:fldChar w:fldCharType="end"/>
        </w:r>
      </w:hyperlink>
    </w:p>
    <w:p w14:paraId="03AA4794" w14:textId="1037C04F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07" w:history="1">
        <w:r w:rsidR="00452C34" w:rsidRPr="00976C6F">
          <w:rPr>
            <w:rStyle w:val="Hypertextovodkaz"/>
            <w:noProof/>
          </w:rPr>
          <w:t>Obrázek 8 – Příkaz commit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_Toc68530807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17</w:t>
        </w:r>
        <w:r w:rsidR="00452C34">
          <w:rPr>
            <w:noProof/>
            <w:webHidden/>
          </w:rPr>
          <w:fldChar w:fldCharType="end"/>
        </w:r>
      </w:hyperlink>
    </w:p>
    <w:p w14:paraId="36889D55" w14:textId="3D13659B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08" w:history="1">
        <w:r w:rsidR="00452C34" w:rsidRPr="00976C6F">
          <w:rPr>
            <w:rStyle w:val="Hypertextovodkaz"/>
            <w:noProof/>
          </w:rPr>
          <w:t>Obrázek 9 - Tvorba projektu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_Toc68530808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21</w:t>
        </w:r>
        <w:r w:rsidR="00452C34">
          <w:rPr>
            <w:noProof/>
            <w:webHidden/>
          </w:rPr>
          <w:fldChar w:fldCharType="end"/>
        </w:r>
      </w:hyperlink>
    </w:p>
    <w:p w14:paraId="320891EF" w14:textId="7113E9F1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09" w:history="1">
        <w:r w:rsidR="00452C34" w:rsidRPr="00976C6F">
          <w:rPr>
            <w:rStyle w:val="Hypertextovodkaz"/>
            <w:noProof/>
          </w:rPr>
          <w:t>Obrázek 10 - Paleta prvků ve WinForms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_Toc68530809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22</w:t>
        </w:r>
        <w:r w:rsidR="00452C34">
          <w:rPr>
            <w:noProof/>
            <w:webHidden/>
          </w:rPr>
          <w:fldChar w:fldCharType="end"/>
        </w:r>
      </w:hyperlink>
    </w:p>
    <w:p w14:paraId="0DD33F51" w14:textId="17EDC3C3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10" w:history="1">
        <w:r w:rsidR="00452C34" w:rsidRPr="00976C6F">
          <w:rPr>
            <w:rStyle w:val="Hypertextovodkaz"/>
            <w:noProof/>
          </w:rPr>
          <w:t>Obrázek 11 - Event kliknutí ve WinForms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_Toc68530810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22</w:t>
        </w:r>
        <w:r w:rsidR="00452C34">
          <w:rPr>
            <w:noProof/>
            <w:webHidden/>
          </w:rPr>
          <w:fldChar w:fldCharType="end"/>
        </w:r>
      </w:hyperlink>
    </w:p>
    <w:p w14:paraId="7C30B075" w14:textId="024E689C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11" w:history="1">
        <w:r w:rsidR="00452C34" w:rsidRPr="00976C6F">
          <w:rPr>
            <w:rStyle w:val="Hypertextovodkaz"/>
            <w:noProof/>
          </w:rPr>
          <w:t>Obrázek 12 - Příklad kódu v XAML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_Toc68530811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23</w:t>
        </w:r>
        <w:r w:rsidR="00452C34">
          <w:rPr>
            <w:noProof/>
            <w:webHidden/>
          </w:rPr>
          <w:fldChar w:fldCharType="end"/>
        </w:r>
      </w:hyperlink>
    </w:p>
    <w:p w14:paraId="72EE74E2" w14:textId="1CFEC9A9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12" w:history="1">
        <w:r w:rsidR="00452C34" w:rsidRPr="00976C6F">
          <w:rPr>
            <w:rStyle w:val="Hypertextovodkaz"/>
            <w:noProof/>
          </w:rPr>
          <w:t>Obrázek 13 - Paleta prvků ve WPF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_Toc68530812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23</w:t>
        </w:r>
        <w:r w:rsidR="00452C34">
          <w:rPr>
            <w:noProof/>
            <w:webHidden/>
          </w:rPr>
          <w:fldChar w:fldCharType="end"/>
        </w:r>
      </w:hyperlink>
    </w:p>
    <w:p w14:paraId="4106F006" w14:textId="76A8C9C3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13" w:history="1">
        <w:r w:rsidR="00452C34" w:rsidRPr="00976C6F">
          <w:rPr>
            <w:rStyle w:val="Hypertextovodkaz"/>
            <w:noProof/>
          </w:rPr>
          <w:t>Obrázek 14 - Struktura knihoven .NET [42]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_Toc68530813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24</w:t>
        </w:r>
        <w:r w:rsidR="00452C34">
          <w:rPr>
            <w:noProof/>
            <w:webHidden/>
          </w:rPr>
          <w:fldChar w:fldCharType="end"/>
        </w:r>
      </w:hyperlink>
    </w:p>
    <w:p w14:paraId="4232DBA3" w14:textId="79089D4C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14" w:history="1">
        <w:r w:rsidR="00452C34" w:rsidRPr="00976C6F">
          <w:rPr>
            <w:rStyle w:val="Hypertextovodkaz"/>
            <w:noProof/>
          </w:rPr>
          <w:t>Obrázek 15 - Struktura WPF aplikace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_Toc68530814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26</w:t>
        </w:r>
        <w:r w:rsidR="00452C34">
          <w:rPr>
            <w:noProof/>
            <w:webHidden/>
          </w:rPr>
          <w:fldChar w:fldCharType="end"/>
        </w:r>
      </w:hyperlink>
    </w:p>
    <w:p w14:paraId="3420E4AA" w14:textId="14D70262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15" w:history="1">
        <w:r w:rsidR="00452C34" w:rsidRPr="00976C6F">
          <w:rPr>
            <w:rStyle w:val="Hypertextovodkaz"/>
            <w:noProof/>
          </w:rPr>
          <w:t>Obrázek 16 - Syntax jazyku XAML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_Toc68530815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27</w:t>
        </w:r>
        <w:r w:rsidR="00452C34">
          <w:rPr>
            <w:noProof/>
            <w:webHidden/>
          </w:rPr>
          <w:fldChar w:fldCharType="end"/>
        </w:r>
      </w:hyperlink>
    </w:p>
    <w:p w14:paraId="6CF12F89" w14:textId="1E525F2B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16" w:history="1">
        <w:r w:rsidR="00452C34" w:rsidRPr="00976C6F">
          <w:rPr>
            <w:rStyle w:val="Hypertextovodkaz"/>
            <w:noProof/>
          </w:rPr>
          <w:t>Obrázek 17 - Hello World v jazyku C#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_Toc68530816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28</w:t>
        </w:r>
        <w:r w:rsidR="00452C34">
          <w:rPr>
            <w:noProof/>
            <w:webHidden/>
          </w:rPr>
          <w:fldChar w:fldCharType="end"/>
        </w:r>
      </w:hyperlink>
    </w:p>
    <w:p w14:paraId="7BB99C8B" w14:textId="4CA546F7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17" w:history="1">
        <w:r w:rsidR="00452C34" w:rsidRPr="00976C6F">
          <w:rPr>
            <w:rStyle w:val="Hypertextovodkaz"/>
            <w:noProof/>
          </w:rPr>
          <w:t>Obrázek 18 - Barevná paleta aplikace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_Toc68530817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33</w:t>
        </w:r>
        <w:r w:rsidR="00452C34">
          <w:rPr>
            <w:noProof/>
            <w:webHidden/>
          </w:rPr>
          <w:fldChar w:fldCharType="end"/>
        </w:r>
      </w:hyperlink>
    </w:p>
    <w:p w14:paraId="1AB7716A" w14:textId="4D60AA27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18" w:history="1">
        <w:r w:rsidR="00452C34" w:rsidRPr="00976C6F">
          <w:rPr>
            <w:rStyle w:val="Hypertextovodkaz"/>
            <w:noProof/>
          </w:rPr>
          <w:t>Obrázek 19 - MainWindow wireframe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_Toc68530818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34</w:t>
        </w:r>
        <w:r w:rsidR="00452C34">
          <w:rPr>
            <w:noProof/>
            <w:webHidden/>
          </w:rPr>
          <w:fldChar w:fldCharType="end"/>
        </w:r>
      </w:hyperlink>
    </w:p>
    <w:p w14:paraId="0A86BF29" w14:textId="2D5A6F00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19" w:history="1">
        <w:r w:rsidR="00452C34" w:rsidRPr="00976C6F">
          <w:rPr>
            <w:rStyle w:val="Hypertextovodkaz"/>
            <w:noProof/>
          </w:rPr>
          <w:t>Obrázek 20 - Návrh hlavního okna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_Toc68530819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35</w:t>
        </w:r>
        <w:r w:rsidR="00452C34">
          <w:rPr>
            <w:noProof/>
            <w:webHidden/>
          </w:rPr>
          <w:fldChar w:fldCharType="end"/>
        </w:r>
      </w:hyperlink>
    </w:p>
    <w:p w14:paraId="6E603E97" w14:textId="074A0E0F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20" w:history="1">
        <w:r w:rsidR="00452C34" w:rsidRPr="00976C6F">
          <w:rPr>
            <w:rStyle w:val="Hypertextovodkaz"/>
            <w:noProof/>
          </w:rPr>
          <w:t>Obrázek 21 - Návrh okna s privátním klíčem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_Toc68530820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36</w:t>
        </w:r>
        <w:r w:rsidR="00452C34">
          <w:rPr>
            <w:noProof/>
            <w:webHidden/>
          </w:rPr>
          <w:fldChar w:fldCharType="end"/>
        </w:r>
      </w:hyperlink>
    </w:p>
    <w:p w14:paraId="7D4E179E" w14:textId="7E3C1252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21" w:history="1">
        <w:r w:rsidR="00452C34" w:rsidRPr="00976C6F">
          <w:rPr>
            <w:rStyle w:val="Hypertextovodkaz"/>
            <w:noProof/>
          </w:rPr>
          <w:t>Obrázek 22 - Návrh klonovacího okna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_Toc68530821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37</w:t>
        </w:r>
        <w:r w:rsidR="00452C34">
          <w:rPr>
            <w:noProof/>
            <w:webHidden/>
          </w:rPr>
          <w:fldChar w:fldCharType="end"/>
        </w:r>
      </w:hyperlink>
    </w:p>
    <w:p w14:paraId="37ED16D7" w14:textId="1808B078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22" w:history="1">
        <w:r w:rsidR="00452C34" w:rsidRPr="00976C6F">
          <w:rPr>
            <w:rStyle w:val="Hypertextovodkaz"/>
            <w:noProof/>
          </w:rPr>
          <w:t>Obrázek 23 - Návrh okna s větvemi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_Toc68530822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38</w:t>
        </w:r>
        <w:r w:rsidR="00452C34">
          <w:rPr>
            <w:noProof/>
            <w:webHidden/>
          </w:rPr>
          <w:fldChar w:fldCharType="end"/>
        </w:r>
      </w:hyperlink>
    </w:p>
    <w:p w14:paraId="1D91F51F" w14:textId="1EABC7C9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23" w:history="1">
        <w:r w:rsidR="00452C34" w:rsidRPr="00976C6F">
          <w:rPr>
            <w:rStyle w:val="Hypertextovodkaz"/>
            <w:noProof/>
          </w:rPr>
          <w:t>Obrázek 24 – Ikona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_Toc68530823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38</w:t>
        </w:r>
        <w:r w:rsidR="00452C34">
          <w:rPr>
            <w:noProof/>
            <w:webHidden/>
          </w:rPr>
          <w:fldChar w:fldCharType="end"/>
        </w:r>
      </w:hyperlink>
    </w:p>
    <w:p w14:paraId="037576E3" w14:textId="39BA883A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135" w:anchor="_Toc68530824" w:history="1">
        <w:r w:rsidR="00452C34" w:rsidRPr="00976C6F">
          <w:rPr>
            <w:rStyle w:val="Hypertextovodkaz"/>
            <w:noProof/>
          </w:rPr>
          <w:t>Obrázek 25 - Základní struktura projektu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_Toc68530824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39</w:t>
        </w:r>
        <w:r w:rsidR="00452C34">
          <w:rPr>
            <w:noProof/>
            <w:webHidden/>
          </w:rPr>
          <w:fldChar w:fldCharType="end"/>
        </w:r>
      </w:hyperlink>
    </w:p>
    <w:p w14:paraId="4C5EA706" w14:textId="227BF2F0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25" w:history="1">
        <w:r w:rsidR="00452C34" w:rsidRPr="00976C6F">
          <w:rPr>
            <w:rStyle w:val="Hypertextovodkaz"/>
            <w:noProof/>
          </w:rPr>
          <w:t>Obrázek 26 - Diagram navigace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_Toc68530825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40</w:t>
        </w:r>
        <w:r w:rsidR="00452C34">
          <w:rPr>
            <w:noProof/>
            <w:webHidden/>
          </w:rPr>
          <w:fldChar w:fldCharType="end"/>
        </w:r>
      </w:hyperlink>
    </w:p>
    <w:p w14:paraId="663A72BC" w14:textId="5852EC32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26" w:history="1">
        <w:r w:rsidR="00452C34" w:rsidRPr="00976C6F">
          <w:rPr>
            <w:rStyle w:val="Hypertextovodkaz"/>
            <w:noProof/>
          </w:rPr>
          <w:t>Obrázek 27 - Diagram autentifikace klienta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_Toc68530826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41</w:t>
        </w:r>
        <w:r w:rsidR="00452C34">
          <w:rPr>
            <w:noProof/>
            <w:webHidden/>
          </w:rPr>
          <w:fldChar w:fldCharType="end"/>
        </w:r>
      </w:hyperlink>
    </w:p>
    <w:p w14:paraId="6B50832A" w14:textId="1D95C7FE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27" w:history="1">
        <w:r w:rsidR="00452C34" w:rsidRPr="00976C6F">
          <w:rPr>
            <w:rStyle w:val="Hypertextovodkaz"/>
            <w:noProof/>
          </w:rPr>
          <w:t>Obrázek 28 - Config.cs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_Toc68530827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42</w:t>
        </w:r>
        <w:r w:rsidR="00452C34">
          <w:rPr>
            <w:noProof/>
            <w:webHidden/>
          </w:rPr>
          <w:fldChar w:fldCharType="end"/>
        </w:r>
      </w:hyperlink>
    </w:p>
    <w:p w14:paraId="0AC4DF8B" w14:textId="4F02056F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28" w:history="1">
        <w:r w:rsidR="00452C34" w:rsidRPr="00976C6F">
          <w:rPr>
            <w:rStyle w:val="Hypertextovodkaz"/>
            <w:noProof/>
          </w:rPr>
          <w:t>Obrázek 29 - Konečné zobrazení hlavního okna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_Toc68530828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43</w:t>
        </w:r>
        <w:r w:rsidR="00452C34">
          <w:rPr>
            <w:noProof/>
            <w:webHidden/>
          </w:rPr>
          <w:fldChar w:fldCharType="end"/>
        </w:r>
      </w:hyperlink>
    </w:p>
    <w:p w14:paraId="3DC07F95" w14:textId="18132370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29" w:history="1">
        <w:r w:rsidR="00452C34" w:rsidRPr="00976C6F">
          <w:rPr>
            <w:rStyle w:val="Hypertextovodkaz"/>
            <w:noProof/>
          </w:rPr>
          <w:t>Obrázek 30 - Diagram mazání repozitářů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_Toc68530829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44</w:t>
        </w:r>
        <w:r w:rsidR="00452C34">
          <w:rPr>
            <w:noProof/>
            <w:webHidden/>
          </w:rPr>
          <w:fldChar w:fldCharType="end"/>
        </w:r>
      </w:hyperlink>
    </w:p>
    <w:p w14:paraId="1CEB57CA" w14:textId="7DA95A6A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30" w:history="1">
        <w:r w:rsidR="00452C34" w:rsidRPr="00976C6F">
          <w:rPr>
            <w:rStyle w:val="Hypertextovodkaz"/>
            <w:noProof/>
          </w:rPr>
          <w:t>Obrázek 31 - Událost změny repozitáře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_Toc68530830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45</w:t>
        </w:r>
        <w:r w:rsidR="00452C34">
          <w:rPr>
            <w:noProof/>
            <w:webHidden/>
          </w:rPr>
          <w:fldChar w:fldCharType="end"/>
        </w:r>
      </w:hyperlink>
    </w:p>
    <w:p w14:paraId="0B93A000" w14:textId="12C49CA9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31" w:history="1">
        <w:r w:rsidR="00452C34" w:rsidRPr="00976C6F">
          <w:rPr>
            <w:rStyle w:val="Hypertextovodkaz"/>
            <w:noProof/>
          </w:rPr>
          <w:t>Obrázek 32 - Událost změny souboru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_Toc68530831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45</w:t>
        </w:r>
        <w:r w:rsidR="00452C34">
          <w:rPr>
            <w:noProof/>
            <w:webHidden/>
          </w:rPr>
          <w:fldChar w:fldCharType="end"/>
        </w:r>
      </w:hyperlink>
    </w:p>
    <w:p w14:paraId="396DDBA5" w14:textId="6777E3A2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32" w:history="1">
        <w:r w:rsidR="00452C34" w:rsidRPr="00976C6F">
          <w:rPr>
            <w:rStyle w:val="Hypertextovodkaz"/>
            <w:noProof/>
          </w:rPr>
          <w:t>Obrázek 33 - Získání externích repozitářů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_Toc68530832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46</w:t>
        </w:r>
        <w:r w:rsidR="00452C34">
          <w:rPr>
            <w:noProof/>
            <w:webHidden/>
          </w:rPr>
          <w:fldChar w:fldCharType="end"/>
        </w:r>
      </w:hyperlink>
    </w:p>
    <w:p w14:paraId="469012E5" w14:textId="1C26D8E8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33" w:history="1">
        <w:r w:rsidR="00452C34" w:rsidRPr="00976C6F">
          <w:rPr>
            <w:rStyle w:val="Hypertextovodkaz"/>
            <w:noProof/>
          </w:rPr>
          <w:t>Obrázek 34 - Metoda CheckoutBranchButton</w:t>
        </w:r>
        <w:r w:rsidR="00452C34" w:rsidRPr="00976C6F">
          <w:rPr>
            <w:rStyle w:val="Hypertextovodkaz"/>
            <w:noProof/>
            <w:lang w:val="en-US"/>
          </w:rPr>
          <w:t>_</w:t>
        </w:r>
        <w:r w:rsidR="00452C34" w:rsidRPr="00976C6F">
          <w:rPr>
            <w:rStyle w:val="Hypertextovodkaz"/>
            <w:noProof/>
          </w:rPr>
          <w:t>Clicked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_Toc68530833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48</w:t>
        </w:r>
        <w:r w:rsidR="00452C34">
          <w:rPr>
            <w:noProof/>
            <w:webHidden/>
          </w:rPr>
          <w:fldChar w:fldCharType="end"/>
        </w:r>
      </w:hyperlink>
    </w:p>
    <w:p w14:paraId="2031BFBF" w14:textId="7B6504F7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34" w:history="1">
        <w:r w:rsidR="00452C34" w:rsidRPr="00976C6F">
          <w:rPr>
            <w:rStyle w:val="Hypertextovodkaz"/>
            <w:noProof/>
          </w:rPr>
          <w:t>Obrázek 35 - Výběr statistik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_Toc68530834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49</w:t>
        </w:r>
        <w:r w:rsidR="00452C34">
          <w:rPr>
            <w:noProof/>
            <w:webHidden/>
          </w:rPr>
          <w:fldChar w:fldCharType="end"/>
        </w:r>
      </w:hyperlink>
    </w:p>
    <w:p w14:paraId="2F95D316" w14:textId="5CD80923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35" w:history="1">
        <w:r w:rsidR="00452C34" w:rsidRPr="00976C6F">
          <w:rPr>
            <w:rStyle w:val="Hypertextovodkaz"/>
            <w:noProof/>
          </w:rPr>
          <w:t>Obrázek 36 - Metoda SetPieChart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_Toc68530835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50</w:t>
        </w:r>
        <w:r w:rsidR="00452C34">
          <w:rPr>
            <w:noProof/>
            <w:webHidden/>
          </w:rPr>
          <w:fldChar w:fldCharType="end"/>
        </w:r>
      </w:hyperlink>
    </w:p>
    <w:p w14:paraId="21CFBE86" w14:textId="3CAE1511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36" w:history="1">
        <w:r w:rsidR="00452C34" w:rsidRPr="00976C6F">
          <w:rPr>
            <w:rStyle w:val="Hypertextovodkaz"/>
            <w:noProof/>
          </w:rPr>
          <w:t>Obrázek 37 - Metoda pro získávání statistik uživatele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_Toc68530836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50</w:t>
        </w:r>
        <w:r w:rsidR="00452C34">
          <w:rPr>
            <w:noProof/>
            <w:webHidden/>
          </w:rPr>
          <w:fldChar w:fldCharType="end"/>
        </w:r>
      </w:hyperlink>
    </w:p>
    <w:p w14:paraId="39CCD1C1" w14:textId="0E26F40F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37" w:history="1">
        <w:r w:rsidR="00452C34" w:rsidRPr="00976C6F">
          <w:rPr>
            <w:rStyle w:val="Hypertextovodkaz"/>
            <w:noProof/>
          </w:rPr>
          <w:t>Obrázek 38 - Metoda GetCommitsFromGitLog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_Toc68530837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51</w:t>
        </w:r>
        <w:r w:rsidR="00452C34">
          <w:rPr>
            <w:noProof/>
            <w:webHidden/>
          </w:rPr>
          <w:fldChar w:fldCharType="end"/>
        </w:r>
      </w:hyperlink>
    </w:p>
    <w:p w14:paraId="0197A000" w14:textId="13D641AB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38" w:history="1">
        <w:r w:rsidR="00452C34" w:rsidRPr="00976C6F">
          <w:rPr>
            <w:rStyle w:val="Hypertextovodkaz"/>
            <w:noProof/>
          </w:rPr>
          <w:t>Obrázek 39 - Metoda GenerateRepoDataCommand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_Toc68530838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52</w:t>
        </w:r>
        <w:r w:rsidR="00452C34">
          <w:rPr>
            <w:noProof/>
            <w:webHidden/>
          </w:rPr>
          <w:fldChar w:fldCharType="end"/>
        </w:r>
      </w:hyperlink>
    </w:p>
    <w:p w14:paraId="30E1CD08" w14:textId="684D329D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39" w:history="1">
        <w:r w:rsidR="00452C34" w:rsidRPr="00976C6F">
          <w:rPr>
            <w:rStyle w:val="Hypertextovodkaz"/>
            <w:noProof/>
          </w:rPr>
          <w:t>Obrázek 40 - Metoda AddLocalRepo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_Toc68530839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53</w:t>
        </w:r>
        <w:r w:rsidR="00452C34">
          <w:rPr>
            <w:noProof/>
            <w:webHidden/>
          </w:rPr>
          <w:fldChar w:fldCharType="end"/>
        </w:r>
      </w:hyperlink>
    </w:p>
    <w:p w14:paraId="61838C1D" w14:textId="12A95152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40" w:history="1">
        <w:r w:rsidR="00452C34" w:rsidRPr="00976C6F">
          <w:rPr>
            <w:rStyle w:val="Hypertextovodkaz"/>
            <w:noProof/>
          </w:rPr>
          <w:t>Obrázek 41 - Metoda IsRepo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_Toc68530840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54</w:t>
        </w:r>
        <w:r w:rsidR="00452C34">
          <w:rPr>
            <w:noProof/>
            <w:webHidden/>
          </w:rPr>
          <w:fldChar w:fldCharType="end"/>
        </w:r>
      </w:hyperlink>
    </w:p>
    <w:p w14:paraId="0EA32292" w14:textId="3F9902D3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41" w:history="1">
        <w:r w:rsidR="00452C34" w:rsidRPr="00976C6F">
          <w:rPr>
            <w:rStyle w:val="Hypertextovodkaz"/>
            <w:noProof/>
          </w:rPr>
          <w:t>Obrázek 42 - Metoda Run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_Toc68530841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55</w:t>
        </w:r>
        <w:r w:rsidR="00452C34">
          <w:rPr>
            <w:noProof/>
            <w:webHidden/>
          </w:rPr>
          <w:fldChar w:fldCharType="end"/>
        </w:r>
      </w:hyperlink>
    </w:p>
    <w:p w14:paraId="2371F7BC" w14:textId="75F9315C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42" w:history="1">
        <w:r w:rsidR="00452C34" w:rsidRPr="00976C6F">
          <w:rPr>
            <w:rStyle w:val="Hypertextovodkaz"/>
            <w:noProof/>
          </w:rPr>
          <w:t>Obrázek 43 - Metoda RunAndRead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_Toc68530842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55</w:t>
        </w:r>
        <w:r w:rsidR="00452C34">
          <w:rPr>
            <w:noProof/>
            <w:webHidden/>
          </w:rPr>
          <w:fldChar w:fldCharType="end"/>
        </w:r>
      </w:hyperlink>
    </w:p>
    <w:p w14:paraId="66399FB7" w14:textId="13D868EA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43" w:history="1">
        <w:r w:rsidR="00452C34" w:rsidRPr="00976C6F">
          <w:rPr>
            <w:rStyle w:val="Hypertextovodkaz"/>
            <w:noProof/>
          </w:rPr>
          <w:t>Obrázek 44 - Metoda PushRepo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_Toc68530843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56</w:t>
        </w:r>
        <w:r w:rsidR="00452C34">
          <w:rPr>
            <w:noProof/>
            <w:webHidden/>
          </w:rPr>
          <w:fldChar w:fldCharType="end"/>
        </w:r>
      </w:hyperlink>
    </w:p>
    <w:p w14:paraId="4BB12711" w14:textId="03FE45D4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44" w:history="1">
        <w:r w:rsidR="00452C34" w:rsidRPr="00976C6F">
          <w:rPr>
            <w:rStyle w:val="Hypertextovodkaz"/>
            <w:noProof/>
          </w:rPr>
          <w:t>Obrázek 45 - Metoda PullRepo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_Toc68530844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57</w:t>
        </w:r>
        <w:r w:rsidR="00452C34">
          <w:rPr>
            <w:noProof/>
            <w:webHidden/>
          </w:rPr>
          <w:fldChar w:fldCharType="end"/>
        </w:r>
      </w:hyperlink>
    </w:p>
    <w:p w14:paraId="66348D1E" w14:textId="683414E5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45" w:history="1">
        <w:r w:rsidR="00452C34" w:rsidRPr="00976C6F">
          <w:rPr>
            <w:rStyle w:val="Hypertextovodkaz"/>
            <w:noProof/>
          </w:rPr>
          <w:t>Obrázek 46 - Metoda AddFile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_Toc68530845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57</w:t>
        </w:r>
        <w:r w:rsidR="00452C34">
          <w:rPr>
            <w:noProof/>
            <w:webHidden/>
          </w:rPr>
          <w:fldChar w:fldCharType="end"/>
        </w:r>
      </w:hyperlink>
    </w:p>
    <w:p w14:paraId="09169EDB" w14:textId="2ECC6E74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46" w:history="1">
        <w:r w:rsidR="00452C34" w:rsidRPr="00976C6F">
          <w:rPr>
            <w:rStyle w:val="Hypertextovodkaz"/>
            <w:noProof/>
          </w:rPr>
          <w:t>Obrázek 47 - Třída UserRepository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_Toc68530846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58</w:t>
        </w:r>
        <w:r w:rsidR="00452C34">
          <w:rPr>
            <w:noProof/>
            <w:webHidden/>
          </w:rPr>
          <w:fldChar w:fldCharType="end"/>
        </w:r>
      </w:hyperlink>
    </w:p>
    <w:p w14:paraId="43D8DAB3" w14:textId="2EAB473D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47" w:history="1">
        <w:r w:rsidR="00452C34" w:rsidRPr="00976C6F">
          <w:rPr>
            <w:rStyle w:val="Hypertextovodkaz"/>
            <w:noProof/>
          </w:rPr>
          <w:t>Obrázek 48 - Metoda LoadRepoBranches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_Toc68530847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60</w:t>
        </w:r>
        <w:r w:rsidR="00452C34">
          <w:rPr>
            <w:noProof/>
            <w:webHidden/>
          </w:rPr>
          <w:fldChar w:fldCharType="end"/>
        </w:r>
      </w:hyperlink>
    </w:p>
    <w:p w14:paraId="714AE622" w14:textId="43737B67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48" w:history="1">
        <w:r w:rsidR="00452C34" w:rsidRPr="00976C6F">
          <w:rPr>
            <w:rStyle w:val="Hypertextovodkaz"/>
            <w:noProof/>
          </w:rPr>
          <w:t>Obrázek 49 - Třída ConsoleLogger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_Toc68530848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61</w:t>
        </w:r>
        <w:r w:rsidR="00452C34">
          <w:rPr>
            <w:noProof/>
            <w:webHidden/>
          </w:rPr>
          <w:fldChar w:fldCharType="end"/>
        </w:r>
      </w:hyperlink>
    </w:p>
    <w:p w14:paraId="616B8FC6" w14:textId="20CDEEC2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49" w:history="1">
        <w:r w:rsidR="00452C34" w:rsidRPr="00976C6F">
          <w:rPr>
            <w:rStyle w:val="Hypertextovodkaz"/>
            <w:noProof/>
          </w:rPr>
          <w:t>Obrázek 50 - ColorsDictionary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_Toc68530849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61</w:t>
        </w:r>
        <w:r w:rsidR="00452C34">
          <w:rPr>
            <w:noProof/>
            <w:webHidden/>
          </w:rPr>
          <w:fldChar w:fldCharType="end"/>
        </w:r>
      </w:hyperlink>
    </w:p>
    <w:p w14:paraId="76778EA5" w14:textId="0BD070FC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50" w:history="1">
        <w:r w:rsidR="00452C34" w:rsidRPr="00976C6F">
          <w:rPr>
            <w:rStyle w:val="Hypertextovodkaz"/>
            <w:noProof/>
          </w:rPr>
          <w:t>Obrázek 51 - Záznam Repozitáře v DB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_Toc68530850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62</w:t>
        </w:r>
        <w:r w:rsidR="00452C34">
          <w:rPr>
            <w:noProof/>
            <w:webHidden/>
          </w:rPr>
          <w:fldChar w:fldCharType="end"/>
        </w:r>
      </w:hyperlink>
    </w:p>
    <w:p w14:paraId="63A84979" w14:textId="34285A0F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51" w:history="1">
        <w:r w:rsidR="00452C34" w:rsidRPr="00976C6F">
          <w:rPr>
            <w:rStyle w:val="Hypertextovodkaz"/>
            <w:noProof/>
          </w:rPr>
          <w:t>Obrázek 52 - Metoda Refresh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_Toc68530851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62</w:t>
        </w:r>
        <w:r w:rsidR="00452C34">
          <w:rPr>
            <w:noProof/>
            <w:webHidden/>
          </w:rPr>
          <w:fldChar w:fldCharType="end"/>
        </w:r>
      </w:hyperlink>
    </w:p>
    <w:p w14:paraId="4A1798C6" w14:textId="0F98FC82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52" w:history="1">
        <w:r w:rsidR="00452C34" w:rsidRPr="00976C6F">
          <w:rPr>
            <w:rStyle w:val="Hypertextovodkaz"/>
            <w:noProof/>
          </w:rPr>
          <w:t>Obrázek 53 - Metoda FindByName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_Toc68530852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63</w:t>
        </w:r>
        <w:r w:rsidR="00452C34">
          <w:rPr>
            <w:noProof/>
            <w:webHidden/>
          </w:rPr>
          <w:fldChar w:fldCharType="end"/>
        </w:r>
      </w:hyperlink>
    </w:p>
    <w:p w14:paraId="064CBA67" w14:textId="74154332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53" w:history="1">
        <w:r w:rsidR="00452C34" w:rsidRPr="00976C6F">
          <w:rPr>
            <w:rStyle w:val="Hypertextovodkaz"/>
            <w:noProof/>
          </w:rPr>
          <w:t>Obrázek 54 - Záznam klíče v DB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_Toc68530853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63</w:t>
        </w:r>
        <w:r w:rsidR="00452C34">
          <w:rPr>
            <w:noProof/>
            <w:webHidden/>
          </w:rPr>
          <w:fldChar w:fldCharType="end"/>
        </w:r>
      </w:hyperlink>
    </w:p>
    <w:p w14:paraId="4897A60F" w14:textId="4D94E97C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54" w:history="1">
        <w:r w:rsidR="00452C34" w:rsidRPr="00976C6F">
          <w:rPr>
            <w:rStyle w:val="Hypertextovodkaz"/>
            <w:noProof/>
          </w:rPr>
          <w:t>Obrázek 55 - Databáze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_Toc68530854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64</w:t>
        </w:r>
        <w:r w:rsidR="00452C34">
          <w:rPr>
            <w:noProof/>
            <w:webHidden/>
          </w:rPr>
          <w:fldChar w:fldCharType="end"/>
        </w:r>
      </w:hyperlink>
    </w:p>
    <w:p w14:paraId="7CCA6077" w14:textId="52422D19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55" w:history="1">
        <w:r w:rsidR="00452C34" w:rsidRPr="00976C6F">
          <w:rPr>
            <w:rStyle w:val="Hypertextovodkaz"/>
            <w:noProof/>
          </w:rPr>
          <w:t>Obrázek 56 - Metoda WaitForChangesOnRepo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_Toc68530855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66</w:t>
        </w:r>
        <w:r w:rsidR="00452C34">
          <w:rPr>
            <w:noProof/>
            <w:webHidden/>
          </w:rPr>
          <w:fldChar w:fldCharType="end"/>
        </w:r>
      </w:hyperlink>
    </w:p>
    <w:p w14:paraId="7AE3BF52" w14:textId="6ECCD02D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56" w:history="1">
        <w:r w:rsidR="00452C34" w:rsidRPr="00976C6F">
          <w:rPr>
            <w:rStyle w:val="Hypertextovodkaz"/>
            <w:noProof/>
          </w:rPr>
          <w:t>Obrázek 57 - Metoda GetAllFileChanges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_Toc68530856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68</w:t>
        </w:r>
        <w:r w:rsidR="00452C34">
          <w:rPr>
            <w:noProof/>
            <w:webHidden/>
          </w:rPr>
          <w:fldChar w:fldCharType="end"/>
        </w:r>
      </w:hyperlink>
    </w:p>
    <w:p w14:paraId="0E2FA401" w14:textId="3F917AA2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57" w:history="1">
        <w:r w:rsidR="00452C34" w:rsidRPr="00976C6F">
          <w:rPr>
            <w:rStyle w:val="Hypertextovodkaz"/>
            <w:noProof/>
          </w:rPr>
          <w:t>Obrázek 58 - Generování barevného výstupu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_Toc68530857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69</w:t>
        </w:r>
        <w:r w:rsidR="00452C34">
          <w:rPr>
            <w:noProof/>
            <w:webHidden/>
          </w:rPr>
          <w:fldChar w:fldCharType="end"/>
        </w:r>
      </w:hyperlink>
    </w:p>
    <w:p w14:paraId="54B36D8A" w14:textId="4D590862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58" w:history="1">
        <w:r w:rsidR="00452C34" w:rsidRPr="00976C6F">
          <w:rPr>
            <w:rStyle w:val="Hypertextovodkaz"/>
            <w:noProof/>
          </w:rPr>
          <w:t>Obrázek 59 - Položka MenuItem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_Toc68530858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70</w:t>
        </w:r>
        <w:r w:rsidR="00452C34">
          <w:rPr>
            <w:noProof/>
            <w:webHidden/>
          </w:rPr>
          <w:fldChar w:fldCharType="end"/>
        </w:r>
      </w:hyperlink>
    </w:p>
    <w:p w14:paraId="027E234C" w14:textId="77A5B4D5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59" w:history="1">
        <w:r w:rsidR="00452C34" w:rsidRPr="00976C6F">
          <w:rPr>
            <w:rStyle w:val="Hypertextovodkaz"/>
            <w:noProof/>
          </w:rPr>
          <w:t>Obrázek 60 - Vlastní tlačítka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_Toc68530859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70</w:t>
        </w:r>
        <w:r w:rsidR="00452C34">
          <w:rPr>
            <w:noProof/>
            <w:webHidden/>
          </w:rPr>
          <w:fldChar w:fldCharType="end"/>
        </w:r>
      </w:hyperlink>
    </w:p>
    <w:p w14:paraId="3C1CDE1F" w14:textId="37BF5F9A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60" w:history="1">
        <w:r w:rsidR="00452C34" w:rsidRPr="00976C6F">
          <w:rPr>
            <w:rStyle w:val="Hypertextovodkaz"/>
            <w:noProof/>
          </w:rPr>
          <w:t>Obrázek 61 - Rozhraní instalačního programu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_Toc68530860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71</w:t>
        </w:r>
        <w:r w:rsidR="00452C34">
          <w:rPr>
            <w:noProof/>
            <w:webHidden/>
          </w:rPr>
          <w:fldChar w:fldCharType="end"/>
        </w:r>
      </w:hyperlink>
    </w:p>
    <w:p w14:paraId="3A8217FE" w14:textId="3A6350DC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136" w:anchor="_Toc68530861" w:history="1">
        <w:r w:rsidR="00452C34" w:rsidRPr="00976C6F">
          <w:rPr>
            <w:rStyle w:val="Hypertextovodkaz"/>
            <w:noProof/>
          </w:rPr>
          <w:t>Obrázek 62 - Údaje pro přihlášení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_Toc68530861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72</w:t>
        </w:r>
        <w:r w:rsidR="00452C34">
          <w:rPr>
            <w:noProof/>
            <w:webHidden/>
          </w:rPr>
          <w:fldChar w:fldCharType="end"/>
        </w:r>
      </w:hyperlink>
    </w:p>
    <w:p w14:paraId="2BDF35C1" w14:textId="1E834E2F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62" w:history="1">
        <w:r w:rsidR="00452C34" w:rsidRPr="00976C6F">
          <w:rPr>
            <w:rStyle w:val="Hypertextovodkaz"/>
            <w:noProof/>
          </w:rPr>
          <w:t>Obrázek 63 - Změna údajů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_Toc68530862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73</w:t>
        </w:r>
        <w:r w:rsidR="00452C34">
          <w:rPr>
            <w:noProof/>
            <w:webHidden/>
          </w:rPr>
          <w:fldChar w:fldCharType="end"/>
        </w:r>
      </w:hyperlink>
    </w:p>
    <w:p w14:paraId="2D1DF5B8" w14:textId="77CE4FC7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63" w:history="1">
        <w:r w:rsidR="00452C34" w:rsidRPr="00976C6F">
          <w:rPr>
            <w:rStyle w:val="Hypertextovodkaz"/>
            <w:noProof/>
          </w:rPr>
          <w:t>Obrázek 64 - Umístění aplikace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_Toc68530863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74</w:t>
        </w:r>
        <w:r w:rsidR="00452C34">
          <w:rPr>
            <w:noProof/>
            <w:webHidden/>
          </w:rPr>
          <w:fldChar w:fldCharType="end"/>
        </w:r>
      </w:hyperlink>
    </w:p>
    <w:p w14:paraId="71686E0E" w14:textId="279F0582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64" w:history="1">
        <w:r w:rsidR="00452C34" w:rsidRPr="00976C6F">
          <w:rPr>
            <w:rStyle w:val="Hypertextovodkaz"/>
            <w:noProof/>
          </w:rPr>
          <w:t>Obrázek 65 - Výběr instalační složky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_Toc68530864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74</w:t>
        </w:r>
        <w:r w:rsidR="00452C34">
          <w:rPr>
            <w:noProof/>
            <w:webHidden/>
          </w:rPr>
          <w:fldChar w:fldCharType="end"/>
        </w:r>
      </w:hyperlink>
    </w:p>
    <w:p w14:paraId="4E530399" w14:textId="7D93E764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65" w:history="1">
        <w:r w:rsidR="00452C34" w:rsidRPr="00976C6F">
          <w:rPr>
            <w:rStyle w:val="Hypertextovodkaz"/>
            <w:noProof/>
          </w:rPr>
          <w:t>Obrázek 66 - Okno přidání klíče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_Toc68530865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76</w:t>
        </w:r>
        <w:r w:rsidR="00452C34">
          <w:rPr>
            <w:noProof/>
            <w:webHidden/>
          </w:rPr>
          <w:fldChar w:fldCharType="end"/>
        </w:r>
      </w:hyperlink>
    </w:p>
    <w:p w14:paraId="61BDEFCD" w14:textId="3E9E86BE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66" w:history="1">
        <w:r w:rsidR="00452C34" w:rsidRPr="00976C6F">
          <w:rPr>
            <w:rStyle w:val="Hypertextovodkaz"/>
            <w:noProof/>
          </w:rPr>
          <w:t>Obrázek 67 - Vytvořit nový klíč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_Toc68530866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77</w:t>
        </w:r>
        <w:r w:rsidR="00452C34">
          <w:rPr>
            <w:noProof/>
            <w:webHidden/>
          </w:rPr>
          <w:fldChar w:fldCharType="end"/>
        </w:r>
      </w:hyperlink>
    </w:p>
    <w:p w14:paraId="4EA588E7" w14:textId="49D303AC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67" w:history="1">
        <w:r w:rsidR="00452C34" w:rsidRPr="00976C6F">
          <w:rPr>
            <w:rStyle w:val="Hypertextovodkaz"/>
            <w:noProof/>
          </w:rPr>
          <w:t>Obrázek 68 - Vygenerovat nový klíč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_Toc68530867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77</w:t>
        </w:r>
        <w:r w:rsidR="00452C34">
          <w:rPr>
            <w:noProof/>
            <w:webHidden/>
          </w:rPr>
          <w:fldChar w:fldCharType="end"/>
        </w:r>
      </w:hyperlink>
    </w:p>
    <w:p w14:paraId="3F81E24E" w14:textId="2F86AB2E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68" w:history="1">
        <w:r w:rsidR="00452C34" w:rsidRPr="00976C6F">
          <w:rPr>
            <w:rStyle w:val="Hypertextovodkaz"/>
            <w:noProof/>
          </w:rPr>
          <w:t>Obrázek 69 - Formát klíče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_Toc68530868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77</w:t>
        </w:r>
        <w:r w:rsidR="00452C34">
          <w:rPr>
            <w:noProof/>
            <w:webHidden/>
          </w:rPr>
          <w:fldChar w:fldCharType="end"/>
        </w:r>
      </w:hyperlink>
    </w:p>
    <w:p w14:paraId="74D3A2C0" w14:textId="30FBE1B7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69" w:history="1">
        <w:r w:rsidR="00452C34" w:rsidRPr="00976C6F">
          <w:rPr>
            <w:rStyle w:val="Hypertextovodkaz"/>
            <w:noProof/>
          </w:rPr>
          <w:t>Obrázek 70 - Změna privátního klíče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_Toc68530869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79</w:t>
        </w:r>
        <w:r w:rsidR="00452C34">
          <w:rPr>
            <w:noProof/>
            <w:webHidden/>
          </w:rPr>
          <w:fldChar w:fldCharType="end"/>
        </w:r>
      </w:hyperlink>
    </w:p>
    <w:p w14:paraId="76178679" w14:textId="3BF99E3B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70" w:history="1">
        <w:r w:rsidR="00452C34" w:rsidRPr="00976C6F">
          <w:rPr>
            <w:rStyle w:val="Hypertextovodkaz"/>
            <w:noProof/>
          </w:rPr>
          <w:t>Obrázek 71 - Přidání repozitáře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_Toc68530870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80</w:t>
        </w:r>
        <w:r w:rsidR="00452C34">
          <w:rPr>
            <w:noProof/>
            <w:webHidden/>
          </w:rPr>
          <w:fldChar w:fldCharType="end"/>
        </w:r>
      </w:hyperlink>
    </w:p>
    <w:p w14:paraId="7F8ED15B" w14:textId="6B85D9BF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71" w:history="1">
        <w:r w:rsidR="00452C34" w:rsidRPr="00976C6F">
          <w:rPr>
            <w:rStyle w:val="Hypertextovodkaz"/>
            <w:noProof/>
          </w:rPr>
          <w:t>Obrázek 72 - Práce s větvemi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_Toc68530871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81</w:t>
        </w:r>
        <w:r w:rsidR="00452C34">
          <w:rPr>
            <w:noProof/>
            <w:webHidden/>
          </w:rPr>
          <w:fldChar w:fldCharType="end"/>
        </w:r>
      </w:hyperlink>
    </w:p>
    <w:p w14:paraId="25028493" w14:textId="4B175761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72" w:history="1">
        <w:r w:rsidR="00452C34" w:rsidRPr="00976C6F">
          <w:rPr>
            <w:rStyle w:val="Hypertextovodkaz"/>
            <w:noProof/>
          </w:rPr>
          <w:t>Obrázek 73 - Práce s repozitářem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_Toc68530872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82</w:t>
        </w:r>
        <w:r w:rsidR="00452C34">
          <w:rPr>
            <w:noProof/>
            <w:webHidden/>
          </w:rPr>
          <w:fldChar w:fldCharType="end"/>
        </w:r>
      </w:hyperlink>
    </w:p>
    <w:p w14:paraId="6CA4C042" w14:textId="1D32033A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73" w:history="1">
        <w:r w:rsidR="00452C34" w:rsidRPr="00976C6F">
          <w:rPr>
            <w:rStyle w:val="Hypertextovodkaz"/>
            <w:noProof/>
          </w:rPr>
          <w:t>Obrázek 74 - Výběr statistik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_Toc68530873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82</w:t>
        </w:r>
        <w:r w:rsidR="00452C34">
          <w:rPr>
            <w:noProof/>
            <w:webHidden/>
          </w:rPr>
          <w:fldChar w:fldCharType="end"/>
        </w:r>
      </w:hyperlink>
    </w:p>
    <w:p w14:paraId="0770A169" w14:textId="35570EBB" w:rsidR="00452C34" w:rsidRDefault="004C2218" w:rsidP="002C1A8B">
      <w:pPr>
        <w:pStyle w:val="Seznamobrzk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8530874" w:history="1">
        <w:r w:rsidR="00452C34" w:rsidRPr="00976C6F">
          <w:rPr>
            <w:rStyle w:val="Hypertextovodkaz"/>
            <w:noProof/>
          </w:rPr>
          <w:t>Obrázek 75 - Statistiky uživatele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_Toc68530874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83</w:t>
        </w:r>
        <w:r w:rsidR="00452C34">
          <w:rPr>
            <w:noProof/>
            <w:webHidden/>
          </w:rPr>
          <w:fldChar w:fldCharType="end"/>
        </w:r>
      </w:hyperlink>
    </w:p>
    <w:p w14:paraId="097C2E11" w14:textId="1F160969" w:rsidR="007554F9" w:rsidRPr="009C03D6" w:rsidRDefault="004C2218" w:rsidP="00A756E2">
      <w:pPr>
        <w:pStyle w:val="Seznamobrzk"/>
        <w:tabs>
          <w:tab w:val="right" w:leader="dot" w:pos="9062"/>
        </w:tabs>
        <w:spacing w:line="276" w:lineRule="auto"/>
        <w:rPr>
          <w:lang w:val="en-US"/>
        </w:rPr>
      </w:pPr>
      <w:hyperlink w:anchor="_Toc68530875" w:history="1">
        <w:r w:rsidR="00452C34" w:rsidRPr="00976C6F">
          <w:rPr>
            <w:rStyle w:val="Hypertextovodkaz"/>
            <w:noProof/>
          </w:rPr>
          <w:t>Obrázek 76 - Statistiky repozitáře</w:t>
        </w:r>
        <w:r w:rsidR="00452C34">
          <w:rPr>
            <w:noProof/>
            <w:webHidden/>
          </w:rPr>
          <w:tab/>
        </w:r>
        <w:r w:rsidR="00452C34">
          <w:rPr>
            <w:noProof/>
            <w:webHidden/>
          </w:rPr>
          <w:fldChar w:fldCharType="begin"/>
        </w:r>
        <w:r w:rsidR="00452C34">
          <w:rPr>
            <w:noProof/>
            <w:webHidden/>
          </w:rPr>
          <w:instrText xml:space="preserve"> PAGEREF _Toc68530875 \h </w:instrText>
        </w:r>
        <w:r w:rsidR="00452C34">
          <w:rPr>
            <w:noProof/>
            <w:webHidden/>
          </w:rPr>
        </w:r>
        <w:r w:rsidR="00452C34">
          <w:rPr>
            <w:noProof/>
            <w:webHidden/>
          </w:rPr>
          <w:fldChar w:fldCharType="separate"/>
        </w:r>
        <w:r w:rsidR="008E49B2">
          <w:rPr>
            <w:noProof/>
            <w:webHidden/>
          </w:rPr>
          <w:t>84</w:t>
        </w:r>
        <w:r w:rsidR="00452C34">
          <w:rPr>
            <w:noProof/>
            <w:webHidden/>
          </w:rPr>
          <w:fldChar w:fldCharType="end"/>
        </w:r>
      </w:hyperlink>
      <w:r w:rsidR="007554F9">
        <w:fldChar w:fldCharType="end"/>
      </w:r>
    </w:p>
    <w:sectPr w:rsidR="007554F9" w:rsidRPr="009C03D6" w:rsidSect="00615ED2">
      <w:footerReference w:type="default" r:id="rId137"/>
      <w:pgSz w:w="11906" w:h="16838"/>
      <w:pgMar w:top="1417" w:right="1417" w:bottom="1417" w:left="1417" w:header="340" w:footer="34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DC208" w14:textId="77777777" w:rsidR="004C2218" w:rsidRDefault="004C2218">
      <w:r>
        <w:separator/>
      </w:r>
    </w:p>
  </w:endnote>
  <w:endnote w:type="continuationSeparator" w:id="0">
    <w:p w14:paraId="76BE9E8A" w14:textId="77777777" w:rsidR="004C2218" w:rsidRDefault="004C2218">
      <w:r>
        <w:continuationSeparator/>
      </w:r>
    </w:p>
  </w:endnote>
  <w:endnote w:type="continuationNotice" w:id="1">
    <w:p w14:paraId="4BF05637" w14:textId="77777777" w:rsidR="004C2218" w:rsidRDefault="004C221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9F1F1" w14:textId="3196CF64" w:rsidR="009A3FA4" w:rsidRPr="00584DD9" w:rsidRDefault="009A3FA4" w:rsidP="00AB6377">
    <w:pPr>
      <w:pStyle w:val="Zpat"/>
      <w:tabs>
        <w:tab w:val="clear" w:pos="4536"/>
        <w:tab w:val="clear" w:pos="9072"/>
        <w:tab w:val="right" w:pos="9746"/>
      </w:tabs>
      <w:ind w:firstLine="0"/>
    </w:pPr>
    <w:r>
      <w:t>2021</w:t>
    </w:r>
    <w:r>
      <w:tab/>
      <w:t>DUFEK Jan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E56E0" w14:textId="77777777" w:rsidR="009A3FA4" w:rsidRPr="00584DD9" w:rsidRDefault="009A3FA4" w:rsidP="00AB6377">
    <w:pPr>
      <w:pStyle w:val="Zpat"/>
      <w:tabs>
        <w:tab w:val="clear" w:pos="4536"/>
        <w:tab w:val="clear" w:pos="9072"/>
        <w:tab w:val="right" w:pos="9746"/>
      </w:tabs>
      <w:ind w:firstLine="0"/>
    </w:pPr>
    <w:r>
      <w:t>2021</w:t>
    </w:r>
    <w:r>
      <w:tab/>
      <w:t>DUFEK Jan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43973" w14:textId="4536313D" w:rsidR="009A3FA4" w:rsidRPr="0043246C" w:rsidRDefault="009A3FA4" w:rsidP="0000060E">
    <w:pPr>
      <w:pStyle w:val="Zpat"/>
      <w:ind w:firstLine="0"/>
    </w:pPr>
    <w:r>
      <w:t>2021</w:t>
    </w:r>
    <w:r>
      <w:ptab w:relativeTo="margin" w:alignment="center" w:leader="none"/>
    </w:r>
    <w:r w:rsidRPr="0043246C">
      <w:fldChar w:fldCharType="begin"/>
    </w:r>
    <w:r w:rsidRPr="0043246C">
      <w:instrText>PAGE   \* MERGEFORMAT</w:instrText>
    </w:r>
    <w:r w:rsidRPr="0043246C">
      <w:fldChar w:fldCharType="separate"/>
    </w:r>
    <w:r w:rsidRPr="0043246C">
      <w:t>2</w:t>
    </w:r>
    <w:r w:rsidRPr="0043246C">
      <w:fldChar w:fldCharType="end"/>
    </w:r>
    <w:r>
      <w:ptab w:relativeTo="margin" w:alignment="right" w:leader="none"/>
    </w:r>
    <w:r>
      <w:t>DUFEK Jan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DE6610" w14:textId="77777777" w:rsidR="004C2218" w:rsidRDefault="004C2218">
      <w:r>
        <w:separator/>
      </w:r>
    </w:p>
  </w:footnote>
  <w:footnote w:type="continuationSeparator" w:id="0">
    <w:p w14:paraId="4B182447" w14:textId="77777777" w:rsidR="004C2218" w:rsidRDefault="004C2218">
      <w:r>
        <w:continuationSeparator/>
      </w:r>
    </w:p>
  </w:footnote>
  <w:footnote w:type="continuationNotice" w:id="1">
    <w:p w14:paraId="148FDC58" w14:textId="77777777" w:rsidR="004C2218" w:rsidRDefault="004C221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506CC" w14:textId="5B07AF8D" w:rsidR="009A3FA4" w:rsidRPr="00584DD9" w:rsidRDefault="009A3FA4" w:rsidP="00584DD9">
    <w:pPr>
      <w:pStyle w:val="Zhlav"/>
      <w:tabs>
        <w:tab w:val="clear" w:pos="4536"/>
        <w:tab w:val="left" w:pos="4500"/>
        <w:tab w:val="center" w:pos="6120"/>
      </w:tabs>
      <w:ind w:firstLine="4248"/>
      <w:jc w:val="right"/>
      <w:rPr>
        <w:rFonts w:cs="Arial"/>
        <w:b/>
        <w:color w:val="595959"/>
      </w:rPr>
    </w:pPr>
    <w:r>
      <w:rPr>
        <w:noProof/>
      </w:rPr>
      <w:drawing>
        <wp:anchor distT="0" distB="0" distL="114300" distR="114300" simplePos="0" relativeHeight="251658241" behindDoc="0" locked="0" layoutInCell="1" allowOverlap="1" wp14:anchorId="349DB6A9" wp14:editId="4A9BEE09">
          <wp:simplePos x="0" y="0"/>
          <wp:positionH relativeFrom="column">
            <wp:posOffset>967105</wp:posOffset>
          </wp:positionH>
          <wp:positionV relativeFrom="paragraph">
            <wp:posOffset>57785</wp:posOffset>
          </wp:positionV>
          <wp:extent cx="1849755" cy="683260"/>
          <wp:effectExtent l="0" t="0" r="0" b="0"/>
          <wp:wrapNone/>
          <wp:docPr id="48" name="obráze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622" b="31458"/>
                  <a:stretch>
                    <a:fillRect/>
                  </a:stretch>
                </pic:blipFill>
                <pic:spPr bwMode="auto">
                  <a:xfrm>
                    <a:off x="0" y="0"/>
                    <a:ext cx="1849755" cy="683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1754025" wp14:editId="45907024">
          <wp:simplePos x="0" y="0"/>
          <wp:positionH relativeFrom="column">
            <wp:posOffset>-4445</wp:posOffset>
          </wp:positionH>
          <wp:positionV relativeFrom="paragraph">
            <wp:align>bottom</wp:align>
          </wp:positionV>
          <wp:extent cx="838200" cy="838200"/>
          <wp:effectExtent l="0" t="0" r="0" b="0"/>
          <wp:wrapNone/>
          <wp:docPr id="49" name="obráze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838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71E2D">
      <w:rPr>
        <w:color w:val="000080"/>
      </w:rPr>
      <w:t xml:space="preserve"> </w:t>
    </w:r>
    <w:r>
      <w:rPr>
        <w:color w:val="000080"/>
      </w:rPr>
      <w:tab/>
    </w:r>
    <w:r w:rsidRPr="5694D96F">
      <w:rPr>
        <w:rFonts w:cs="Arial"/>
        <w:b/>
        <w:bCs/>
        <w:color w:val="595959"/>
      </w:rPr>
      <w:t>Střední průmyslová škola na Proseku</w:t>
    </w:r>
  </w:p>
  <w:p w14:paraId="6ED292E7" w14:textId="77777777" w:rsidR="009A3FA4" w:rsidRPr="005F1302" w:rsidRDefault="009A3FA4" w:rsidP="00584DD9">
    <w:pPr>
      <w:pStyle w:val="Zhlav"/>
      <w:tabs>
        <w:tab w:val="clear" w:pos="4536"/>
        <w:tab w:val="left" w:pos="4500"/>
        <w:tab w:val="center" w:pos="6120"/>
      </w:tabs>
      <w:ind w:firstLine="4248"/>
      <w:jc w:val="right"/>
      <w:rPr>
        <w:rFonts w:cs="Arial"/>
        <w:b/>
        <w:color w:val="595959"/>
      </w:rPr>
    </w:pPr>
    <w:r w:rsidRPr="005F1302">
      <w:rPr>
        <w:rFonts w:cs="Arial"/>
        <w:b/>
        <w:color w:val="595959"/>
      </w:rPr>
      <w:t>190 00 Praha 9, Novoborská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61D81" w14:textId="3FD5C192" w:rsidR="009A3FA4" w:rsidRPr="004F7C7D" w:rsidRDefault="009A3FA4" w:rsidP="004F7C7D">
    <w:pPr>
      <w:pStyle w:val="NormlnBEZODSAZEN"/>
      <w:pBdr>
        <w:bottom w:val="single" w:sz="12" w:space="1" w:color="auto"/>
      </w:pBdr>
      <w:jc w:val="center"/>
      <w:rPr>
        <w:szCs w:val="22"/>
      </w:rPr>
    </w:pPr>
    <w:r w:rsidRPr="004F7C7D">
      <w:rPr>
        <w:szCs w:val="22"/>
      </w:rPr>
      <w:t>Střední průmyslová škola na Proseku</w:t>
    </w:r>
    <w:r w:rsidRPr="004F7C7D">
      <w:rPr>
        <w:szCs w:val="22"/>
      </w:rPr>
      <w:tab/>
      <w:t>18-20-M/01 Informační technologie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D7FA2"/>
    <w:multiLevelType w:val="hybridMultilevel"/>
    <w:tmpl w:val="604A4D00"/>
    <w:lvl w:ilvl="0" w:tplc="C696F9A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03A01"/>
    <w:multiLevelType w:val="multilevel"/>
    <w:tmpl w:val="0A967B24"/>
    <w:lvl w:ilvl="0">
      <w:start w:val="3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4152420"/>
    <w:multiLevelType w:val="multilevel"/>
    <w:tmpl w:val="3F90EB40"/>
    <w:lvl w:ilvl="0">
      <w:start w:val="28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6B0259E"/>
    <w:multiLevelType w:val="hybridMultilevel"/>
    <w:tmpl w:val="8B6E7922"/>
    <w:lvl w:ilvl="0" w:tplc="0405000F">
      <w:start w:val="1"/>
      <w:numFmt w:val="decimal"/>
      <w:lvlText w:val="%1."/>
      <w:lvlJc w:val="left"/>
      <w:pPr>
        <w:ind w:left="1140" w:hanging="360"/>
      </w:pPr>
    </w:lvl>
    <w:lvl w:ilvl="1" w:tplc="04050019" w:tentative="1">
      <w:start w:val="1"/>
      <w:numFmt w:val="lowerLetter"/>
      <w:lvlText w:val="%2."/>
      <w:lvlJc w:val="left"/>
      <w:pPr>
        <w:ind w:left="1860" w:hanging="360"/>
      </w:pPr>
    </w:lvl>
    <w:lvl w:ilvl="2" w:tplc="0405001B" w:tentative="1">
      <w:start w:val="1"/>
      <w:numFmt w:val="lowerRoman"/>
      <w:lvlText w:val="%3."/>
      <w:lvlJc w:val="right"/>
      <w:pPr>
        <w:ind w:left="2580" w:hanging="180"/>
      </w:pPr>
    </w:lvl>
    <w:lvl w:ilvl="3" w:tplc="0405000F" w:tentative="1">
      <w:start w:val="1"/>
      <w:numFmt w:val="decimal"/>
      <w:lvlText w:val="%4."/>
      <w:lvlJc w:val="left"/>
      <w:pPr>
        <w:ind w:left="3300" w:hanging="360"/>
      </w:pPr>
    </w:lvl>
    <w:lvl w:ilvl="4" w:tplc="04050019" w:tentative="1">
      <w:start w:val="1"/>
      <w:numFmt w:val="lowerLetter"/>
      <w:lvlText w:val="%5."/>
      <w:lvlJc w:val="left"/>
      <w:pPr>
        <w:ind w:left="4020" w:hanging="360"/>
      </w:pPr>
    </w:lvl>
    <w:lvl w:ilvl="5" w:tplc="0405001B" w:tentative="1">
      <w:start w:val="1"/>
      <w:numFmt w:val="lowerRoman"/>
      <w:lvlText w:val="%6."/>
      <w:lvlJc w:val="right"/>
      <w:pPr>
        <w:ind w:left="4740" w:hanging="180"/>
      </w:pPr>
    </w:lvl>
    <w:lvl w:ilvl="6" w:tplc="0405000F" w:tentative="1">
      <w:start w:val="1"/>
      <w:numFmt w:val="decimal"/>
      <w:lvlText w:val="%7."/>
      <w:lvlJc w:val="left"/>
      <w:pPr>
        <w:ind w:left="5460" w:hanging="360"/>
      </w:pPr>
    </w:lvl>
    <w:lvl w:ilvl="7" w:tplc="04050019" w:tentative="1">
      <w:start w:val="1"/>
      <w:numFmt w:val="lowerLetter"/>
      <w:lvlText w:val="%8."/>
      <w:lvlJc w:val="left"/>
      <w:pPr>
        <w:ind w:left="6180" w:hanging="360"/>
      </w:pPr>
    </w:lvl>
    <w:lvl w:ilvl="8" w:tplc="0405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199C3686"/>
    <w:multiLevelType w:val="multilevel"/>
    <w:tmpl w:val="914C7448"/>
    <w:lvl w:ilvl="0">
      <w:start w:val="1"/>
      <w:numFmt w:val="decimal"/>
      <w:suff w:val="space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34539B3"/>
    <w:multiLevelType w:val="multilevel"/>
    <w:tmpl w:val="F6A269B4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C2E2228"/>
    <w:multiLevelType w:val="hybridMultilevel"/>
    <w:tmpl w:val="39EC9476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9EE62F0"/>
    <w:multiLevelType w:val="hybridMultilevel"/>
    <w:tmpl w:val="11C4FBE0"/>
    <w:lvl w:ilvl="0" w:tplc="CE900F22">
      <w:numFmt w:val="bullet"/>
      <w:lvlText w:val="-"/>
      <w:lvlJc w:val="left"/>
      <w:pPr>
        <w:ind w:left="1069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54D95525"/>
    <w:multiLevelType w:val="multilevel"/>
    <w:tmpl w:val="594C4B00"/>
    <w:lvl w:ilvl="0">
      <w:start w:val="29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5C057D95"/>
    <w:multiLevelType w:val="hybridMultilevel"/>
    <w:tmpl w:val="58A2D6CC"/>
    <w:lvl w:ilvl="0" w:tplc="2C2E4026">
      <w:start w:val="19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340419"/>
    <w:multiLevelType w:val="multilevel"/>
    <w:tmpl w:val="7F38FC2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78AA60BF"/>
    <w:multiLevelType w:val="hybridMultilevel"/>
    <w:tmpl w:val="AEDCD9CC"/>
    <w:lvl w:ilvl="0" w:tplc="EB56E126">
      <w:start w:val="1"/>
      <w:numFmt w:val="decimal"/>
      <w:lvlText w:val="[%1]"/>
      <w:lvlJc w:val="left"/>
      <w:pPr>
        <w:ind w:left="360" w:hanging="360"/>
      </w:pPr>
      <w:rPr>
        <w:rFonts w:ascii="Arial" w:hAnsi="Arial" w:hint="default"/>
        <w:b w:val="0"/>
        <w:i w:val="0"/>
        <w:sz w:val="24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9"/>
  </w:num>
  <w:num w:numId="5">
    <w:abstractNumId w:val="5"/>
  </w:num>
  <w:num w:numId="6">
    <w:abstractNumId w:val="0"/>
  </w:num>
  <w:num w:numId="7">
    <w:abstractNumId w:val="4"/>
  </w:num>
  <w:num w:numId="8">
    <w:abstractNumId w:val="11"/>
  </w:num>
  <w:num w:numId="9">
    <w:abstractNumId w:val="7"/>
  </w:num>
  <w:num w:numId="10">
    <w:abstractNumId w:val="5"/>
    <w:lvlOverride w:ilvl="0">
      <w:startOverride w:val="2"/>
    </w:lvlOverride>
  </w:num>
  <w:num w:numId="11">
    <w:abstractNumId w:val="10"/>
  </w:num>
  <w:num w:numId="12">
    <w:abstractNumId w:val="6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08B"/>
    <w:rsid w:val="0000060E"/>
    <w:rsid w:val="00000A01"/>
    <w:rsid w:val="00000CFB"/>
    <w:rsid w:val="00001367"/>
    <w:rsid w:val="00001E64"/>
    <w:rsid w:val="000025E5"/>
    <w:rsid w:val="00002CB6"/>
    <w:rsid w:val="00002D82"/>
    <w:rsid w:val="00003409"/>
    <w:rsid w:val="00003798"/>
    <w:rsid w:val="00004757"/>
    <w:rsid w:val="0000623D"/>
    <w:rsid w:val="000063A3"/>
    <w:rsid w:val="00007647"/>
    <w:rsid w:val="0000787E"/>
    <w:rsid w:val="00007B9D"/>
    <w:rsid w:val="000112F1"/>
    <w:rsid w:val="0001165B"/>
    <w:rsid w:val="000121B0"/>
    <w:rsid w:val="00012600"/>
    <w:rsid w:val="0001313B"/>
    <w:rsid w:val="00014466"/>
    <w:rsid w:val="00014608"/>
    <w:rsid w:val="00015371"/>
    <w:rsid w:val="00015C17"/>
    <w:rsid w:val="00015D84"/>
    <w:rsid w:val="000169FB"/>
    <w:rsid w:val="00016A2E"/>
    <w:rsid w:val="00016CC2"/>
    <w:rsid w:val="000178C1"/>
    <w:rsid w:val="000210DB"/>
    <w:rsid w:val="00021A4E"/>
    <w:rsid w:val="000227A5"/>
    <w:rsid w:val="000227C1"/>
    <w:rsid w:val="0002287D"/>
    <w:rsid w:val="00023C0B"/>
    <w:rsid w:val="00024390"/>
    <w:rsid w:val="00024448"/>
    <w:rsid w:val="000247D6"/>
    <w:rsid w:val="000251B3"/>
    <w:rsid w:val="00025AB1"/>
    <w:rsid w:val="0002653A"/>
    <w:rsid w:val="00026FC8"/>
    <w:rsid w:val="000273A4"/>
    <w:rsid w:val="00027817"/>
    <w:rsid w:val="00027B73"/>
    <w:rsid w:val="00027FDF"/>
    <w:rsid w:val="00030C2C"/>
    <w:rsid w:val="00030E9B"/>
    <w:rsid w:val="0003283D"/>
    <w:rsid w:val="00033BA4"/>
    <w:rsid w:val="0003413D"/>
    <w:rsid w:val="000346FB"/>
    <w:rsid w:val="000369AE"/>
    <w:rsid w:val="00036C06"/>
    <w:rsid w:val="00036C5D"/>
    <w:rsid w:val="00037F4F"/>
    <w:rsid w:val="00037FD0"/>
    <w:rsid w:val="0004128D"/>
    <w:rsid w:val="000414C0"/>
    <w:rsid w:val="0004209A"/>
    <w:rsid w:val="00043BE5"/>
    <w:rsid w:val="00044FF1"/>
    <w:rsid w:val="00050053"/>
    <w:rsid w:val="0005169A"/>
    <w:rsid w:val="00051A37"/>
    <w:rsid w:val="00051CBB"/>
    <w:rsid w:val="00051D08"/>
    <w:rsid w:val="000520AE"/>
    <w:rsid w:val="000524F6"/>
    <w:rsid w:val="00053A73"/>
    <w:rsid w:val="000544AE"/>
    <w:rsid w:val="0005450D"/>
    <w:rsid w:val="00054C52"/>
    <w:rsid w:val="000554D6"/>
    <w:rsid w:val="0005598D"/>
    <w:rsid w:val="00055FC3"/>
    <w:rsid w:val="0006064D"/>
    <w:rsid w:val="000612D9"/>
    <w:rsid w:val="000614BE"/>
    <w:rsid w:val="0006174F"/>
    <w:rsid w:val="00062977"/>
    <w:rsid w:val="00063A00"/>
    <w:rsid w:val="00064437"/>
    <w:rsid w:val="00064E05"/>
    <w:rsid w:val="00065119"/>
    <w:rsid w:val="000652FA"/>
    <w:rsid w:val="00065A63"/>
    <w:rsid w:val="00065B68"/>
    <w:rsid w:val="00066444"/>
    <w:rsid w:val="000701BA"/>
    <w:rsid w:val="00070759"/>
    <w:rsid w:val="000710D5"/>
    <w:rsid w:val="0007207C"/>
    <w:rsid w:val="00072352"/>
    <w:rsid w:val="00073302"/>
    <w:rsid w:val="000769DF"/>
    <w:rsid w:val="00076B73"/>
    <w:rsid w:val="00080228"/>
    <w:rsid w:val="00080BCE"/>
    <w:rsid w:val="00081143"/>
    <w:rsid w:val="00081DB4"/>
    <w:rsid w:val="00083020"/>
    <w:rsid w:val="000839E1"/>
    <w:rsid w:val="00083A0F"/>
    <w:rsid w:val="00083BA1"/>
    <w:rsid w:val="00083C48"/>
    <w:rsid w:val="00085B51"/>
    <w:rsid w:val="00086142"/>
    <w:rsid w:val="00086D6B"/>
    <w:rsid w:val="00090097"/>
    <w:rsid w:val="000901F3"/>
    <w:rsid w:val="00090C7B"/>
    <w:rsid w:val="00090D6F"/>
    <w:rsid w:val="00090D99"/>
    <w:rsid w:val="00090E71"/>
    <w:rsid w:val="000930A4"/>
    <w:rsid w:val="00094F15"/>
    <w:rsid w:val="000962D4"/>
    <w:rsid w:val="00096CAD"/>
    <w:rsid w:val="000975B0"/>
    <w:rsid w:val="00097BA0"/>
    <w:rsid w:val="00097FDB"/>
    <w:rsid w:val="000A16DC"/>
    <w:rsid w:val="000A1C6B"/>
    <w:rsid w:val="000A2BDA"/>
    <w:rsid w:val="000A3A71"/>
    <w:rsid w:val="000A59B9"/>
    <w:rsid w:val="000A5DB4"/>
    <w:rsid w:val="000A6CE4"/>
    <w:rsid w:val="000A7E0D"/>
    <w:rsid w:val="000A7EE2"/>
    <w:rsid w:val="000B00D6"/>
    <w:rsid w:val="000B1FBC"/>
    <w:rsid w:val="000B2575"/>
    <w:rsid w:val="000B25B1"/>
    <w:rsid w:val="000B2C70"/>
    <w:rsid w:val="000B3C2C"/>
    <w:rsid w:val="000B3E51"/>
    <w:rsid w:val="000B47FF"/>
    <w:rsid w:val="000B48AE"/>
    <w:rsid w:val="000B5611"/>
    <w:rsid w:val="000B6326"/>
    <w:rsid w:val="000B65F3"/>
    <w:rsid w:val="000B7584"/>
    <w:rsid w:val="000C062F"/>
    <w:rsid w:val="000C14A6"/>
    <w:rsid w:val="000C228D"/>
    <w:rsid w:val="000C2552"/>
    <w:rsid w:val="000C3128"/>
    <w:rsid w:val="000C4660"/>
    <w:rsid w:val="000C470B"/>
    <w:rsid w:val="000C54D9"/>
    <w:rsid w:val="000C64E9"/>
    <w:rsid w:val="000C65E1"/>
    <w:rsid w:val="000C71BA"/>
    <w:rsid w:val="000D00C2"/>
    <w:rsid w:val="000D132F"/>
    <w:rsid w:val="000D1F92"/>
    <w:rsid w:val="000D3930"/>
    <w:rsid w:val="000D3FFE"/>
    <w:rsid w:val="000D40AD"/>
    <w:rsid w:val="000D414A"/>
    <w:rsid w:val="000D4378"/>
    <w:rsid w:val="000D478F"/>
    <w:rsid w:val="000D551A"/>
    <w:rsid w:val="000D5E8A"/>
    <w:rsid w:val="000D7019"/>
    <w:rsid w:val="000E08AD"/>
    <w:rsid w:val="000E0A95"/>
    <w:rsid w:val="000E138C"/>
    <w:rsid w:val="000E1911"/>
    <w:rsid w:val="000E1930"/>
    <w:rsid w:val="000E2236"/>
    <w:rsid w:val="000E27D5"/>
    <w:rsid w:val="000E36CB"/>
    <w:rsid w:val="000E46F4"/>
    <w:rsid w:val="000E5EEF"/>
    <w:rsid w:val="000E5F3D"/>
    <w:rsid w:val="000E5FB2"/>
    <w:rsid w:val="000E65FD"/>
    <w:rsid w:val="000F0677"/>
    <w:rsid w:val="000F0C7F"/>
    <w:rsid w:val="000F1A47"/>
    <w:rsid w:val="000F222C"/>
    <w:rsid w:val="000F26E6"/>
    <w:rsid w:val="000F3FA6"/>
    <w:rsid w:val="000F4A1D"/>
    <w:rsid w:val="000F5BD3"/>
    <w:rsid w:val="000F6C7F"/>
    <w:rsid w:val="000F6D0A"/>
    <w:rsid w:val="000F7150"/>
    <w:rsid w:val="000F7E6D"/>
    <w:rsid w:val="00100975"/>
    <w:rsid w:val="00100D8F"/>
    <w:rsid w:val="00100E0B"/>
    <w:rsid w:val="0010248C"/>
    <w:rsid w:val="00102A47"/>
    <w:rsid w:val="00102DA3"/>
    <w:rsid w:val="00102E6D"/>
    <w:rsid w:val="001036F9"/>
    <w:rsid w:val="001044FB"/>
    <w:rsid w:val="00104A0E"/>
    <w:rsid w:val="001052D0"/>
    <w:rsid w:val="00105440"/>
    <w:rsid w:val="00105AD4"/>
    <w:rsid w:val="00105C10"/>
    <w:rsid w:val="00106DDF"/>
    <w:rsid w:val="001074AA"/>
    <w:rsid w:val="00110C66"/>
    <w:rsid w:val="001114FD"/>
    <w:rsid w:val="00111BFB"/>
    <w:rsid w:val="001127EA"/>
    <w:rsid w:val="00113882"/>
    <w:rsid w:val="00113C32"/>
    <w:rsid w:val="00114F66"/>
    <w:rsid w:val="00115775"/>
    <w:rsid w:val="00116229"/>
    <w:rsid w:val="00116D6F"/>
    <w:rsid w:val="00117194"/>
    <w:rsid w:val="001172EE"/>
    <w:rsid w:val="00120689"/>
    <w:rsid w:val="0012101E"/>
    <w:rsid w:val="001223E8"/>
    <w:rsid w:val="00123F6A"/>
    <w:rsid w:val="001254ED"/>
    <w:rsid w:val="00125787"/>
    <w:rsid w:val="001257A2"/>
    <w:rsid w:val="001257A7"/>
    <w:rsid w:val="00127E83"/>
    <w:rsid w:val="001305C7"/>
    <w:rsid w:val="00130B7F"/>
    <w:rsid w:val="00130E25"/>
    <w:rsid w:val="00131FEF"/>
    <w:rsid w:val="0013227D"/>
    <w:rsid w:val="001335E2"/>
    <w:rsid w:val="00133759"/>
    <w:rsid w:val="00133BE5"/>
    <w:rsid w:val="0013494E"/>
    <w:rsid w:val="00135758"/>
    <w:rsid w:val="001366EE"/>
    <w:rsid w:val="001373FF"/>
    <w:rsid w:val="00137F94"/>
    <w:rsid w:val="0014008B"/>
    <w:rsid w:val="0014023A"/>
    <w:rsid w:val="00141D3D"/>
    <w:rsid w:val="00143619"/>
    <w:rsid w:val="00143BDF"/>
    <w:rsid w:val="001444E6"/>
    <w:rsid w:val="00144846"/>
    <w:rsid w:val="001449CA"/>
    <w:rsid w:val="00144A7A"/>
    <w:rsid w:val="00144E55"/>
    <w:rsid w:val="00146834"/>
    <w:rsid w:val="00146BBE"/>
    <w:rsid w:val="001477D8"/>
    <w:rsid w:val="00150155"/>
    <w:rsid w:val="00150200"/>
    <w:rsid w:val="00150DBA"/>
    <w:rsid w:val="00151E72"/>
    <w:rsid w:val="001520B1"/>
    <w:rsid w:val="001523DE"/>
    <w:rsid w:val="00153EB4"/>
    <w:rsid w:val="00153EDC"/>
    <w:rsid w:val="001556CE"/>
    <w:rsid w:val="0015580D"/>
    <w:rsid w:val="00155B81"/>
    <w:rsid w:val="001564C8"/>
    <w:rsid w:val="001572B2"/>
    <w:rsid w:val="0016020D"/>
    <w:rsid w:val="00160F22"/>
    <w:rsid w:val="00161DA0"/>
    <w:rsid w:val="00163512"/>
    <w:rsid w:val="00163A06"/>
    <w:rsid w:val="00163A45"/>
    <w:rsid w:val="00163EB6"/>
    <w:rsid w:val="00163FCA"/>
    <w:rsid w:val="00164BEC"/>
    <w:rsid w:val="00165710"/>
    <w:rsid w:val="001661E5"/>
    <w:rsid w:val="001664C9"/>
    <w:rsid w:val="00170218"/>
    <w:rsid w:val="0017021D"/>
    <w:rsid w:val="00170A6E"/>
    <w:rsid w:val="00170CA6"/>
    <w:rsid w:val="00170ECE"/>
    <w:rsid w:val="00171162"/>
    <w:rsid w:val="00171E2D"/>
    <w:rsid w:val="001726BC"/>
    <w:rsid w:val="00172B7C"/>
    <w:rsid w:val="00172C83"/>
    <w:rsid w:val="0017332F"/>
    <w:rsid w:val="00173782"/>
    <w:rsid w:val="00173992"/>
    <w:rsid w:val="00174011"/>
    <w:rsid w:val="0017452D"/>
    <w:rsid w:val="00175B93"/>
    <w:rsid w:val="001770F0"/>
    <w:rsid w:val="001800AE"/>
    <w:rsid w:val="00181193"/>
    <w:rsid w:val="00181762"/>
    <w:rsid w:val="00183554"/>
    <w:rsid w:val="0018445C"/>
    <w:rsid w:val="00184749"/>
    <w:rsid w:val="00184D5A"/>
    <w:rsid w:val="0018568A"/>
    <w:rsid w:val="00185881"/>
    <w:rsid w:val="00185995"/>
    <w:rsid w:val="00187000"/>
    <w:rsid w:val="00187EA3"/>
    <w:rsid w:val="00190866"/>
    <w:rsid w:val="001943AE"/>
    <w:rsid w:val="00194EA3"/>
    <w:rsid w:val="00195BBE"/>
    <w:rsid w:val="001968E0"/>
    <w:rsid w:val="00196CAA"/>
    <w:rsid w:val="00197EBB"/>
    <w:rsid w:val="001A034E"/>
    <w:rsid w:val="001A1142"/>
    <w:rsid w:val="001A2D17"/>
    <w:rsid w:val="001A377E"/>
    <w:rsid w:val="001A5365"/>
    <w:rsid w:val="001A5627"/>
    <w:rsid w:val="001B0756"/>
    <w:rsid w:val="001B0E61"/>
    <w:rsid w:val="001B218E"/>
    <w:rsid w:val="001B21CD"/>
    <w:rsid w:val="001B3253"/>
    <w:rsid w:val="001B32E6"/>
    <w:rsid w:val="001B3DFB"/>
    <w:rsid w:val="001B3F41"/>
    <w:rsid w:val="001B453C"/>
    <w:rsid w:val="001B4E08"/>
    <w:rsid w:val="001B4E7A"/>
    <w:rsid w:val="001B4F27"/>
    <w:rsid w:val="001B742F"/>
    <w:rsid w:val="001C1619"/>
    <w:rsid w:val="001C4D5F"/>
    <w:rsid w:val="001C4DAF"/>
    <w:rsid w:val="001C5C81"/>
    <w:rsid w:val="001C6608"/>
    <w:rsid w:val="001C7598"/>
    <w:rsid w:val="001C79C7"/>
    <w:rsid w:val="001D0918"/>
    <w:rsid w:val="001D0D18"/>
    <w:rsid w:val="001D0DFE"/>
    <w:rsid w:val="001D12DC"/>
    <w:rsid w:val="001D2428"/>
    <w:rsid w:val="001D28B6"/>
    <w:rsid w:val="001D29DF"/>
    <w:rsid w:val="001D3C75"/>
    <w:rsid w:val="001D6432"/>
    <w:rsid w:val="001D6A44"/>
    <w:rsid w:val="001D75A9"/>
    <w:rsid w:val="001E04CB"/>
    <w:rsid w:val="001E11F1"/>
    <w:rsid w:val="001E1ABA"/>
    <w:rsid w:val="001E2022"/>
    <w:rsid w:val="001E2EED"/>
    <w:rsid w:val="001E3356"/>
    <w:rsid w:val="001E4031"/>
    <w:rsid w:val="001E7283"/>
    <w:rsid w:val="001E73E3"/>
    <w:rsid w:val="001E77E2"/>
    <w:rsid w:val="001E79B5"/>
    <w:rsid w:val="001E7CD8"/>
    <w:rsid w:val="001F0721"/>
    <w:rsid w:val="001F1555"/>
    <w:rsid w:val="001F39B4"/>
    <w:rsid w:val="001F461B"/>
    <w:rsid w:val="001F5963"/>
    <w:rsid w:val="001F5D29"/>
    <w:rsid w:val="001F65D8"/>
    <w:rsid w:val="001F663E"/>
    <w:rsid w:val="001F73C7"/>
    <w:rsid w:val="001F7D3C"/>
    <w:rsid w:val="001F7D94"/>
    <w:rsid w:val="00201214"/>
    <w:rsid w:val="00201F66"/>
    <w:rsid w:val="00202329"/>
    <w:rsid w:val="00204192"/>
    <w:rsid w:val="00205CBF"/>
    <w:rsid w:val="0020608B"/>
    <w:rsid w:val="0020693D"/>
    <w:rsid w:val="002077D2"/>
    <w:rsid w:val="00207BD2"/>
    <w:rsid w:val="00207F80"/>
    <w:rsid w:val="00207FAD"/>
    <w:rsid w:val="00210CFC"/>
    <w:rsid w:val="002112BB"/>
    <w:rsid w:val="00211C3F"/>
    <w:rsid w:val="00212A07"/>
    <w:rsid w:val="00212A21"/>
    <w:rsid w:val="00212B17"/>
    <w:rsid w:val="002134C1"/>
    <w:rsid w:val="00213D94"/>
    <w:rsid w:val="002149CB"/>
    <w:rsid w:val="00214AE6"/>
    <w:rsid w:val="002150FB"/>
    <w:rsid w:val="002151AF"/>
    <w:rsid w:val="00215217"/>
    <w:rsid w:val="002159B1"/>
    <w:rsid w:val="00215FCF"/>
    <w:rsid w:val="0021710E"/>
    <w:rsid w:val="00217C41"/>
    <w:rsid w:val="00217EB7"/>
    <w:rsid w:val="002218BA"/>
    <w:rsid w:val="002223ED"/>
    <w:rsid w:val="00222F0F"/>
    <w:rsid w:val="00223E80"/>
    <w:rsid w:val="00225635"/>
    <w:rsid w:val="00225942"/>
    <w:rsid w:val="0023052A"/>
    <w:rsid w:val="00231B2D"/>
    <w:rsid w:val="002320F8"/>
    <w:rsid w:val="00234E82"/>
    <w:rsid w:val="002370B0"/>
    <w:rsid w:val="00237C17"/>
    <w:rsid w:val="0024014D"/>
    <w:rsid w:val="00240BFD"/>
    <w:rsid w:val="00242DB9"/>
    <w:rsid w:val="00243372"/>
    <w:rsid w:val="00244E43"/>
    <w:rsid w:val="00246CD6"/>
    <w:rsid w:val="00247238"/>
    <w:rsid w:val="00247C92"/>
    <w:rsid w:val="002511B6"/>
    <w:rsid w:val="00251924"/>
    <w:rsid w:val="00251CDD"/>
    <w:rsid w:val="00251FE9"/>
    <w:rsid w:val="00252DC5"/>
    <w:rsid w:val="00253B63"/>
    <w:rsid w:val="00253CB8"/>
    <w:rsid w:val="00256CD2"/>
    <w:rsid w:val="00256EEF"/>
    <w:rsid w:val="00257AFC"/>
    <w:rsid w:val="00257FC2"/>
    <w:rsid w:val="00260E6B"/>
    <w:rsid w:val="0026294D"/>
    <w:rsid w:val="00263204"/>
    <w:rsid w:val="00263247"/>
    <w:rsid w:val="00263A99"/>
    <w:rsid w:val="00264115"/>
    <w:rsid w:val="00264570"/>
    <w:rsid w:val="00265253"/>
    <w:rsid w:val="0026700E"/>
    <w:rsid w:val="00267F9E"/>
    <w:rsid w:val="002708D9"/>
    <w:rsid w:val="00270C00"/>
    <w:rsid w:val="00270EBB"/>
    <w:rsid w:val="00270F74"/>
    <w:rsid w:val="00271BFE"/>
    <w:rsid w:val="00272A85"/>
    <w:rsid w:val="00273FE1"/>
    <w:rsid w:val="0027407F"/>
    <w:rsid w:val="00274DEC"/>
    <w:rsid w:val="002756FD"/>
    <w:rsid w:val="00276FB3"/>
    <w:rsid w:val="00277771"/>
    <w:rsid w:val="002800AA"/>
    <w:rsid w:val="00280C65"/>
    <w:rsid w:val="002822B4"/>
    <w:rsid w:val="00282739"/>
    <w:rsid w:val="002831C0"/>
    <w:rsid w:val="00284865"/>
    <w:rsid w:val="00284885"/>
    <w:rsid w:val="00284C46"/>
    <w:rsid w:val="00284D1B"/>
    <w:rsid w:val="00284F63"/>
    <w:rsid w:val="00285ABD"/>
    <w:rsid w:val="00290AD3"/>
    <w:rsid w:val="0029101D"/>
    <w:rsid w:val="00291EB0"/>
    <w:rsid w:val="002924E5"/>
    <w:rsid w:val="00292727"/>
    <w:rsid w:val="00292EFB"/>
    <w:rsid w:val="00295324"/>
    <w:rsid w:val="0029590A"/>
    <w:rsid w:val="0029640B"/>
    <w:rsid w:val="0029670E"/>
    <w:rsid w:val="002970F0"/>
    <w:rsid w:val="0029788F"/>
    <w:rsid w:val="00297AD5"/>
    <w:rsid w:val="002A0729"/>
    <w:rsid w:val="002A0A8C"/>
    <w:rsid w:val="002A1420"/>
    <w:rsid w:val="002A18CA"/>
    <w:rsid w:val="002A1B34"/>
    <w:rsid w:val="002A24A2"/>
    <w:rsid w:val="002A2541"/>
    <w:rsid w:val="002A2F1F"/>
    <w:rsid w:val="002A45EF"/>
    <w:rsid w:val="002A4855"/>
    <w:rsid w:val="002A6244"/>
    <w:rsid w:val="002A63BD"/>
    <w:rsid w:val="002A6A10"/>
    <w:rsid w:val="002A6D59"/>
    <w:rsid w:val="002A6E45"/>
    <w:rsid w:val="002A7215"/>
    <w:rsid w:val="002A79DA"/>
    <w:rsid w:val="002B02CA"/>
    <w:rsid w:val="002B0893"/>
    <w:rsid w:val="002B0D3D"/>
    <w:rsid w:val="002B244D"/>
    <w:rsid w:val="002B2DFB"/>
    <w:rsid w:val="002B4A10"/>
    <w:rsid w:val="002B518B"/>
    <w:rsid w:val="002B5604"/>
    <w:rsid w:val="002B5625"/>
    <w:rsid w:val="002B59F4"/>
    <w:rsid w:val="002B65C3"/>
    <w:rsid w:val="002B6D5A"/>
    <w:rsid w:val="002B73AA"/>
    <w:rsid w:val="002B75B7"/>
    <w:rsid w:val="002C06BF"/>
    <w:rsid w:val="002C0744"/>
    <w:rsid w:val="002C1A8B"/>
    <w:rsid w:val="002C2692"/>
    <w:rsid w:val="002C3539"/>
    <w:rsid w:val="002C39F3"/>
    <w:rsid w:val="002C4C28"/>
    <w:rsid w:val="002C5520"/>
    <w:rsid w:val="002C61C8"/>
    <w:rsid w:val="002C63AC"/>
    <w:rsid w:val="002C663E"/>
    <w:rsid w:val="002C6A23"/>
    <w:rsid w:val="002C6B8F"/>
    <w:rsid w:val="002C729E"/>
    <w:rsid w:val="002C7455"/>
    <w:rsid w:val="002C75DF"/>
    <w:rsid w:val="002C77F0"/>
    <w:rsid w:val="002C7C11"/>
    <w:rsid w:val="002D03C5"/>
    <w:rsid w:val="002D0F9F"/>
    <w:rsid w:val="002D0FB8"/>
    <w:rsid w:val="002D10F5"/>
    <w:rsid w:val="002D1521"/>
    <w:rsid w:val="002D166C"/>
    <w:rsid w:val="002D17DE"/>
    <w:rsid w:val="002D18EE"/>
    <w:rsid w:val="002D27FE"/>
    <w:rsid w:val="002D2878"/>
    <w:rsid w:val="002D5BA5"/>
    <w:rsid w:val="002D6560"/>
    <w:rsid w:val="002D6760"/>
    <w:rsid w:val="002D67DF"/>
    <w:rsid w:val="002E2791"/>
    <w:rsid w:val="002E3DAB"/>
    <w:rsid w:val="002E49DE"/>
    <w:rsid w:val="002E4EEC"/>
    <w:rsid w:val="002E51C1"/>
    <w:rsid w:val="002E5884"/>
    <w:rsid w:val="002E64E1"/>
    <w:rsid w:val="002E6D9F"/>
    <w:rsid w:val="002E745A"/>
    <w:rsid w:val="002F11AF"/>
    <w:rsid w:val="002F2A4A"/>
    <w:rsid w:val="002F2A69"/>
    <w:rsid w:val="002F2E71"/>
    <w:rsid w:val="002F39AA"/>
    <w:rsid w:val="002F3A75"/>
    <w:rsid w:val="002F41DB"/>
    <w:rsid w:val="002F659A"/>
    <w:rsid w:val="002F70FA"/>
    <w:rsid w:val="002F73DE"/>
    <w:rsid w:val="002F78DD"/>
    <w:rsid w:val="002F7C94"/>
    <w:rsid w:val="002F7ED8"/>
    <w:rsid w:val="00300D66"/>
    <w:rsid w:val="00300DA6"/>
    <w:rsid w:val="00301987"/>
    <w:rsid w:val="00302ED1"/>
    <w:rsid w:val="0030360E"/>
    <w:rsid w:val="00303E8D"/>
    <w:rsid w:val="00304525"/>
    <w:rsid w:val="00304B10"/>
    <w:rsid w:val="00304E68"/>
    <w:rsid w:val="00306021"/>
    <w:rsid w:val="00306767"/>
    <w:rsid w:val="003068B8"/>
    <w:rsid w:val="00306C26"/>
    <w:rsid w:val="00307634"/>
    <w:rsid w:val="00307965"/>
    <w:rsid w:val="0031054A"/>
    <w:rsid w:val="00310969"/>
    <w:rsid w:val="00311AFF"/>
    <w:rsid w:val="0031272A"/>
    <w:rsid w:val="00312793"/>
    <w:rsid w:val="00313AB0"/>
    <w:rsid w:val="00313D4B"/>
    <w:rsid w:val="00313D77"/>
    <w:rsid w:val="00314C6A"/>
    <w:rsid w:val="00315719"/>
    <w:rsid w:val="003157FB"/>
    <w:rsid w:val="00315C8B"/>
    <w:rsid w:val="0031643E"/>
    <w:rsid w:val="0031701C"/>
    <w:rsid w:val="00317C75"/>
    <w:rsid w:val="00320852"/>
    <w:rsid w:val="00320A7B"/>
    <w:rsid w:val="00322753"/>
    <w:rsid w:val="00322BEA"/>
    <w:rsid w:val="00322E6A"/>
    <w:rsid w:val="003249C9"/>
    <w:rsid w:val="00324B96"/>
    <w:rsid w:val="00324D1A"/>
    <w:rsid w:val="00325002"/>
    <w:rsid w:val="003258C9"/>
    <w:rsid w:val="00326D3A"/>
    <w:rsid w:val="00327802"/>
    <w:rsid w:val="00327FA8"/>
    <w:rsid w:val="0033110C"/>
    <w:rsid w:val="0033125C"/>
    <w:rsid w:val="003318E3"/>
    <w:rsid w:val="003319AA"/>
    <w:rsid w:val="00331A0F"/>
    <w:rsid w:val="00331DDB"/>
    <w:rsid w:val="00333384"/>
    <w:rsid w:val="003333FD"/>
    <w:rsid w:val="00333BD7"/>
    <w:rsid w:val="00334DE0"/>
    <w:rsid w:val="00336912"/>
    <w:rsid w:val="00336D10"/>
    <w:rsid w:val="003374BD"/>
    <w:rsid w:val="0033793F"/>
    <w:rsid w:val="00337CA8"/>
    <w:rsid w:val="00340AA3"/>
    <w:rsid w:val="00341813"/>
    <w:rsid w:val="0034200E"/>
    <w:rsid w:val="003426C1"/>
    <w:rsid w:val="00342A88"/>
    <w:rsid w:val="003435AD"/>
    <w:rsid w:val="00343AA0"/>
    <w:rsid w:val="003459F2"/>
    <w:rsid w:val="003465BD"/>
    <w:rsid w:val="00346953"/>
    <w:rsid w:val="003471A8"/>
    <w:rsid w:val="00347E84"/>
    <w:rsid w:val="00347EA7"/>
    <w:rsid w:val="0035077E"/>
    <w:rsid w:val="00350F3F"/>
    <w:rsid w:val="00350F6B"/>
    <w:rsid w:val="0035181D"/>
    <w:rsid w:val="00352EAB"/>
    <w:rsid w:val="003531D1"/>
    <w:rsid w:val="003532C4"/>
    <w:rsid w:val="003540E0"/>
    <w:rsid w:val="00356069"/>
    <w:rsid w:val="00356628"/>
    <w:rsid w:val="00356F0C"/>
    <w:rsid w:val="00357805"/>
    <w:rsid w:val="00357921"/>
    <w:rsid w:val="00364203"/>
    <w:rsid w:val="00365DDD"/>
    <w:rsid w:val="003665D1"/>
    <w:rsid w:val="00366D40"/>
    <w:rsid w:val="00367050"/>
    <w:rsid w:val="003704C6"/>
    <w:rsid w:val="00371486"/>
    <w:rsid w:val="00371985"/>
    <w:rsid w:val="003735AB"/>
    <w:rsid w:val="0037393E"/>
    <w:rsid w:val="00374652"/>
    <w:rsid w:val="00374C72"/>
    <w:rsid w:val="00374C8F"/>
    <w:rsid w:val="003753EA"/>
    <w:rsid w:val="003766E6"/>
    <w:rsid w:val="00377111"/>
    <w:rsid w:val="00377525"/>
    <w:rsid w:val="00377DF1"/>
    <w:rsid w:val="0038016D"/>
    <w:rsid w:val="00380D64"/>
    <w:rsid w:val="00381E94"/>
    <w:rsid w:val="00382ECF"/>
    <w:rsid w:val="00383455"/>
    <w:rsid w:val="00383CE0"/>
    <w:rsid w:val="00383F9D"/>
    <w:rsid w:val="00384891"/>
    <w:rsid w:val="00384C43"/>
    <w:rsid w:val="00384E8B"/>
    <w:rsid w:val="00385794"/>
    <w:rsid w:val="00385CE6"/>
    <w:rsid w:val="00391B23"/>
    <w:rsid w:val="00392093"/>
    <w:rsid w:val="00392263"/>
    <w:rsid w:val="00392AE2"/>
    <w:rsid w:val="00392DEE"/>
    <w:rsid w:val="0039437C"/>
    <w:rsid w:val="003A06A5"/>
    <w:rsid w:val="003A0EE0"/>
    <w:rsid w:val="003A14D0"/>
    <w:rsid w:val="003A151C"/>
    <w:rsid w:val="003A1F9C"/>
    <w:rsid w:val="003A2C9D"/>
    <w:rsid w:val="003A3585"/>
    <w:rsid w:val="003A3DD6"/>
    <w:rsid w:val="003A42B8"/>
    <w:rsid w:val="003A4533"/>
    <w:rsid w:val="003A66F4"/>
    <w:rsid w:val="003A6AFD"/>
    <w:rsid w:val="003A6C2B"/>
    <w:rsid w:val="003A7079"/>
    <w:rsid w:val="003A7174"/>
    <w:rsid w:val="003A74BD"/>
    <w:rsid w:val="003A791C"/>
    <w:rsid w:val="003B0F88"/>
    <w:rsid w:val="003B1419"/>
    <w:rsid w:val="003B1425"/>
    <w:rsid w:val="003B2198"/>
    <w:rsid w:val="003B2DE5"/>
    <w:rsid w:val="003B30CA"/>
    <w:rsid w:val="003B4211"/>
    <w:rsid w:val="003B42F6"/>
    <w:rsid w:val="003B4B35"/>
    <w:rsid w:val="003B4DBC"/>
    <w:rsid w:val="003B4DEA"/>
    <w:rsid w:val="003B5575"/>
    <w:rsid w:val="003B5712"/>
    <w:rsid w:val="003B6957"/>
    <w:rsid w:val="003B76E1"/>
    <w:rsid w:val="003B7B7C"/>
    <w:rsid w:val="003C1800"/>
    <w:rsid w:val="003C2884"/>
    <w:rsid w:val="003C2C43"/>
    <w:rsid w:val="003C2C79"/>
    <w:rsid w:val="003C39B8"/>
    <w:rsid w:val="003C3BE1"/>
    <w:rsid w:val="003C3E3E"/>
    <w:rsid w:val="003C3E4D"/>
    <w:rsid w:val="003C42E1"/>
    <w:rsid w:val="003C4DC2"/>
    <w:rsid w:val="003C5194"/>
    <w:rsid w:val="003C652E"/>
    <w:rsid w:val="003C6B85"/>
    <w:rsid w:val="003C79DE"/>
    <w:rsid w:val="003D1628"/>
    <w:rsid w:val="003D2652"/>
    <w:rsid w:val="003D2F22"/>
    <w:rsid w:val="003D4137"/>
    <w:rsid w:val="003D5882"/>
    <w:rsid w:val="003D660E"/>
    <w:rsid w:val="003D6CBB"/>
    <w:rsid w:val="003E0000"/>
    <w:rsid w:val="003E0F6B"/>
    <w:rsid w:val="003E1AE5"/>
    <w:rsid w:val="003E202B"/>
    <w:rsid w:val="003E53BD"/>
    <w:rsid w:val="003E6760"/>
    <w:rsid w:val="003E683A"/>
    <w:rsid w:val="003E7C94"/>
    <w:rsid w:val="003E7E0F"/>
    <w:rsid w:val="003E7ECC"/>
    <w:rsid w:val="003F0089"/>
    <w:rsid w:val="003F0887"/>
    <w:rsid w:val="003F0CE4"/>
    <w:rsid w:val="003F1185"/>
    <w:rsid w:val="003F17EF"/>
    <w:rsid w:val="003F26F5"/>
    <w:rsid w:val="003F284B"/>
    <w:rsid w:val="003F2D22"/>
    <w:rsid w:val="003F2EA9"/>
    <w:rsid w:val="003F35F2"/>
    <w:rsid w:val="003F3693"/>
    <w:rsid w:val="003F3D56"/>
    <w:rsid w:val="003F42E1"/>
    <w:rsid w:val="003F58AF"/>
    <w:rsid w:val="0040126C"/>
    <w:rsid w:val="0040143D"/>
    <w:rsid w:val="00401CB6"/>
    <w:rsid w:val="00402610"/>
    <w:rsid w:val="00403CD7"/>
    <w:rsid w:val="00404445"/>
    <w:rsid w:val="00404562"/>
    <w:rsid w:val="0040692A"/>
    <w:rsid w:val="00406BAD"/>
    <w:rsid w:val="00406CD8"/>
    <w:rsid w:val="00407258"/>
    <w:rsid w:val="00407A29"/>
    <w:rsid w:val="00413840"/>
    <w:rsid w:val="004140E8"/>
    <w:rsid w:val="00414FAE"/>
    <w:rsid w:val="00415DFB"/>
    <w:rsid w:val="00417A86"/>
    <w:rsid w:val="00421803"/>
    <w:rsid w:val="0042192B"/>
    <w:rsid w:val="00422097"/>
    <w:rsid w:val="00424DFA"/>
    <w:rsid w:val="00427AED"/>
    <w:rsid w:val="00430685"/>
    <w:rsid w:val="00430A61"/>
    <w:rsid w:val="00430BE7"/>
    <w:rsid w:val="00430EF4"/>
    <w:rsid w:val="00431FD1"/>
    <w:rsid w:val="0043246C"/>
    <w:rsid w:val="0043676B"/>
    <w:rsid w:val="00437B5B"/>
    <w:rsid w:val="004402B9"/>
    <w:rsid w:val="00440786"/>
    <w:rsid w:val="00440A74"/>
    <w:rsid w:val="00441128"/>
    <w:rsid w:val="0044222B"/>
    <w:rsid w:val="00442A8C"/>
    <w:rsid w:val="00442ABB"/>
    <w:rsid w:val="00442D0F"/>
    <w:rsid w:val="00443051"/>
    <w:rsid w:val="004448AA"/>
    <w:rsid w:val="00445B09"/>
    <w:rsid w:val="004465A2"/>
    <w:rsid w:val="00446917"/>
    <w:rsid w:val="0044691A"/>
    <w:rsid w:val="0044714B"/>
    <w:rsid w:val="00447276"/>
    <w:rsid w:val="004475AA"/>
    <w:rsid w:val="00450997"/>
    <w:rsid w:val="00450B08"/>
    <w:rsid w:val="004528EE"/>
    <w:rsid w:val="00452C34"/>
    <w:rsid w:val="00454D50"/>
    <w:rsid w:val="0045529C"/>
    <w:rsid w:val="00455363"/>
    <w:rsid w:val="00455444"/>
    <w:rsid w:val="004558E8"/>
    <w:rsid w:val="00455D8E"/>
    <w:rsid w:val="00456BC5"/>
    <w:rsid w:val="00456DE8"/>
    <w:rsid w:val="004578ED"/>
    <w:rsid w:val="004579DC"/>
    <w:rsid w:val="00457D26"/>
    <w:rsid w:val="004600C2"/>
    <w:rsid w:val="004603F7"/>
    <w:rsid w:val="004607BA"/>
    <w:rsid w:val="004643F3"/>
    <w:rsid w:val="00464439"/>
    <w:rsid w:val="004645C9"/>
    <w:rsid w:val="0046547E"/>
    <w:rsid w:val="00465722"/>
    <w:rsid w:val="00465D6F"/>
    <w:rsid w:val="004674A9"/>
    <w:rsid w:val="00470EE5"/>
    <w:rsid w:val="00470F40"/>
    <w:rsid w:val="00470F84"/>
    <w:rsid w:val="00472343"/>
    <w:rsid w:val="004726FD"/>
    <w:rsid w:val="004737E7"/>
    <w:rsid w:val="004743E7"/>
    <w:rsid w:val="004745C8"/>
    <w:rsid w:val="00474712"/>
    <w:rsid w:val="004748E4"/>
    <w:rsid w:val="00475093"/>
    <w:rsid w:val="00475910"/>
    <w:rsid w:val="0048097E"/>
    <w:rsid w:val="00481959"/>
    <w:rsid w:val="00481BE9"/>
    <w:rsid w:val="00481E22"/>
    <w:rsid w:val="00481F24"/>
    <w:rsid w:val="00483615"/>
    <w:rsid w:val="0048393B"/>
    <w:rsid w:val="00483EFA"/>
    <w:rsid w:val="00484439"/>
    <w:rsid w:val="00486BA9"/>
    <w:rsid w:val="004876F6"/>
    <w:rsid w:val="00490146"/>
    <w:rsid w:val="00491734"/>
    <w:rsid w:val="004924E8"/>
    <w:rsid w:val="00493181"/>
    <w:rsid w:val="0049337F"/>
    <w:rsid w:val="00494271"/>
    <w:rsid w:val="004944C0"/>
    <w:rsid w:val="00494BD5"/>
    <w:rsid w:val="00494CA2"/>
    <w:rsid w:val="004955A2"/>
    <w:rsid w:val="0049643A"/>
    <w:rsid w:val="00496647"/>
    <w:rsid w:val="004A0123"/>
    <w:rsid w:val="004A1648"/>
    <w:rsid w:val="004A169C"/>
    <w:rsid w:val="004A1BEC"/>
    <w:rsid w:val="004A31A6"/>
    <w:rsid w:val="004A3581"/>
    <w:rsid w:val="004A4707"/>
    <w:rsid w:val="004A4DA2"/>
    <w:rsid w:val="004A55C3"/>
    <w:rsid w:val="004A7FF3"/>
    <w:rsid w:val="004B0411"/>
    <w:rsid w:val="004B0925"/>
    <w:rsid w:val="004B0973"/>
    <w:rsid w:val="004B1873"/>
    <w:rsid w:val="004B1E6D"/>
    <w:rsid w:val="004B58C5"/>
    <w:rsid w:val="004B62B3"/>
    <w:rsid w:val="004B74E3"/>
    <w:rsid w:val="004B7851"/>
    <w:rsid w:val="004B7D7A"/>
    <w:rsid w:val="004C0B5B"/>
    <w:rsid w:val="004C0F8B"/>
    <w:rsid w:val="004C146D"/>
    <w:rsid w:val="004C15E4"/>
    <w:rsid w:val="004C1A21"/>
    <w:rsid w:val="004C2218"/>
    <w:rsid w:val="004C304F"/>
    <w:rsid w:val="004C3058"/>
    <w:rsid w:val="004C3966"/>
    <w:rsid w:val="004C3E9A"/>
    <w:rsid w:val="004C555C"/>
    <w:rsid w:val="004C5A0A"/>
    <w:rsid w:val="004C5C9F"/>
    <w:rsid w:val="004C609A"/>
    <w:rsid w:val="004C60C3"/>
    <w:rsid w:val="004C625E"/>
    <w:rsid w:val="004C6757"/>
    <w:rsid w:val="004C735A"/>
    <w:rsid w:val="004C77BE"/>
    <w:rsid w:val="004C7F0B"/>
    <w:rsid w:val="004C7FAE"/>
    <w:rsid w:val="004D01F0"/>
    <w:rsid w:val="004D0F75"/>
    <w:rsid w:val="004D3362"/>
    <w:rsid w:val="004D3D16"/>
    <w:rsid w:val="004D4939"/>
    <w:rsid w:val="004D5AC8"/>
    <w:rsid w:val="004D65C9"/>
    <w:rsid w:val="004D6D37"/>
    <w:rsid w:val="004E263E"/>
    <w:rsid w:val="004E2CF6"/>
    <w:rsid w:val="004E32FF"/>
    <w:rsid w:val="004E337E"/>
    <w:rsid w:val="004E3D84"/>
    <w:rsid w:val="004E58CE"/>
    <w:rsid w:val="004E6B51"/>
    <w:rsid w:val="004E7178"/>
    <w:rsid w:val="004F0437"/>
    <w:rsid w:val="004F0F9A"/>
    <w:rsid w:val="004F2321"/>
    <w:rsid w:val="004F3E0C"/>
    <w:rsid w:val="004F4DF2"/>
    <w:rsid w:val="004F59B5"/>
    <w:rsid w:val="004F5D63"/>
    <w:rsid w:val="004F7360"/>
    <w:rsid w:val="004F7BB4"/>
    <w:rsid w:val="004F7C7D"/>
    <w:rsid w:val="00501138"/>
    <w:rsid w:val="00501A75"/>
    <w:rsid w:val="00503741"/>
    <w:rsid w:val="00503F2D"/>
    <w:rsid w:val="0050468B"/>
    <w:rsid w:val="00504EEB"/>
    <w:rsid w:val="005055E2"/>
    <w:rsid w:val="00505767"/>
    <w:rsid w:val="005062D6"/>
    <w:rsid w:val="005065C5"/>
    <w:rsid w:val="00506D52"/>
    <w:rsid w:val="005073D1"/>
    <w:rsid w:val="005107B6"/>
    <w:rsid w:val="00510E1A"/>
    <w:rsid w:val="0051324A"/>
    <w:rsid w:val="00514F63"/>
    <w:rsid w:val="00515159"/>
    <w:rsid w:val="0051549A"/>
    <w:rsid w:val="00515925"/>
    <w:rsid w:val="005162F2"/>
    <w:rsid w:val="005165D9"/>
    <w:rsid w:val="00516C8F"/>
    <w:rsid w:val="00517407"/>
    <w:rsid w:val="00517D67"/>
    <w:rsid w:val="005202E9"/>
    <w:rsid w:val="00520EFF"/>
    <w:rsid w:val="005216C0"/>
    <w:rsid w:val="0052209B"/>
    <w:rsid w:val="005221AB"/>
    <w:rsid w:val="005221FB"/>
    <w:rsid w:val="00522D92"/>
    <w:rsid w:val="00522D9E"/>
    <w:rsid w:val="0052331E"/>
    <w:rsid w:val="005249A6"/>
    <w:rsid w:val="00525418"/>
    <w:rsid w:val="00526B0E"/>
    <w:rsid w:val="0052709D"/>
    <w:rsid w:val="00527B8C"/>
    <w:rsid w:val="005301F1"/>
    <w:rsid w:val="00530464"/>
    <w:rsid w:val="00530720"/>
    <w:rsid w:val="00530ABD"/>
    <w:rsid w:val="00530E38"/>
    <w:rsid w:val="005311D9"/>
    <w:rsid w:val="00532309"/>
    <w:rsid w:val="00532B8C"/>
    <w:rsid w:val="00535270"/>
    <w:rsid w:val="005352B6"/>
    <w:rsid w:val="00535DAF"/>
    <w:rsid w:val="00536FC2"/>
    <w:rsid w:val="005375AA"/>
    <w:rsid w:val="00537E1E"/>
    <w:rsid w:val="00537F73"/>
    <w:rsid w:val="0054033C"/>
    <w:rsid w:val="005419CB"/>
    <w:rsid w:val="00541F91"/>
    <w:rsid w:val="005426A4"/>
    <w:rsid w:val="005426B4"/>
    <w:rsid w:val="00543FBD"/>
    <w:rsid w:val="0054448E"/>
    <w:rsid w:val="00544F40"/>
    <w:rsid w:val="00544FA3"/>
    <w:rsid w:val="00545332"/>
    <w:rsid w:val="00545BB4"/>
    <w:rsid w:val="00546F9B"/>
    <w:rsid w:val="00550A7F"/>
    <w:rsid w:val="0055180B"/>
    <w:rsid w:val="0055196D"/>
    <w:rsid w:val="00551F6A"/>
    <w:rsid w:val="00554D9A"/>
    <w:rsid w:val="005551E8"/>
    <w:rsid w:val="00556632"/>
    <w:rsid w:val="00556E8D"/>
    <w:rsid w:val="005573CB"/>
    <w:rsid w:val="00557528"/>
    <w:rsid w:val="00560370"/>
    <w:rsid w:val="00560D78"/>
    <w:rsid w:val="0056146A"/>
    <w:rsid w:val="00561570"/>
    <w:rsid w:val="005619D0"/>
    <w:rsid w:val="00562425"/>
    <w:rsid w:val="00564481"/>
    <w:rsid w:val="00564867"/>
    <w:rsid w:val="00564CF4"/>
    <w:rsid w:val="0056546C"/>
    <w:rsid w:val="005655C6"/>
    <w:rsid w:val="00565A86"/>
    <w:rsid w:val="00565AC4"/>
    <w:rsid w:val="00566B4D"/>
    <w:rsid w:val="0056709F"/>
    <w:rsid w:val="00567C9A"/>
    <w:rsid w:val="005708A0"/>
    <w:rsid w:val="005720FB"/>
    <w:rsid w:val="00572F71"/>
    <w:rsid w:val="00574228"/>
    <w:rsid w:val="00574BD8"/>
    <w:rsid w:val="00576D02"/>
    <w:rsid w:val="0058020F"/>
    <w:rsid w:val="00580C14"/>
    <w:rsid w:val="00580D58"/>
    <w:rsid w:val="0058100C"/>
    <w:rsid w:val="005829F7"/>
    <w:rsid w:val="005837D6"/>
    <w:rsid w:val="00583C1B"/>
    <w:rsid w:val="005844D9"/>
    <w:rsid w:val="00584DD9"/>
    <w:rsid w:val="00585AEB"/>
    <w:rsid w:val="00585C11"/>
    <w:rsid w:val="0058636C"/>
    <w:rsid w:val="00586873"/>
    <w:rsid w:val="00586CCD"/>
    <w:rsid w:val="00586CED"/>
    <w:rsid w:val="0059002B"/>
    <w:rsid w:val="005907E3"/>
    <w:rsid w:val="005909D6"/>
    <w:rsid w:val="00591631"/>
    <w:rsid w:val="00591DDD"/>
    <w:rsid w:val="00592360"/>
    <w:rsid w:val="00593F0F"/>
    <w:rsid w:val="005943C6"/>
    <w:rsid w:val="00595294"/>
    <w:rsid w:val="00595B72"/>
    <w:rsid w:val="00595FDD"/>
    <w:rsid w:val="005966D5"/>
    <w:rsid w:val="005A11A2"/>
    <w:rsid w:val="005A2A06"/>
    <w:rsid w:val="005A2D97"/>
    <w:rsid w:val="005A3802"/>
    <w:rsid w:val="005A3BA5"/>
    <w:rsid w:val="005A3F9F"/>
    <w:rsid w:val="005A5799"/>
    <w:rsid w:val="005A68B6"/>
    <w:rsid w:val="005A77DB"/>
    <w:rsid w:val="005A78AF"/>
    <w:rsid w:val="005B0278"/>
    <w:rsid w:val="005B0D42"/>
    <w:rsid w:val="005B147D"/>
    <w:rsid w:val="005B175F"/>
    <w:rsid w:val="005B24C2"/>
    <w:rsid w:val="005B2670"/>
    <w:rsid w:val="005B277F"/>
    <w:rsid w:val="005B3408"/>
    <w:rsid w:val="005B394E"/>
    <w:rsid w:val="005B42D1"/>
    <w:rsid w:val="005B4B34"/>
    <w:rsid w:val="005B73EB"/>
    <w:rsid w:val="005C0BE3"/>
    <w:rsid w:val="005C0C7D"/>
    <w:rsid w:val="005C210D"/>
    <w:rsid w:val="005C2A6C"/>
    <w:rsid w:val="005C2D9F"/>
    <w:rsid w:val="005C32C9"/>
    <w:rsid w:val="005C460B"/>
    <w:rsid w:val="005C538C"/>
    <w:rsid w:val="005C5DA4"/>
    <w:rsid w:val="005C6009"/>
    <w:rsid w:val="005C60C1"/>
    <w:rsid w:val="005C6321"/>
    <w:rsid w:val="005C7212"/>
    <w:rsid w:val="005C7F26"/>
    <w:rsid w:val="005D0074"/>
    <w:rsid w:val="005D1ED8"/>
    <w:rsid w:val="005D2A76"/>
    <w:rsid w:val="005D2C51"/>
    <w:rsid w:val="005D4CE3"/>
    <w:rsid w:val="005D5993"/>
    <w:rsid w:val="005D65B7"/>
    <w:rsid w:val="005E0BF4"/>
    <w:rsid w:val="005E1BFC"/>
    <w:rsid w:val="005E23B1"/>
    <w:rsid w:val="005E258C"/>
    <w:rsid w:val="005E4286"/>
    <w:rsid w:val="005E536A"/>
    <w:rsid w:val="005E7BCD"/>
    <w:rsid w:val="005E7F8D"/>
    <w:rsid w:val="005F1302"/>
    <w:rsid w:val="005F311C"/>
    <w:rsid w:val="005F378B"/>
    <w:rsid w:val="005F384F"/>
    <w:rsid w:val="005F392A"/>
    <w:rsid w:val="005F3A5F"/>
    <w:rsid w:val="005F4FEB"/>
    <w:rsid w:val="005F6089"/>
    <w:rsid w:val="005F6D4F"/>
    <w:rsid w:val="005F792A"/>
    <w:rsid w:val="005F7CAC"/>
    <w:rsid w:val="006005C9"/>
    <w:rsid w:val="00601281"/>
    <w:rsid w:val="0060188D"/>
    <w:rsid w:val="006028E1"/>
    <w:rsid w:val="00602D58"/>
    <w:rsid w:val="00602E1B"/>
    <w:rsid w:val="00603497"/>
    <w:rsid w:val="00605C93"/>
    <w:rsid w:val="00605F53"/>
    <w:rsid w:val="006066B7"/>
    <w:rsid w:val="00606A78"/>
    <w:rsid w:val="0060768F"/>
    <w:rsid w:val="0061106B"/>
    <w:rsid w:val="006117F5"/>
    <w:rsid w:val="00613518"/>
    <w:rsid w:val="006135FB"/>
    <w:rsid w:val="00613A0F"/>
    <w:rsid w:val="00613F51"/>
    <w:rsid w:val="006142DB"/>
    <w:rsid w:val="00615754"/>
    <w:rsid w:val="00615ED2"/>
    <w:rsid w:val="006171E7"/>
    <w:rsid w:val="006172DC"/>
    <w:rsid w:val="00617D7B"/>
    <w:rsid w:val="00620C2E"/>
    <w:rsid w:val="0062137C"/>
    <w:rsid w:val="00621A9A"/>
    <w:rsid w:val="00621B5B"/>
    <w:rsid w:val="00621FEE"/>
    <w:rsid w:val="006243BB"/>
    <w:rsid w:val="00625DE7"/>
    <w:rsid w:val="00626EAD"/>
    <w:rsid w:val="00627092"/>
    <w:rsid w:val="00630740"/>
    <w:rsid w:val="006308AA"/>
    <w:rsid w:val="00631022"/>
    <w:rsid w:val="0063190C"/>
    <w:rsid w:val="00631BC2"/>
    <w:rsid w:val="00633066"/>
    <w:rsid w:val="00633071"/>
    <w:rsid w:val="00633991"/>
    <w:rsid w:val="00633AAA"/>
    <w:rsid w:val="00634361"/>
    <w:rsid w:val="00634A90"/>
    <w:rsid w:val="00635086"/>
    <w:rsid w:val="00635A72"/>
    <w:rsid w:val="0063625B"/>
    <w:rsid w:val="00636ACF"/>
    <w:rsid w:val="006377DE"/>
    <w:rsid w:val="006401C1"/>
    <w:rsid w:val="006421BE"/>
    <w:rsid w:val="006429D3"/>
    <w:rsid w:val="00643106"/>
    <w:rsid w:val="00643735"/>
    <w:rsid w:val="00643745"/>
    <w:rsid w:val="00645058"/>
    <w:rsid w:val="00645EA4"/>
    <w:rsid w:val="0065056E"/>
    <w:rsid w:val="00650D1B"/>
    <w:rsid w:val="00650E3C"/>
    <w:rsid w:val="0065426B"/>
    <w:rsid w:val="00655CB1"/>
    <w:rsid w:val="00655D18"/>
    <w:rsid w:val="00657C83"/>
    <w:rsid w:val="00663571"/>
    <w:rsid w:val="0066387F"/>
    <w:rsid w:val="00663A71"/>
    <w:rsid w:val="00663EB2"/>
    <w:rsid w:val="00664602"/>
    <w:rsid w:val="00665236"/>
    <w:rsid w:val="006653F2"/>
    <w:rsid w:val="006658A6"/>
    <w:rsid w:val="00665B16"/>
    <w:rsid w:val="006660DE"/>
    <w:rsid w:val="0066666F"/>
    <w:rsid w:val="0066788A"/>
    <w:rsid w:val="0067054D"/>
    <w:rsid w:val="006707D1"/>
    <w:rsid w:val="00670E55"/>
    <w:rsid w:val="00671B12"/>
    <w:rsid w:val="006726FA"/>
    <w:rsid w:val="0067277C"/>
    <w:rsid w:val="006727BA"/>
    <w:rsid w:val="0067554F"/>
    <w:rsid w:val="0067765A"/>
    <w:rsid w:val="00677CDC"/>
    <w:rsid w:val="0068020F"/>
    <w:rsid w:val="00681CEB"/>
    <w:rsid w:val="0068289C"/>
    <w:rsid w:val="006829E3"/>
    <w:rsid w:val="00682ED9"/>
    <w:rsid w:val="00683120"/>
    <w:rsid w:val="00684B96"/>
    <w:rsid w:val="00684F73"/>
    <w:rsid w:val="00685616"/>
    <w:rsid w:val="006874AF"/>
    <w:rsid w:val="006876C3"/>
    <w:rsid w:val="00690BAC"/>
    <w:rsid w:val="006914C0"/>
    <w:rsid w:val="00691EAE"/>
    <w:rsid w:val="00691F07"/>
    <w:rsid w:val="00693FA3"/>
    <w:rsid w:val="00694CB9"/>
    <w:rsid w:val="00695440"/>
    <w:rsid w:val="00695832"/>
    <w:rsid w:val="00695B85"/>
    <w:rsid w:val="00696D53"/>
    <w:rsid w:val="00696F1E"/>
    <w:rsid w:val="006976F2"/>
    <w:rsid w:val="006A0D3B"/>
    <w:rsid w:val="006A40C2"/>
    <w:rsid w:val="006A52C9"/>
    <w:rsid w:val="006A5687"/>
    <w:rsid w:val="006A6438"/>
    <w:rsid w:val="006A64D1"/>
    <w:rsid w:val="006A77B2"/>
    <w:rsid w:val="006B01E6"/>
    <w:rsid w:val="006B0F26"/>
    <w:rsid w:val="006B195B"/>
    <w:rsid w:val="006B1DD6"/>
    <w:rsid w:val="006B209E"/>
    <w:rsid w:val="006B2518"/>
    <w:rsid w:val="006B45A3"/>
    <w:rsid w:val="006B492D"/>
    <w:rsid w:val="006B4FF0"/>
    <w:rsid w:val="006B5F5B"/>
    <w:rsid w:val="006B6915"/>
    <w:rsid w:val="006B6972"/>
    <w:rsid w:val="006B6CE3"/>
    <w:rsid w:val="006B77AE"/>
    <w:rsid w:val="006C1BDC"/>
    <w:rsid w:val="006C1CCB"/>
    <w:rsid w:val="006C204A"/>
    <w:rsid w:val="006C2306"/>
    <w:rsid w:val="006C371A"/>
    <w:rsid w:val="006C4AC2"/>
    <w:rsid w:val="006C57B9"/>
    <w:rsid w:val="006C62E3"/>
    <w:rsid w:val="006C647D"/>
    <w:rsid w:val="006C65DE"/>
    <w:rsid w:val="006C6B1C"/>
    <w:rsid w:val="006D04FD"/>
    <w:rsid w:val="006D133E"/>
    <w:rsid w:val="006D37EF"/>
    <w:rsid w:val="006D3820"/>
    <w:rsid w:val="006D3921"/>
    <w:rsid w:val="006D4314"/>
    <w:rsid w:val="006D4358"/>
    <w:rsid w:val="006D4382"/>
    <w:rsid w:val="006D44F9"/>
    <w:rsid w:val="006D4DAA"/>
    <w:rsid w:val="006D6170"/>
    <w:rsid w:val="006D6838"/>
    <w:rsid w:val="006D78D3"/>
    <w:rsid w:val="006D7AC0"/>
    <w:rsid w:val="006E1D3A"/>
    <w:rsid w:val="006E23C7"/>
    <w:rsid w:val="006E2C4B"/>
    <w:rsid w:val="006E550C"/>
    <w:rsid w:val="006E5D40"/>
    <w:rsid w:val="006E6620"/>
    <w:rsid w:val="006E68FE"/>
    <w:rsid w:val="006E6BA7"/>
    <w:rsid w:val="006F06F7"/>
    <w:rsid w:val="006F1CAC"/>
    <w:rsid w:val="006F1DAB"/>
    <w:rsid w:val="006F42A5"/>
    <w:rsid w:val="006F48A2"/>
    <w:rsid w:val="006F4A7C"/>
    <w:rsid w:val="006F5E67"/>
    <w:rsid w:val="006F62C4"/>
    <w:rsid w:val="006F65A1"/>
    <w:rsid w:val="006F7DAA"/>
    <w:rsid w:val="0070032F"/>
    <w:rsid w:val="00700FCC"/>
    <w:rsid w:val="00701BBC"/>
    <w:rsid w:val="00702765"/>
    <w:rsid w:val="0070331B"/>
    <w:rsid w:val="00703C60"/>
    <w:rsid w:val="007041AC"/>
    <w:rsid w:val="007045BE"/>
    <w:rsid w:val="00704A4B"/>
    <w:rsid w:val="00704E6B"/>
    <w:rsid w:val="0070561A"/>
    <w:rsid w:val="00705DC8"/>
    <w:rsid w:val="00706AEA"/>
    <w:rsid w:val="00707516"/>
    <w:rsid w:val="00707820"/>
    <w:rsid w:val="00707B5A"/>
    <w:rsid w:val="00710ABE"/>
    <w:rsid w:val="00710E14"/>
    <w:rsid w:val="00710FCD"/>
    <w:rsid w:val="00711696"/>
    <w:rsid w:val="00712056"/>
    <w:rsid w:val="0071299C"/>
    <w:rsid w:val="0071307D"/>
    <w:rsid w:val="0071384E"/>
    <w:rsid w:val="00713DC8"/>
    <w:rsid w:val="00714336"/>
    <w:rsid w:val="0071479D"/>
    <w:rsid w:val="00715683"/>
    <w:rsid w:val="007167B2"/>
    <w:rsid w:val="00716B67"/>
    <w:rsid w:val="00717AB3"/>
    <w:rsid w:val="00720AA9"/>
    <w:rsid w:val="00720ABE"/>
    <w:rsid w:val="00722C99"/>
    <w:rsid w:val="0072304C"/>
    <w:rsid w:val="007237E0"/>
    <w:rsid w:val="007263A2"/>
    <w:rsid w:val="00726E5D"/>
    <w:rsid w:val="00730C3D"/>
    <w:rsid w:val="00730C7A"/>
    <w:rsid w:val="007311DB"/>
    <w:rsid w:val="007312E1"/>
    <w:rsid w:val="0073196B"/>
    <w:rsid w:val="00731DF5"/>
    <w:rsid w:val="00732923"/>
    <w:rsid w:val="00732D4E"/>
    <w:rsid w:val="00734E2A"/>
    <w:rsid w:val="007356F9"/>
    <w:rsid w:val="007358F2"/>
    <w:rsid w:val="007360DD"/>
    <w:rsid w:val="007364D5"/>
    <w:rsid w:val="0074001F"/>
    <w:rsid w:val="00741CF4"/>
    <w:rsid w:val="00742DC2"/>
    <w:rsid w:val="007439FF"/>
    <w:rsid w:val="00745492"/>
    <w:rsid w:val="00745805"/>
    <w:rsid w:val="00745CBD"/>
    <w:rsid w:val="00745D9B"/>
    <w:rsid w:val="0074694C"/>
    <w:rsid w:val="00746D2F"/>
    <w:rsid w:val="00747776"/>
    <w:rsid w:val="00747DDA"/>
    <w:rsid w:val="00750136"/>
    <w:rsid w:val="00750473"/>
    <w:rsid w:val="007505C3"/>
    <w:rsid w:val="00750BF8"/>
    <w:rsid w:val="00750C9B"/>
    <w:rsid w:val="0075183D"/>
    <w:rsid w:val="00751E2D"/>
    <w:rsid w:val="007525B5"/>
    <w:rsid w:val="00753A02"/>
    <w:rsid w:val="00754416"/>
    <w:rsid w:val="007554F9"/>
    <w:rsid w:val="007556EF"/>
    <w:rsid w:val="00755CEF"/>
    <w:rsid w:val="00756075"/>
    <w:rsid w:val="007578E7"/>
    <w:rsid w:val="007637FF"/>
    <w:rsid w:val="00764790"/>
    <w:rsid w:val="0076510C"/>
    <w:rsid w:val="007677DD"/>
    <w:rsid w:val="007724B5"/>
    <w:rsid w:val="007745D3"/>
    <w:rsid w:val="007750B1"/>
    <w:rsid w:val="0077532C"/>
    <w:rsid w:val="0077605B"/>
    <w:rsid w:val="007765F6"/>
    <w:rsid w:val="00777322"/>
    <w:rsid w:val="00777E40"/>
    <w:rsid w:val="0078003D"/>
    <w:rsid w:val="0078038A"/>
    <w:rsid w:val="0078068F"/>
    <w:rsid w:val="00780E89"/>
    <w:rsid w:val="00783487"/>
    <w:rsid w:val="00784B57"/>
    <w:rsid w:val="00785E14"/>
    <w:rsid w:val="007860A2"/>
    <w:rsid w:val="00786C99"/>
    <w:rsid w:val="00790FBB"/>
    <w:rsid w:val="00791F23"/>
    <w:rsid w:val="007923FB"/>
    <w:rsid w:val="007924FA"/>
    <w:rsid w:val="007926C7"/>
    <w:rsid w:val="00793C92"/>
    <w:rsid w:val="00794654"/>
    <w:rsid w:val="00795D85"/>
    <w:rsid w:val="0079638A"/>
    <w:rsid w:val="00796ABE"/>
    <w:rsid w:val="00797CA4"/>
    <w:rsid w:val="00797E8D"/>
    <w:rsid w:val="007A0BE0"/>
    <w:rsid w:val="007A123A"/>
    <w:rsid w:val="007A1AA3"/>
    <w:rsid w:val="007A1B2C"/>
    <w:rsid w:val="007A2D87"/>
    <w:rsid w:val="007A46E0"/>
    <w:rsid w:val="007A5729"/>
    <w:rsid w:val="007A6920"/>
    <w:rsid w:val="007A783F"/>
    <w:rsid w:val="007B0163"/>
    <w:rsid w:val="007B06CE"/>
    <w:rsid w:val="007B0735"/>
    <w:rsid w:val="007B1434"/>
    <w:rsid w:val="007B15F9"/>
    <w:rsid w:val="007B19B0"/>
    <w:rsid w:val="007B232A"/>
    <w:rsid w:val="007B39F7"/>
    <w:rsid w:val="007B40B0"/>
    <w:rsid w:val="007B471E"/>
    <w:rsid w:val="007B47DE"/>
    <w:rsid w:val="007B4E0B"/>
    <w:rsid w:val="007B4EF1"/>
    <w:rsid w:val="007B6BF8"/>
    <w:rsid w:val="007B6EAD"/>
    <w:rsid w:val="007B7B5C"/>
    <w:rsid w:val="007B7EF1"/>
    <w:rsid w:val="007C003A"/>
    <w:rsid w:val="007C0DFE"/>
    <w:rsid w:val="007C22A1"/>
    <w:rsid w:val="007C2CAE"/>
    <w:rsid w:val="007C2D35"/>
    <w:rsid w:val="007C2DB3"/>
    <w:rsid w:val="007C2F2E"/>
    <w:rsid w:val="007C3BDA"/>
    <w:rsid w:val="007C45A3"/>
    <w:rsid w:val="007C464C"/>
    <w:rsid w:val="007C5B6A"/>
    <w:rsid w:val="007C6196"/>
    <w:rsid w:val="007C6E30"/>
    <w:rsid w:val="007D03E3"/>
    <w:rsid w:val="007D057A"/>
    <w:rsid w:val="007D0777"/>
    <w:rsid w:val="007D10C1"/>
    <w:rsid w:val="007D258F"/>
    <w:rsid w:val="007D2637"/>
    <w:rsid w:val="007D2A3F"/>
    <w:rsid w:val="007D3266"/>
    <w:rsid w:val="007D419C"/>
    <w:rsid w:val="007D42F3"/>
    <w:rsid w:val="007D4781"/>
    <w:rsid w:val="007D5859"/>
    <w:rsid w:val="007D666C"/>
    <w:rsid w:val="007D6C5C"/>
    <w:rsid w:val="007D75DC"/>
    <w:rsid w:val="007D7DB7"/>
    <w:rsid w:val="007E04B7"/>
    <w:rsid w:val="007E083E"/>
    <w:rsid w:val="007E2336"/>
    <w:rsid w:val="007E30D0"/>
    <w:rsid w:val="007E3AD5"/>
    <w:rsid w:val="007E3E11"/>
    <w:rsid w:val="007E42CF"/>
    <w:rsid w:val="007E43AD"/>
    <w:rsid w:val="007E45DF"/>
    <w:rsid w:val="007E4EF9"/>
    <w:rsid w:val="007E5014"/>
    <w:rsid w:val="007E541C"/>
    <w:rsid w:val="007E5F79"/>
    <w:rsid w:val="007E68D1"/>
    <w:rsid w:val="007E6914"/>
    <w:rsid w:val="007E700D"/>
    <w:rsid w:val="007E707E"/>
    <w:rsid w:val="007F032C"/>
    <w:rsid w:val="007F0FB3"/>
    <w:rsid w:val="007F1130"/>
    <w:rsid w:val="007F1683"/>
    <w:rsid w:val="007F3BBD"/>
    <w:rsid w:val="007F3C8B"/>
    <w:rsid w:val="007F4C00"/>
    <w:rsid w:val="007F4CB3"/>
    <w:rsid w:val="007F4D35"/>
    <w:rsid w:val="007F5722"/>
    <w:rsid w:val="007F7442"/>
    <w:rsid w:val="007F74CD"/>
    <w:rsid w:val="00801192"/>
    <w:rsid w:val="00801786"/>
    <w:rsid w:val="00802ABC"/>
    <w:rsid w:val="00802B2B"/>
    <w:rsid w:val="008034F3"/>
    <w:rsid w:val="00804066"/>
    <w:rsid w:val="00804213"/>
    <w:rsid w:val="0080481A"/>
    <w:rsid w:val="00805024"/>
    <w:rsid w:val="008059C9"/>
    <w:rsid w:val="00805C72"/>
    <w:rsid w:val="008061B4"/>
    <w:rsid w:val="00807744"/>
    <w:rsid w:val="00807D39"/>
    <w:rsid w:val="00810D7B"/>
    <w:rsid w:val="00810DEF"/>
    <w:rsid w:val="00810E77"/>
    <w:rsid w:val="00811526"/>
    <w:rsid w:val="00812319"/>
    <w:rsid w:val="008127F6"/>
    <w:rsid w:val="00812D35"/>
    <w:rsid w:val="00813E42"/>
    <w:rsid w:val="00813E46"/>
    <w:rsid w:val="008142A9"/>
    <w:rsid w:val="008147F0"/>
    <w:rsid w:val="008154A4"/>
    <w:rsid w:val="00815D91"/>
    <w:rsid w:val="00815F0A"/>
    <w:rsid w:val="008167CB"/>
    <w:rsid w:val="00816B83"/>
    <w:rsid w:val="00817AE4"/>
    <w:rsid w:val="00817CCA"/>
    <w:rsid w:val="00820368"/>
    <w:rsid w:val="00820A0F"/>
    <w:rsid w:val="008222C7"/>
    <w:rsid w:val="008227D5"/>
    <w:rsid w:val="00822E9B"/>
    <w:rsid w:val="00823979"/>
    <w:rsid w:val="00824B25"/>
    <w:rsid w:val="00824CA7"/>
    <w:rsid w:val="008255F6"/>
    <w:rsid w:val="008266D4"/>
    <w:rsid w:val="00826D0C"/>
    <w:rsid w:val="00827586"/>
    <w:rsid w:val="00827B5A"/>
    <w:rsid w:val="00827B79"/>
    <w:rsid w:val="00827D84"/>
    <w:rsid w:val="00830827"/>
    <w:rsid w:val="0083111F"/>
    <w:rsid w:val="008312CD"/>
    <w:rsid w:val="0083159A"/>
    <w:rsid w:val="00831BDA"/>
    <w:rsid w:val="008321D9"/>
    <w:rsid w:val="00832D50"/>
    <w:rsid w:val="008355B0"/>
    <w:rsid w:val="00836041"/>
    <w:rsid w:val="0083660D"/>
    <w:rsid w:val="00836D2E"/>
    <w:rsid w:val="008376F8"/>
    <w:rsid w:val="00840EBE"/>
    <w:rsid w:val="0084108B"/>
    <w:rsid w:val="00841393"/>
    <w:rsid w:val="00841589"/>
    <w:rsid w:val="00841610"/>
    <w:rsid w:val="008420D2"/>
    <w:rsid w:val="008424A7"/>
    <w:rsid w:val="008424E4"/>
    <w:rsid w:val="008437F7"/>
    <w:rsid w:val="00843AE0"/>
    <w:rsid w:val="00843C71"/>
    <w:rsid w:val="00844391"/>
    <w:rsid w:val="00844521"/>
    <w:rsid w:val="00844A37"/>
    <w:rsid w:val="00845BBF"/>
    <w:rsid w:val="008466CC"/>
    <w:rsid w:val="00846847"/>
    <w:rsid w:val="00846CE9"/>
    <w:rsid w:val="008518D9"/>
    <w:rsid w:val="00851F78"/>
    <w:rsid w:val="0085366A"/>
    <w:rsid w:val="0085443E"/>
    <w:rsid w:val="00854F05"/>
    <w:rsid w:val="0085635E"/>
    <w:rsid w:val="00856E33"/>
    <w:rsid w:val="00856FBB"/>
    <w:rsid w:val="00857508"/>
    <w:rsid w:val="00857753"/>
    <w:rsid w:val="00861E64"/>
    <w:rsid w:val="0086782F"/>
    <w:rsid w:val="008704C7"/>
    <w:rsid w:val="0087108E"/>
    <w:rsid w:val="00873487"/>
    <w:rsid w:val="0087473D"/>
    <w:rsid w:val="00874DAB"/>
    <w:rsid w:val="00875BBA"/>
    <w:rsid w:val="008770F3"/>
    <w:rsid w:val="00877A6D"/>
    <w:rsid w:val="00877F6E"/>
    <w:rsid w:val="00880141"/>
    <w:rsid w:val="0088079B"/>
    <w:rsid w:val="00880B18"/>
    <w:rsid w:val="00881C4F"/>
    <w:rsid w:val="008833E1"/>
    <w:rsid w:val="00885860"/>
    <w:rsid w:val="008858B7"/>
    <w:rsid w:val="008862C7"/>
    <w:rsid w:val="00887027"/>
    <w:rsid w:val="00887A74"/>
    <w:rsid w:val="00887CAB"/>
    <w:rsid w:val="00895015"/>
    <w:rsid w:val="00895123"/>
    <w:rsid w:val="0089574E"/>
    <w:rsid w:val="00895971"/>
    <w:rsid w:val="00896682"/>
    <w:rsid w:val="00897591"/>
    <w:rsid w:val="00897DCD"/>
    <w:rsid w:val="008A287C"/>
    <w:rsid w:val="008A4106"/>
    <w:rsid w:val="008A42C3"/>
    <w:rsid w:val="008A4DFF"/>
    <w:rsid w:val="008A62BE"/>
    <w:rsid w:val="008A64D2"/>
    <w:rsid w:val="008A6911"/>
    <w:rsid w:val="008A6B2D"/>
    <w:rsid w:val="008A742E"/>
    <w:rsid w:val="008A79C5"/>
    <w:rsid w:val="008A7FC8"/>
    <w:rsid w:val="008B0040"/>
    <w:rsid w:val="008B02D0"/>
    <w:rsid w:val="008B1743"/>
    <w:rsid w:val="008B2C31"/>
    <w:rsid w:val="008B451C"/>
    <w:rsid w:val="008B5411"/>
    <w:rsid w:val="008B5618"/>
    <w:rsid w:val="008B5EB9"/>
    <w:rsid w:val="008B649F"/>
    <w:rsid w:val="008B6723"/>
    <w:rsid w:val="008B7361"/>
    <w:rsid w:val="008B7381"/>
    <w:rsid w:val="008B743B"/>
    <w:rsid w:val="008B7E4D"/>
    <w:rsid w:val="008B7F89"/>
    <w:rsid w:val="008C002E"/>
    <w:rsid w:val="008C0325"/>
    <w:rsid w:val="008C0F6B"/>
    <w:rsid w:val="008C13CF"/>
    <w:rsid w:val="008C3317"/>
    <w:rsid w:val="008C3BEE"/>
    <w:rsid w:val="008C3D0A"/>
    <w:rsid w:val="008C3EC8"/>
    <w:rsid w:val="008C4858"/>
    <w:rsid w:val="008C5205"/>
    <w:rsid w:val="008C6821"/>
    <w:rsid w:val="008C6E98"/>
    <w:rsid w:val="008C6F54"/>
    <w:rsid w:val="008C717D"/>
    <w:rsid w:val="008C7DD9"/>
    <w:rsid w:val="008C7FD7"/>
    <w:rsid w:val="008D03C3"/>
    <w:rsid w:val="008D046C"/>
    <w:rsid w:val="008D065D"/>
    <w:rsid w:val="008D08B0"/>
    <w:rsid w:val="008D1982"/>
    <w:rsid w:val="008D2E57"/>
    <w:rsid w:val="008D2EA8"/>
    <w:rsid w:val="008D403E"/>
    <w:rsid w:val="008D409C"/>
    <w:rsid w:val="008D41D7"/>
    <w:rsid w:val="008D4482"/>
    <w:rsid w:val="008D5345"/>
    <w:rsid w:val="008D5F28"/>
    <w:rsid w:val="008D6520"/>
    <w:rsid w:val="008D6C2C"/>
    <w:rsid w:val="008D7A10"/>
    <w:rsid w:val="008E1074"/>
    <w:rsid w:val="008E1083"/>
    <w:rsid w:val="008E352A"/>
    <w:rsid w:val="008E49B2"/>
    <w:rsid w:val="008E4F53"/>
    <w:rsid w:val="008E56AF"/>
    <w:rsid w:val="008E5B10"/>
    <w:rsid w:val="008E6D0C"/>
    <w:rsid w:val="008E7939"/>
    <w:rsid w:val="008E7E41"/>
    <w:rsid w:val="008F0263"/>
    <w:rsid w:val="008F0E6B"/>
    <w:rsid w:val="008F12A4"/>
    <w:rsid w:val="008F2861"/>
    <w:rsid w:val="008F2ABC"/>
    <w:rsid w:val="008F2D18"/>
    <w:rsid w:val="008F5609"/>
    <w:rsid w:val="008F666E"/>
    <w:rsid w:val="008F6C66"/>
    <w:rsid w:val="008F76A0"/>
    <w:rsid w:val="008F77BC"/>
    <w:rsid w:val="008F7B49"/>
    <w:rsid w:val="008F7CDA"/>
    <w:rsid w:val="008F7D48"/>
    <w:rsid w:val="00900B6E"/>
    <w:rsid w:val="00901AD4"/>
    <w:rsid w:val="009025BC"/>
    <w:rsid w:val="00902A9C"/>
    <w:rsid w:val="00903BF5"/>
    <w:rsid w:val="00904600"/>
    <w:rsid w:val="00904828"/>
    <w:rsid w:val="00905580"/>
    <w:rsid w:val="00906048"/>
    <w:rsid w:val="00906758"/>
    <w:rsid w:val="009073F8"/>
    <w:rsid w:val="009102ED"/>
    <w:rsid w:val="00910EC2"/>
    <w:rsid w:val="00911780"/>
    <w:rsid w:val="00912224"/>
    <w:rsid w:val="0091280B"/>
    <w:rsid w:val="009139C2"/>
    <w:rsid w:val="00913CD9"/>
    <w:rsid w:val="0091413C"/>
    <w:rsid w:val="00914375"/>
    <w:rsid w:val="00915102"/>
    <w:rsid w:val="00915BFB"/>
    <w:rsid w:val="00915F24"/>
    <w:rsid w:val="00916B39"/>
    <w:rsid w:val="00917EFC"/>
    <w:rsid w:val="00920265"/>
    <w:rsid w:val="00920701"/>
    <w:rsid w:val="009215B4"/>
    <w:rsid w:val="00921823"/>
    <w:rsid w:val="009218EF"/>
    <w:rsid w:val="009230BE"/>
    <w:rsid w:val="00923109"/>
    <w:rsid w:val="00923FBC"/>
    <w:rsid w:val="00924159"/>
    <w:rsid w:val="009244E5"/>
    <w:rsid w:val="00925BC2"/>
    <w:rsid w:val="00927D47"/>
    <w:rsid w:val="00927F02"/>
    <w:rsid w:val="00930211"/>
    <w:rsid w:val="00930479"/>
    <w:rsid w:val="00930A22"/>
    <w:rsid w:val="00930F44"/>
    <w:rsid w:val="00931862"/>
    <w:rsid w:val="009319A2"/>
    <w:rsid w:val="009322A0"/>
    <w:rsid w:val="009323F3"/>
    <w:rsid w:val="0093251F"/>
    <w:rsid w:val="009325F5"/>
    <w:rsid w:val="00933892"/>
    <w:rsid w:val="00933E55"/>
    <w:rsid w:val="009343A2"/>
    <w:rsid w:val="00934AEC"/>
    <w:rsid w:val="009353E6"/>
    <w:rsid w:val="009354B6"/>
    <w:rsid w:val="00935527"/>
    <w:rsid w:val="00935E3D"/>
    <w:rsid w:val="00935E84"/>
    <w:rsid w:val="009372BB"/>
    <w:rsid w:val="00940AF8"/>
    <w:rsid w:val="00941E45"/>
    <w:rsid w:val="00942C98"/>
    <w:rsid w:val="00942DFC"/>
    <w:rsid w:val="00944490"/>
    <w:rsid w:val="00944738"/>
    <w:rsid w:val="00944A38"/>
    <w:rsid w:val="00944D55"/>
    <w:rsid w:val="00945364"/>
    <w:rsid w:val="009463E3"/>
    <w:rsid w:val="00946C8B"/>
    <w:rsid w:val="00947087"/>
    <w:rsid w:val="00947260"/>
    <w:rsid w:val="0095034D"/>
    <w:rsid w:val="00951458"/>
    <w:rsid w:val="009514BD"/>
    <w:rsid w:val="009515A8"/>
    <w:rsid w:val="009522D8"/>
    <w:rsid w:val="0095233D"/>
    <w:rsid w:val="00953F1A"/>
    <w:rsid w:val="00954046"/>
    <w:rsid w:val="00954D9D"/>
    <w:rsid w:val="00960588"/>
    <w:rsid w:val="00960C18"/>
    <w:rsid w:val="00961146"/>
    <w:rsid w:val="00961D35"/>
    <w:rsid w:val="0096227F"/>
    <w:rsid w:val="0096269C"/>
    <w:rsid w:val="009636EE"/>
    <w:rsid w:val="00963CDD"/>
    <w:rsid w:val="0096623D"/>
    <w:rsid w:val="009663D4"/>
    <w:rsid w:val="0096771C"/>
    <w:rsid w:val="00970838"/>
    <w:rsid w:val="00971AE8"/>
    <w:rsid w:val="00972032"/>
    <w:rsid w:val="00972358"/>
    <w:rsid w:val="009724D2"/>
    <w:rsid w:val="0097258B"/>
    <w:rsid w:val="0097398A"/>
    <w:rsid w:val="00974534"/>
    <w:rsid w:val="00974758"/>
    <w:rsid w:val="00975A01"/>
    <w:rsid w:val="00975D18"/>
    <w:rsid w:val="00975F4C"/>
    <w:rsid w:val="009767EE"/>
    <w:rsid w:val="00977265"/>
    <w:rsid w:val="00977883"/>
    <w:rsid w:val="0097794C"/>
    <w:rsid w:val="0097797A"/>
    <w:rsid w:val="009805E3"/>
    <w:rsid w:val="00981202"/>
    <w:rsid w:val="0098228B"/>
    <w:rsid w:val="009825A1"/>
    <w:rsid w:val="00983A01"/>
    <w:rsid w:val="00984C34"/>
    <w:rsid w:val="00984E45"/>
    <w:rsid w:val="009851EB"/>
    <w:rsid w:val="00986BAA"/>
    <w:rsid w:val="009871FD"/>
    <w:rsid w:val="009879C3"/>
    <w:rsid w:val="0099045A"/>
    <w:rsid w:val="00991A91"/>
    <w:rsid w:val="00991ED8"/>
    <w:rsid w:val="00992A91"/>
    <w:rsid w:val="00992B0E"/>
    <w:rsid w:val="00993B85"/>
    <w:rsid w:val="0099475A"/>
    <w:rsid w:val="00994F61"/>
    <w:rsid w:val="00995B54"/>
    <w:rsid w:val="0099659A"/>
    <w:rsid w:val="0099738C"/>
    <w:rsid w:val="009A05C3"/>
    <w:rsid w:val="009A26C9"/>
    <w:rsid w:val="009A2856"/>
    <w:rsid w:val="009A3FA4"/>
    <w:rsid w:val="009A4219"/>
    <w:rsid w:val="009A4BD6"/>
    <w:rsid w:val="009A521F"/>
    <w:rsid w:val="009A52B6"/>
    <w:rsid w:val="009A5A6B"/>
    <w:rsid w:val="009A7A1D"/>
    <w:rsid w:val="009B0031"/>
    <w:rsid w:val="009B0D73"/>
    <w:rsid w:val="009B0FB7"/>
    <w:rsid w:val="009B1076"/>
    <w:rsid w:val="009B1498"/>
    <w:rsid w:val="009B1E9D"/>
    <w:rsid w:val="009B4069"/>
    <w:rsid w:val="009B4519"/>
    <w:rsid w:val="009B46DD"/>
    <w:rsid w:val="009B495B"/>
    <w:rsid w:val="009B7339"/>
    <w:rsid w:val="009B75E8"/>
    <w:rsid w:val="009C03D6"/>
    <w:rsid w:val="009C0FB5"/>
    <w:rsid w:val="009C19B9"/>
    <w:rsid w:val="009C1CE5"/>
    <w:rsid w:val="009C257E"/>
    <w:rsid w:val="009C3EAF"/>
    <w:rsid w:val="009C4885"/>
    <w:rsid w:val="009C636A"/>
    <w:rsid w:val="009C6EF0"/>
    <w:rsid w:val="009C74B2"/>
    <w:rsid w:val="009C7724"/>
    <w:rsid w:val="009C7CE7"/>
    <w:rsid w:val="009D05BA"/>
    <w:rsid w:val="009D0BD4"/>
    <w:rsid w:val="009D148D"/>
    <w:rsid w:val="009D150B"/>
    <w:rsid w:val="009D4AF6"/>
    <w:rsid w:val="009D55FC"/>
    <w:rsid w:val="009D5CC9"/>
    <w:rsid w:val="009D6B80"/>
    <w:rsid w:val="009D741E"/>
    <w:rsid w:val="009D79D9"/>
    <w:rsid w:val="009E0DFC"/>
    <w:rsid w:val="009E2111"/>
    <w:rsid w:val="009E3F22"/>
    <w:rsid w:val="009E4624"/>
    <w:rsid w:val="009E480C"/>
    <w:rsid w:val="009E4AB7"/>
    <w:rsid w:val="009E4B3A"/>
    <w:rsid w:val="009E53EC"/>
    <w:rsid w:val="009E63A1"/>
    <w:rsid w:val="009E6DEF"/>
    <w:rsid w:val="009E7C9F"/>
    <w:rsid w:val="009E7F67"/>
    <w:rsid w:val="009F028D"/>
    <w:rsid w:val="009F08D6"/>
    <w:rsid w:val="009F0BB4"/>
    <w:rsid w:val="009F15EC"/>
    <w:rsid w:val="009F237B"/>
    <w:rsid w:val="009F2396"/>
    <w:rsid w:val="009F2522"/>
    <w:rsid w:val="009F37CA"/>
    <w:rsid w:val="009F3DFA"/>
    <w:rsid w:val="009F42AB"/>
    <w:rsid w:val="009F4B18"/>
    <w:rsid w:val="009F514F"/>
    <w:rsid w:val="009F5341"/>
    <w:rsid w:val="009F544C"/>
    <w:rsid w:val="009F5E83"/>
    <w:rsid w:val="009F6134"/>
    <w:rsid w:val="009F6CD8"/>
    <w:rsid w:val="009F72D2"/>
    <w:rsid w:val="009F7329"/>
    <w:rsid w:val="009F7416"/>
    <w:rsid w:val="009F7E17"/>
    <w:rsid w:val="00A003D9"/>
    <w:rsid w:val="00A0090F"/>
    <w:rsid w:val="00A00EE2"/>
    <w:rsid w:val="00A015AE"/>
    <w:rsid w:val="00A02888"/>
    <w:rsid w:val="00A02DF5"/>
    <w:rsid w:val="00A034BC"/>
    <w:rsid w:val="00A03AE4"/>
    <w:rsid w:val="00A03C2D"/>
    <w:rsid w:val="00A03E7F"/>
    <w:rsid w:val="00A04784"/>
    <w:rsid w:val="00A05380"/>
    <w:rsid w:val="00A05A34"/>
    <w:rsid w:val="00A05F1A"/>
    <w:rsid w:val="00A06357"/>
    <w:rsid w:val="00A12E69"/>
    <w:rsid w:val="00A12EF0"/>
    <w:rsid w:val="00A12F2E"/>
    <w:rsid w:val="00A131EE"/>
    <w:rsid w:val="00A13448"/>
    <w:rsid w:val="00A13D01"/>
    <w:rsid w:val="00A14618"/>
    <w:rsid w:val="00A14BF3"/>
    <w:rsid w:val="00A14F09"/>
    <w:rsid w:val="00A20EAE"/>
    <w:rsid w:val="00A22D8F"/>
    <w:rsid w:val="00A24555"/>
    <w:rsid w:val="00A24FDE"/>
    <w:rsid w:val="00A25254"/>
    <w:rsid w:val="00A26CEB"/>
    <w:rsid w:val="00A27609"/>
    <w:rsid w:val="00A27ECE"/>
    <w:rsid w:val="00A308D5"/>
    <w:rsid w:val="00A30F0F"/>
    <w:rsid w:val="00A30F7E"/>
    <w:rsid w:val="00A31233"/>
    <w:rsid w:val="00A32EBB"/>
    <w:rsid w:val="00A34254"/>
    <w:rsid w:val="00A34371"/>
    <w:rsid w:val="00A34F20"/>
    <w:rsid w:val="00A373C8"/>
    <w:rsid w:val="00A37AA5"/>
    <w:rsid w:val="00A406CA"/>
    <w:rsid w:val="00A40817"/>
    <w:rsid w:val="00A416DB"/>
    <w:rsid w:val="00A4251A"/>
    <w:rsid w:val="00A42AF6"/>
    <w:rsid w:val="00A42BDC"/>
    <w:rsid w:val="00A42CB6"/>
    <w:rsid w:val="00A42D26"/>
    <w:rsid w:val="00A43801"/>
    <w:rsid w:val="00A442A8"/>
    <w:rsid w:val="00A4462F"/>
    <w:rsid w:val="00A4520B"/>
    <w:rsid w:val="00A45769"/>
    <w:rsid w:val="00A47258"/>
    <w:rsid w:val="00A474D3"/>
    <w:rsid w:val="00A47864"/>
    <w:rsid w:val="00A47AEB"/>
    <w:rsid w:val="00A47FEF"/>
    <w:rsid w:val="00A50985"/>
    <w:rsid w:val="00A52195"/>
    <w:rsid w:val="00A53222"/>
    <w:rsid w:val="00A53747"/>
    <w:rsid w:val="00A53E67"/>
    <w:rsid w:val="00A549D1"/>
    <w:rsid w:val="00A54F8F"/>
    <w:rsid w:val="00A54FAD"/>
    <w:rsid w:val="00A556A2"/>
    <w:rsid w:val="00A55E8E"/>
    <w:rsid w:val="00A55EDD"/>
    <w:rsid w:val="00A5675C"/>
    <w:rsid w:val="00A567B3"/>
    <w:rsid w:val="00A56C99"/>
    <w:rsid w:val="00A57298"/>
    <w:rsid w:val="00A60E86"/>
    <w:rsid w:val="00A6106A"/>
    <w:rsid w:val="00A61A0F"/>
    <w:rsid w:val="00A6236F"/>
    <w:rsid w:val="00A6309A"/>
    <w:rsid w:val="00A64A80"/>
    <w:rsid w:val="00A655D1"/>
    <w:rsid w:val="00A66B54"/>
    <w:rsid w:val="00A70414"/>
    <w:rsid w:val="00A71126"/>
    <w:rsid w:val="00A722CC"/>
    <w:rsid w:val="00A72BC1"/>
    <w:rsid w:val="00A74386"/>
    <w:rsid w:val="00A756E2"/>
    <w:rsid w:val="00A75DCF"/>
    <w:rsid w:val="00A80007"/>
    <w:rsid w:val="00A81818"/>
    <w:rsid w:val="00A82258"/>
    <w:rsid w:val="00A823AE"/>
    <w:rsid w:val="00A82503"/>
    <w:rsid w:val="00A82F86"/>
    <w:rsid w:val="00A83595"/>
    <w:rsid w:val="00A83D4F"/>
    <w:rsid w:val="00A84F78"/>
    <w:rsid w:val="00A855B5"/>
    <w:rsid w:val="00A85BB8"/>
    <w:rsid w:val="00A85EA5"/>
    <w:rsid w:val="00A87702"/>
    <w:rsid w:val="00A900DA"/>
    <w:rsid w:val="00A92174"/>
    <w:rsid w:val="00A92D64"/>
    <w:rsid w:val="00A93712"/>
    <w:rsid w:val="00A9374D"/>
    <w:rsid w:val="00A93BB8"/>
    <w:rsid w:val="00A9403F"/>
    <w:rsid w:val="00A94339"/>
    <w:rsid w:val="00A94C18"/>
    <w:rsid w:val="00A95686"/>
    <w:rsid w:val="00A95887"/>
    <w:rsid w:val="00A95946"/>
    <w:rsid w:val="00A95A19"/>
    <w:rsid w:val="00A95B53"/>
    <w:rsid w:val="00A965A4"/>
    <w:rsid w:val="00AA205C"/>
    <w:rsid w:val="00AA3155"/>
    <w:rsid w:val="00AA3F4B"/>
    <w:rsid w:val="00AA4181"/>
    <w:rsid w:val="00AA53E2"/>
    <w:rsid w:val="00AA632B"/>
    <w:rsid w:val="00AA6413"/>
    <w:rsid w:val="00AA6455"/>
    <w:rsid w:val="00AA6C53"/>
    <w:rsid w:val="00AA73FB"/>
    <w:rsid w:val="00AB09B7"/>
    <w:rsid w:val="00AB0E55"/>
    <w:rsid w:val="00AB21C8"/>
    <w:rsid w:val="00AB26A1"/>
    <w:rsid w:val="00AB2C02"/>
    <w:rsid w:val="00AB2EC2"/>
    <w:rsid w:val="00AB4BEB"/>
    <w:rsid w:val="00AB6377"/>
    <w:rsid w:val="00AB6645"/>
    <w:rsid w:val="00AB709D"/>
    <w:rsid w:val="00AB739D"/>
    <w:rsid w:val="00AB7C99"/>
    <w:rsid w:val="00AC0101"/>
    <w:rsid w:val="00AC0180"/>
    <w:rsid w:val="00AC01C3"/>
    <w:rsid w:val="00AC0323"/>
    <w:rsid w:val="00AC1767"/>
    <w:rsid w:val="00AC31BA"/>
    <w:rsid w:val="00AC435F"/>
    <w:rsid w:val="00AC4655"/>
    <w:rsid w:val="00AC5D8C"/>
    <w:rsid w:val="00AC6934"/>
    <w:rsid w:val="00AC7429"/>
    <w:rsid w:val="00AC765F"/>
    <w:rsid w:val="00AC7BC8"/>
    <w:rsid w:val="00AD1305"/>
    <w:rsid w:val="00AD1365"/>
    <w:rsid w:val="00AD20E4"/>
    <w:rsid w:val="00AD2476"/>
    <w:rsid w:val="00AD3067"/>
    <w:rsid w:val="00AD3ADD"/>
    <w:rsid w:val="00AD3C89"/>
    <w:rsid w:val="00AD62E8"/>
    <w:rsid w:val="00AD79BA"/>
    <w:rsid w:val="00AD7C07"/>
    <w:rsid w:val="00AD7D09"/>
    <w:rsid w:val="00AE0122"/>
    <w:rsid w:val="00AE186C"/>
    <w:rsid w:val="00AE220E"/>
    <w:rsid w:val="00AE221F"/>
    <w:rsid w:val="00AE2560"/>
    <w:rsid w:val="00AE3386"/>
    <w:rsid w:val="00AE3DC4"/>
    <w:rsid w:val="00AE6919"/>
    <w:rsid w:val="00AE6BE8"/>
    <w:rsid w:val="00AE70BA"/>
    <w:rsid w:val="00AF0F75"/>
    <w:rsid w:val="00AF1301"/>
    <w:rsid w:val="00AF24F7"/>
    <w:rsid w:val="00AF2C3E"/>
    <w:rsid w:val="00AF3976"/>
    <w:rsid w:val="00AF4005"/>
    <w:rsid w:val="00AF40E3"/>
    <w:rsid w:val="00AF5243"/>
    <w:rsid w:val="00AF525F"/>
    <w:rsid w:val="00AF5EFD"/>
    <w:rsid w:val="00AF5F6D"/>
    <w:rsid w:val="00AF6E78"/>
    <w:rsid w:val="00AF747C"/>
    <w:rsid w:val="00AF747F"/>
    <w:rsid w:val="00AF7646"/>
    <w:rsid w:val="00B00038"/>
    <w:rsid w:val="00B00129"/>
    <w:rsid w:val="00B002EA"/>
    <w:rsid w:val="00B00559"/>
    <w:rsid w:val="00B00F14"/>
    <w:rsid w:val="00B00F94"/>
    <w:rsid w:val="00B012ED"/>
    <w:rsid w:val="00B01502"/>
    <w:rsid w:val="00B01635"/>
    <w:rsid w:val="00B01F1E"/>
    <w:rsid w:val="00B02211"/>
    <w:rsid w:val="00B02644"/>
    <w:rsid w:val="00B03622"/>
    <w:rsid w:val="00B03666"/>
    <w:rsid w:val="00B042AC"/>
    <w:rsid w:val="00B04431"/>
    <w:rsid w:val="00B04C3A"/>
    <w:rsid w:val="00B0645F"/>
    <w:rsid w:val="00B07463"/>
    <w:rsid w:val="00B10E69"/>
    <w:rsid w:val="00B11543"/>
    <w:rsid w:val="00B11D3E"/>
    <w:rsid w:val="00B11D73"/>
    <w:rsid w:val="00B1244A"/>
    <w:rsid w:val="00B1322D"/>
    <w:rsid w:val="00B132E1"/>
    <w:rsid w:val="00B13331"/>
    <w:rsid w:val="00B13D34"/>
    <w:rsid w:val="00B13F1E"/>
    <w:rsid w:val="00B141DE"/>
    <w:rsid w:val="00B14341"/>
    <w:rsid w:val="00B144A8"/>
    <w:rsid w:val="00B14D4A"/>
    <w:rsid w:val="00B14EFC"/>
    <w:rsid w:val="00B153B2"/>
    <w:rsid w:val="00B15419"/>
    <w:rsid w:val="00B16EBA"/>
    <w:rsid w:val="00B176B3"/>
    <w:rsid w:val="00B203C3"/>
    <w:rsid w:val="00B209D7"/>
    <w:rsid w:val="00B212D8"/>
    <w:rsid w:val="00B221B3"/>
    <w:rsid w:val="00B225C7"/>
    <w:rsid w:val="00B22A11"/>
    <w:rsid w:val="00B22F9F"/>
    <w:rsid w:val="00B2321F"/>
    <w:rsid w:val="00B245C3"/>
    <w:rsid w:val="00B24B89"/>
    <w:rsid w:val="00B24D19"/>
    <w:rsid w:val="00B25A08"/>
    <w:rsid w:val="00B26370"/>
    <w:rsid w:val="00B274E4"/>
    <w:rsid w:val="00B27DAD"/>
    <w:rsid w:val="00B30C6B"/>
    <w:rsid w:val="00B32B45"/>
    <w:rsid w:val="00B3334B"/>
    <w:rsid w:val="00B3422E"/>
    <w:rsid w:val="00B3427F"/>
    <w:rsid w:val="00B3440B"/>
    <w:rsid w:val="00B34B55"/>
    <w:rsid w:val="00B3636F"/>
    <w:rsid w:val="00B37785"/>
    <w:rsid w:val="00B40129"/>
    <w:rsid w:val="00B408C7"/>
    <w:rsid w:val="00B40AE5"/>
    <w:rsid w:val="00B40AEC"/>
    <w:rsid w:val="00B40E25"/>
    <w:rsid w:val="00B40EE6"/>
    <w:rsid w:val="00B41850"/>
    <w:rsid w:val="00B41F27"/>
    <w:rsid w:val="00B423E7"/>
    <w:rsid w:val="00B4321A"/>
    <w:rsid w:val="00B433F4"/>
    <w:rsid w:val="00B4364C"/>
    <w:rsid w:val="00B436AA"/>
    <w:rsid w:val="00B4570F"/>
    <w:rsid w:val="00B45888"/>
    <w:rsid w:val="00B4729A"/>
    <w:rsid w:val="00B477EC"/>
    <w:rsid w:val="00B505E1"/>
    <w:rsid w:val="00B512C2"/>
    <w:rsid w:val="00B52FB7"/>
    <w:rsid w:val="00B53032"/>
    <w:rsid w:val="00B53E5F"/>
    <w:rsid w:val="00B54694"/>
    <w:rsid w:val="00B54D9A"/>
    <w:rsid w:val="00B550BB"/>
    <w:rsid w:val="00B555B7"/>
    <w:rsid w:val="00B570E3"/>
    <w:rsid w:val="00B57174"/>
    <w:rsid w:val="00B57EC1"/>
    <w:rsid w:val="00B61078"/>
    <w:rsid w:val="00B61DA9"/>
    <w:rsid w:val="00B63D82"/>
    <w:rsid w:val="00B642CE"/>
    <w:rsid w:val="00B65134"/>
    <w:rsid w:val="00B65156"/>
    <w:rsid w:val="00B658D9"/>
    <w:rsid w:val="00B66FB0"/>
    <w:rsid w:val="00B67D08"/>
    <w:rsid w:val="00B7059C"/>
    <w:rsid w:val="00B71599"/>
    <w:rsid w:val="00B71E3A"/>
    <w:rsid w:val="00B739B8"/>
    <w:rsid w:val="00B73A98"/>
    <w:rsid w:val="00B73FA1"/>
    <w:rsid w:val="00B73FBB"/>
    <w:rsid w:val="00B74840"/>
    <w:rsid w:val="00B74A07"/>
    <w:rsid w:val="00B74CB7"/>
    <w:rsid w:val="00B7525E"/>
    <w:rsid w:val="00B769AD"/>
    <w:rsid w:val="00B77823"/>
    <w:rsid w:val="00B8193B"/>
    <w:rsid w:val="00B82519"/>
    <w:rsid w:val="00B82E5B"/>
    <w:rsid w:val="00B84C0B"/>
    <w:rsid w:val="00B8598C"/>
    <w:rsid w:val="00B8685C"/>
    <w:rsid w:val="00B87297"/>
    <w:rsid w:val="00B87D28"/>
    <w:rsid w:val="00B87D62"/>
    <w:rsid w:val="00B926A5"/>
    <w:rsid w:val="00B93356"/>
    <w:rsid w:val="00B93AF7"/>
    <w:rsid w:val="00B93AFA"/>
    <w:rsid w:val="00B94509"/>
    <w:rsid w:val="00B9479B"/>
    <w:rsid w:val="00B94C4E"/>
    <w:rsid w:val="00B9627D"/>
    <w:rsid w:val="00B9647C"/>
    <w:rsid w:val="00B96538"/>
    <w:rsid w:val="00BA0056"/>
    <w:rsid w:val="00BA296E"/>
    <w:rsid w:val="00BA433B"/>
    <w:rsid w:val="00BA65F7"/>
    <w:rsid w:val="00BA690C"/>
    <w:rsid w:val="00BA6A00"/>
    <w:rsid w:val="00BA7585"/>
    <w:rsid w:val="00BB0D2C"/>
    <w:rsid w:val="00BB2098"/>
    <w:rsid w:val="00BB262D"/>
    <w:rsid w:val="00BB2D34"/>
    <w:rsid w:val="00BB332E"/>
    <w:rsid w:val="00BB4BDD"/>
    <w:rsid w:val="00BB59F1"/>
    <w:rsid w:val="00BB5F98"/>
    <w:rsid w:val="00BB60E6"/>
    <w:rsid w:val="00BB67DE"/>
    <w:rsid w:val="00BB7222"/>
    <w:rsid w:val="00BB73AC"/>
    <w:rsid w:val="00BB7F5D"/>
    <w:rsid w:val="00BC1256"/>
    <w:rsid w:val="00BC1952"/>
    <w:rsid w:val="00BC2143"/>
    <w:rsid w:val="00BC2628"/>
    <w:rsid w:val="00BC33F0"/>
    <w:rsid w:val="00BC35E9"/>
    <w:rsid w:val="00BC39FA"/>
    <w:rsid w:val="00BC3F8B"/>
    <w:rsid w:val="00BC44DA"/>
    <w:rsid w:val="00BC55CB"/>
    <w:rsid w:val="00BC66EF"/>
    <w:rsid w:val="00BC69EC"/>
    <w:rsid w:val="00BC6FEB"/>
    <w:rsid w:val="00BD0FAF"/>
    <w:rsid w:val="00BD2AB6"/>
    <w:rsid w:val="00BD3178"/>
    <w:rsid w:val="00BD4A7E"/>
    <w:rsid w:val="00BD4F96"/>
    <w:rsid w:val="00BD51EB"/>
    <w:rsid w:val="00BD5ED6"/>
    <w:rsid w:val="00BD5F19"/>
    <w:rsid w:val="00BD7113"/>
    <w:rsid w:val="00BE12B3"/>
    <w:rsid w:val="00BE5636"/>
    <w:rsid w:val="00BE5898"/>
    <w:rsid w:val="00BE6748"/>
    <w:rsid w:val="00BE674F"/>
    <w:rsid w:val="00BE69B0"/>
    <w:rsid w:val="00BE6C98"/>
    <w:rsid w:val="00BF01CD"/>
    <w:rsid w:val="00BF0910"/>
    <w:rsid w:val="00BF26A0"/>
    <w:rsid w:val="00BF289F"/>
    <w:rsid w:val="00BF3318"/>
    <w:rsid w:val="00BF41D8"/>
    <w:rsid w:val="00BF4A0F"/>
    <w:rsid w:val="00BF5137"/>
    <w:rsid w:val="00BF6A4B"/>
    <w:rsid w:val="00BF7A8C"/>
    <w:rsid w:val="00BF7C07"/>
    <w:rsid w:val="00C01441"/>
    <w:rsid w:val="00C0146E"/>
    <w:rsid w:val="00C01BC8"/>
    <w:rsid w:val="00C026CE"/>
    <w:rsid w:val="00C0282B"/>
    <w:rsid w:val="00C03C5E"/>
    <w:rsid w:val="00C0447E"/>
    <w:rsid w:val="00C05F1F"/>
    <w:rsid w:val="00C064EC"/>
    <w:rsid w:val="00C067EB"/>
    <w:rsid w:val="00C06A78"/>
    <w:rsid w:val="00C10FAD"/>
    <w:rsid w:val="00C120C4"/>
    <w:rsid w:val="00C120EE"/>
    <w:rsid w:val="00C12269"/>
    <w:rsid w:val="00C1233B"/>
    <w:rsid w:val="00C12822"/>
    <w:rsid w:val="00C134C9"/>
    <w:rsid w:val="00C13563"/>
    <w:rsid w:val="00C146BF"/>
    <w:rsid w:val="00C148B9"/>
    <w:rsid w:val="00C171F5"/>
    <w:rsid w:val="00C1720F"/>
    <w:rsid w:val="00C201D3"/>
    <w:rsid w:val="00C20570"/>
    <w:rsid w:val="00C20FC2"/>
    <w:rsid w:val="00C2108F"/>
    <w:rsid w:val="00C2192B"/>
    <w:rsid w:val="00C21A34"/>
    <w:rsid w:val="00C22BDD"/>
    <w:rsid w:val="00C231A4"/>
    <w:rsid w:val="00C2506D"/>
    <w:rsid w:val="00C26115"/>
    <w:rsid w:val="00C262CB"/>
    <w:rsid w:val="00C26C52"/>
    <w:rsid w:val="00C27C34"/>
    <w:rsid w:val="00C30772"/>
    <w:rsid w:val="00C30EA4"/>
    <w:rsid w:val="00C31814"/>
    <w:rsid w:val="00C3206C"/>
    <w:rsid w:val="00C34CA0"/>
    <w:rsid w:val="00C35AA2"/>
    <w:rsid w:val="00C374A8"/>
    <w:rsid w:val="00C40737"/>
    <w:rsid w:val="00C42013"/>
    <w:rsid w:val="00C43E7A"/>
    <w:rsid w:val="00C44238"/>
    <w:rsid w:val="00C4478E"/>
    <w:rsid w:val="00C44916"/>
    <w:rsid w:val="00C44B47"/>
    <w:rsid w:val="00C44D21"/>
    <w:rsid w:val="00C45241"/>
    <w:rsid w:val="00C46153"/>
    <w:rsid w:val="00C46739"/>
    <w:rsid w:val="00C469B4"/>
    <w:rsid w:val="00C51857"/>
    <w:rsid w:val="00C52456"/>
    <w:rsid w:val="00C52842"/>
    <w:rsid w:val="00C53067"/>
    <w:rsid w:val="00C56ACA"/>
    <w:rsid w:val="00C5723F"/>
    <w:rsid w:val="00C608D9"/>
    <w:rsid w:val="00C61986"/>
    <w:rsid w:val="00C61CB8"/>
    <w:rsid w:val="00C61F6B"/>
    <w:rsid w:val="00C63891"/>
    <w:rsid w:val="00C64949"/>
    <w:rsid w:val="00C6543B"/>
    <w:rsid w:val="00C65E1A"/>
    <w:rsid w:val="00C66DBE"/>
    <w:rsid w:val="00C66E87"/>
    <w:rsid w:val="00C67134"/>
    <w:rsid w:val="00C70693"/>
    <w:rsid w:val="00C70D57"/>
    <w:rsid w:val="00C71A62"/>
    <w:rsid w:val="00C728D2"/>
    <w:rsid w:val="00C736D4"/>
    <w:rsid w:val="00C759DF"/>
    <w:rsid w:val="00C76A65"/>
    <w:rsid w:val="00C76F01"/>
    <w:rsid w:val="00C77D3E"/>
    <w:rsid w:val="00C77E51"/>
    <w:rsid w:val="00C77EFE"/>
    <w:rsid w:val="00C8082B"/>
    <w:rsid w:val="00C80D2B"/>
    <w:rsid w:val="00C8261D"/>
    <w:rsid w:val="00C83D26"/>
    <w:rsid w:val="00C841C3"/>
    <w:rsid w:val="00C84A1E"/>
    <w:rsid w:val="00C858D8"/>
    <w:rsid w:val="00C861AE"/>
    <w:rsid w:val="00C864BB"/>
    <w:rsid w:val="00C86A4E"/>
    <w:rsid w:val="00C8719D"/>
    <w:rsid w:val="00C871A6"/>
    <w:rsid w:val="00C90472"/>
    <w:rsid w:val="00C91462"/>
    <w:rsid w:val="00C91A1F"/>
    <w:rsid w:val="00C93DEF"/>
    <w:rsid w:val="00C94FA2"/>
    <w:rsid w:val="00C96394"/>
    <w:rsid w:val="00C965C5"/>
    <w:rsid w:val="00C9700F"/>
    <w:rsid w:val="00C97124"/>
    <w:rsid w:val="00C97B63"/>
    <w:rsid w:val="00CA23D2"/>
    <w:rsid w:val="00CA39CC"/>
    <w:rsid w:val="00CA3F4C"/>
    <w:rsid w:val="00CA44F9"/>
    <w:rsid w:val="00CA48E0"/>
    <w:rsid w:val="00CA5D6B"/>
    <w:rsid w:val="00CA5E32"/>
    <w:rsid w:val="00CA7076"/>
    <w:rsid w:val="00CB0373"/>
    <w:rsid w:val="00CB082F"/>
    <w:rsid w:val="00CB1ECE"/>
    <w:rsid w:val="00CB341A"/>
    <w:rsid w:val="00CB3DCF"/>
    <w:rsid w:val="00CB4CC7"/>
    <w:rsid w:val="00CB5466"/>
    <w:rsid w:val="00CB646A"/>
    <w:rsid w:val="00CB64AB"/>
    <w:rsid w:val="00CB6F36"/>
    <w:rsid w:val="00CB71C1"/>
    <w:rsid w:val="00CB7486"/>
    <w:rsid w:val="00CC09F5"/>
    <w:rsid w:val="00CC1044"/>
    <w:rsid w:val="00CC15F3"/>
    <w:rsid w:val="00CC1B1A"/>
    <w:rsid w:val="00CC2264"/>
    <w:rsid w:val="00CC250E"/>
    <w:rsid w:val="00CC2590"/>
    <w:rsid w:val="00CC29E1"/>
    <w:rsid w:val="00CC3391"/>
    <w:rsid w:val="00CC44DD"/>
    <w:rsid w:val="00CC5131"/>
    <w:rsid w:val="00CC53C5"/>
    <w:rsid w:val="00CC5D51"/>
    <w:rsid w:val="00CC6BD5"/>
    <w:rsid w:val="00CD0DCE"/>
    <w:rsid w:val="00CD0F88"/>
    <w:rsid w:val="00CD2752"/>
    <w:rsid w:val="00CD2B02"/>
    <w:rsid w:val="00CD3A48"/>
    <w:rsid w:val="00CD4B4F"/>
    <w:rsid w:val="00CD523C"/>
    <w:rsid w:val="00CD55D5"/>
    <w:rsid w:val="00CD57D8"/>
    <w:rsid w:val="00CD5B5A"/>
    <w:rsid w:val="00CD6A56"/>
    <w:rsid w:val="00CD6DF9"/>
    <w:rsid w:val="00CD7B95"/>
    <w:rsid w:val="00CE099B"/>
    <w:rsid w:val="00CE0D7A"/>
    <w:rsid w:val="00CE0EA0"/>
    <w:rsid w:val="00CE17D1"/>
    <w:rsid w:val="00CE3D86"/>
    <w:rsid w:val="00CE4BE3"/>
    <w:rsid w:val="00CE56EB"/>
    <w:rsid w:val="00CE6275"/>
    <w:rsid w:val="00CE646D"/>
    <w:rsid w:val="00CF3E12"/>
    <w:rsid w:val="00CF5F00"/>
    <w:rsid w:val="00CF61C4"/>
    <w:rsid w:val="00CF680E"/>
    <w:rsid w:val="00CF6D0A"/>
    <w:rsid w:val="00CF767D"/>
    <w:rsid w:val="00CF7AB3"/>
    <w:rsid w:val="00D0011F"/>
    <w:rsid w:val="00D004D0"/>
    <w:rsid w:val="00D00AF8"/>
    <w:rsid w:val="00D00E89"/>
    <w:rsid w:val="00D019CA"/>
    <w:rsid w:val="00D02167"/>
    <w:rsid w:val="00D03046"/>
    <w:rsid w:val="00D036DE"/>
    <w:rsid w:val="00D056B8"/>
    <w:rsid w:val="00D056C4"/>
    <w:rsid w:val="00D06BB7"/>
    <w:rsid w:val="00D07159"/>
    <w:rsid w:val="00D10019"/>
    <w:rsid w:val="00D110C7"/>
    <w:rsid w:val="00D11B01"/>
    <w:rsid w:val="00D11BA2"/>
    <w:rsid w:val="00D12BC8"/>
    <w:rsid w:val="00D137F6"/>
    <w:rsid w:val="00D139BD"/>
    <w:rsid w:val="00D13B4B"/>
    <w:rsid w:val="00D15A6A"/>
    <w:rsid w:val="00D16214"/>
    <w:rsid w:val="00D1738E"/>
    <w:rsid w:val="00D17B24"/>
    <w:rsid w:val="00D17DCF"/>
    <w:rsid w:val="00D2234E"/>
    <w:rsid w:val="00D22C00"/>
    <w:rsid w:val="00D2379C"/>
    <w:rsid w:val="00D238D2"/>
    <w:rsid w:val="00D24928"/>
    <w:rsid w:val="00D24EC5"/>
    <w:rsid w:val="00D255E0"/>
    <w:rsid w:val="00D25646"/>
    <w:rsid w:val="00D27312"/>
    <w:rsid w:val="00D27AD1"/>
    <w:rsid w:val="00D27BA9"/>
    <w:rsid w:val="00D27BDC"/>
    <w:rsid w:val="00D309EC"/>
    <w:rsid w:val="00D319FF"/>
    <w:rsid w:val="00D32EDA"/>
    <w:rsid w:val="00D3303D"/>
    <w:rsid w:val="00D33F26"/>
    <w:rsid w:val="00D342FB"/>
    <w:rsid w:val="00D3498D"/>
    <w:rsid w:val="00D35BBD"/>
    <w:rsid w:val="00D37B54"/>
    <w:rsid w:val="00D40537"/>
    <w:rsid w:val="00D4059A"/>
    <w:rsid w:val="00D40B80"/>
    <w:rsid w:val="00D40D06"/>
    <w:rsid w:val="00D416A8"/>
    <w:rsid w:val="00D41980"/>
    <w:rsid w:val="00D41E1B"/>
    <w:rsid w:val="00D42912"/>
    <w:rsid w:val="00D43D3A"/>
    <w:rsid w:val="00D43E7E"/>
    <w:rsid w:val="00D43F3B"/>
    <w:rsid w:val="00D44061"/>
    <w:rsid w:val="00D440C8"/>
    <w:rsid w:val="00D451EF"/>
    <w:rsid w:val="00D454F2"/>
    <w:rsid w:val="00D466A8"/>
    <w:rsid w:val="00D46C3D"/>
    <w:rsid w:val="00D470DB"/>
    <w:rsid w:val="00D47D4C"/>
    <w:rsid w:val="00D5000A"/>
    <w:rsid w:val="00D50188"/>
    <w:rsid w:val="00D503B9"/>
    <w:rsid w:val="00D52295"/>
    <w:rsid w:val="00D52CC9"/>
    <w:rsid w:val="00D53311"/>
    <w:rsid w:val="00D53CBD"/>
    <w:rsid w:val="00D53DC2"/>
    <w:rsid w:val="00D55094"/>
    <w:rsid w:val="00D554BC"/>
    <w:rsid w:val="00D5618F"/>
    <w:rsid w:val="00D5650C"/>
    <w:rsid w:val="00D579D9"/>
    <w:rsid w:val="00D57A7B"/>
    <w:rsid w:val="00D57E13"/>
    <w:rsid w:val="00D57ED6"/>
    <w:rsid w:val="00D6061B"/>
    <w:rsid w:val="00D60A17"/>
    <w:rsid w:val="00D6104B"/>
    <w:rsid w:val="00D61525"/>
    <w:rsid w:val="00D61CC5"/>
    <w:rsid w:val="00D6230E"/>
    <w:rsid w:val="00D625E2"/>
    <w:rsid w:val="00D6344E"/>
    <w:rsid w:val="00D637CD"/>
    <w:rsid w:val="00D63993"/>
    <w:rsid w:val="00D6418A"/>
    <w:rsid w:val="00D65D36"/>
    <w:rsid w:val="00D67DA0"/>
    <w:rsid w:val="00D708FB"/>
    <w:rsid w:val="00D70C4C"/>
    <w:rsid w:val="00D71403"/>
    <w:rsid w:val="00D717E5"/>
    <w:rsid w:val="00D71D85"/>
    <w:rsid w:val="00D745ED"/>
    <w:rsid w:val="00D75BAE"/>
    <w:rsid w:val="00D7629A"/>
    <w:rsid w:val="00D776B5"/>
    <w:rsid w:val="00D77933"/>
    <w:rsid w:val="00D80477"/>
    <w:rsid w:val="00D804A1"/>
    <w:rsid w:val="00D8051C"/>
    <w:rsid w:val="00D821BC"/>
    <w:rsid w:val="00D82339"/>
    <w:rsid w:val="00D82D37"/>
    <w:rsid w:val="00D839CD"/>
    <w:rsid w:val="00D8488E"/>
    <w:rsid w:val="00D85F61"/>
    <w:rsid w:val="00D861CE"/>
    <w:rsid w:val="00D86BAA"/>
    <w:rsid w:val="00D87EDF"/>
    <w:rsid w:val="00D90115"/>
    <w:rsid w:val="00D90B38"/>
    <w:rsid w:val="00D90E5D"/>
    <w:rsid w:val="00D91AC0"/>
    <w:rsid w:val="00D929B7"/>
    <w:rsid w:val="00D92B5A"/>
    <w:rsid w:val="00D94013"/>
    <w:rsid w:val="00D9424E"/>
    <w:rsid w:val="00D943FC"/>
    <w:rsid w:val="00D95312"/>
    <w:rsid w:val="00D97419"/>
    <w:rsid w:val="00D97F74"/>
    <w:rsid w:val="00DA0AA5"/>
    <w:rsid w:val="00DA21DA"/>
    <w:rsid w:val="00DA370D"/>
    <w:rsid w:val="00DA37A8"/>
    <w:rsid w:val="00DA38E9"/>
    <w:rsid w:val="00DA3909"/>
    <w:rsid w:val="00DA602B"/>
    <w:rsid w:val="00DA77CE"/>
    <w:rsid w:val="00DA78A1"/>
    <w:rsid w:val="00DB0049"/>
    <w:rsid w:val="00DB017E"/>
    <w:rsid w:val="00DB1353"/>
    <w:rsid w:val="00DB2059"/>
    <w:rsid w:val="00DB30AB"/>
    <w:rsid w:val="00DB3855"/>
    <w:rsid w:val="00DB3E7B"/>
    <w:rsid w:val="00DB47D1"/>
    <w:rsid w:val="00DB4E2E"/>
    <w:rsid w:val="00DB51F1"/>
    <w:rsid w:val="00DB5F2D"/>
    <w:rsid w:val="00DB656F"/>
    <w:rsid w:val="00DB773E"/>
    <w:rsid w:val="00DC0374"/>
    <w:rsid w:val="00DC16BB"/>
    <w:rsid w:val="00DC2298"/>
    <w:rsid w:val="00DC40CF"/>
    <w:rsid w:val="00DC5BA2"/>
    <w:rsid w:val="00DC5E06"/>
    <w:rsid w:val="00DC5F91"/>
    <w:rsid w:val="00DC6118"/>
    <w:rsid w:val="00DC6552"/>
    <w:rsid w:val="00DC68C1"/>
    <w:rsid w:val="00DC68F6"/>
    <w:rsid w:val="00DC6EB7"/>
    <w:rsid w:val="00DC7273"/>
    <w:rsid w:val="00DC7668"/>
    <w:rsid w:val="00DD160D"/>
    <w:rsid w:val="00DD1E11"/>
    <w:rsid w:val="00DD2D10"/>
    <w:rsid w:val="00DD312A"/>
    <w:rsid w:val="00DD53FC"/>
    <w:rsid w:val="00DD5E94"/>
    <w:rsid w:val="00DD7337"/>
    <w:rsid w:val="00DE0A6E"/>
    <w:rsid w:val="00DE0C43"/>
    <w:rsid w:val="00DE1112"/>
    <w:rsid w:val="00DE12AD"/>
    <w:rsid w:val="00DE26A8"/>
    <w:rsid w:val="00DE27EF"/>
    <w:rsid w:val="00DE2DE7"/>
    <w:rsid w:val="00DE3D49"/>
    <w:rsid w:val="00DE5318"/>
    <w:rsid w:val="00DE5618"/>
    <w:rsid w:val="00DE56E3"/>
    <w:rsid w:val="00DE7369"/>
    <w:rsid w:val="00DF0D4D"/>
    <w:rsid w:val="00DF144B"/>
    <w:rsid w:val="00DF1722"/>
    <w:rsid w:val="00DF1943"/>
    <w:rsid w:val="00DF1BDE"/>
    <w:rsid w:val="00DF2EC1"/>
    <w:rsid w:val="00DF3137"/>
    <w:rsid w:val="00DF4C92"/>
    <w:rsid w:val="00DF7E80"/>
    <w:rsid w:val="00E0039C"/>
    <w:rsid w:val="00E0114E"/>
    <w:rsid w:val="00E0351F"/>
    <w:rsid w:val="00E03F9B"/>
    <w:rsid w:val="00E041C0"/>
    <w:rsid w:val="00E06DBF"/>
    <w:rsid w:val="00E0768C"/>
    <w:rsid w:val="00E100C0"/>
    <w:rsid w:val="00E10279"/>
    <w:rsid w:val="00E11EF5"/>
    <w:rsid w:val="00E12095"/>
    <w:rsid w:val="00E12567"/>
    <w:rsid w:val="00E13EA4"/>
    <w:rsid w:val="00E15702"/>
    <w:rsid w:val="00E15ED9"/>
    <w:rsid w:val="00E163F6"/>
    <w:rsid w:val="00E16BBF"/>
    <w:rsid w:val="00E176E3"/>
    <w:rsid w:val="00E17A5D"/>
    <w:rsid w:val="00E17B17"/>
    <w:rsid w:val="00E17C86"/>
    <w:rsid w:val="00E210B1"/>
    <w:rsid w:val="00E21715"/>
    <w:rsid w:val="00E2301B"/>
    <w:rsid w:val="00E23133"/>
    <w:rsid w:val="00E24DFB"/>
    <w:rsid w:val="00E25BA2"/>
    <w:rsid w:val="00E25DF7"/>
    <w:rsid w:val="00E27A4F"/>
    <w:rsid w:val="00E3030E"/>
    <w:rsid w:val="00E3146D"/>
    <w:rsid w:val="00E31FD3"/>
    <w:rsid w:val="00E32636"/>
    <w:rsid w:val="00E3273E"/>
    <w:rsid w:val="00E32FB9"/>
    <w:rsid w:val="00E34187"/>
    <w:rsid w:val="00E3440C"/>
    <w:rsid w:val="00E349FA"/>
    <w:rsid w:val="00E34B38"/>
    <w:rsid w:val="00E34B59"/>
    <w:rsid w:val="00E34FE2"/>
    <w:rsid w:val="00E350B1"/>
    <w:rsid w:val="00E370D2"/>
    <w:rsid w:val="00E40F72"/>
    <w:rsid w:val="00E4132D"/>
    <w:rsid w:val="00E422ED"/>
    <w:rsid w:val="00E433BA"/>
    <w:rsid w:val="00E43601"/>
    <w:rsid w:val="00E43704"/>
    <w:rsid w:val="00E4647F"/>
    <w:rsid w:val="00E465F8"/>
    <w:rsid w:val="00E509A8"/>
    <w:rsid w:val="00E5174D"/>
    <w:rsid w:val="00E517C1"/>
    <w:rsid w:val="00E538D4"/>
    <w:rsid w:val="00E56750"/>
    <w:rsid w:val="00E56836"/>
    <w:rsid w:val="00E56DC0"/>
    <w:rsid w:val="00E5703E"/>
    <w:rsid w:val="00E5713F"/>
    <w:rsid w:val="00E57D31"/>
    <w:rsid w:val="00E57F7A"/>
    <w:rsid w:val="00E603F3"/>
    <w:rsid w:val="00E60CA9"/>
    <w:rsid w:val="00E624B6"/>
    <w:rsid w:val="00E625B5"/>
    <w:rsid w:val="00E62720"/>
    <w:rsid w:val="00E62DF5"/>
    <w:rsid w:val="00E64EBC"/>
    <w:rsid w:val="00E650E0"/>
    <w:rsid w:val="00E65622"/>
    <w:rsid w:val="00E66011"/>
    <w:rsid w:val="00E663D4"/>
    <w:rsid w:val="00E66784"/>
    <w:rsid w:val="00E66A30"/>
    <w:rsid w:val="00E66A7C"/>
    <w:rsid w:val="00E66ECD"/>
    <w:rsid w:val="00E66F6D"/>
    <w:rsid w:val="00E67246"/>
    <w:rsid w:val="00E67DE2"/>
    <w:rsid w:val="00E70E85"/>
    <w:rsid w:val="00E71586"/>
    <w:rsid w:val="00E71950"/>
    <w:rsid w:val="00E71996"/>
    <w:rsid w:val="00E730D6"/>
    <w:rsid w:val="00E747F0"/>
    <w:rsid w:val="00E7536C"/>
    <w:rsid w:val="00E75FCD"/>
    <w:rsid w:val="00E76173"/>
    <w:rsid w:val="00E7653D"/>
    <w:rsid w:val="00E77BC2"/>
    <w:rsid w:val="00E800D5"/>
    <w:rsid w:val="00E80382"/>
    <w:rsid w:val="00E80B0A"/>
    <w:rsid w:val="00E81767"/>
    <w:rsid w:val="00E81769"/>
    <w:rsid w:val="00E8229D"/>
    <w:rsid w:val="00E83943"/>
    <w:rsid w:val="00E8411E"/>
    <w:rsid w:val="00E853C2"/>
    <w:rsid w:val="00E861A9"/>
    <w:rsid w:val="00E86675"/>
    <w:rsid w:val="00E86898"/>
    <w:rsid w:val="00E87FB4"/>
    <w:rsid w:val="00E900D0"/>
    <w:rsid w:val="00E908F0"/>
    <w:rsid w:val="00E90936"/>
    <w:rsid w:val="00E915B8"/>
    <w:rsid w:val="00E929D9"/>
    <w:rsid w:val="00E9432F"/>
    <w:rsid w:val="00E94AE2"/>
    <w:rsid w:val="00E94C08"/>
    <w:rsid w:val="00E953F8"/>
    <w:rsid w:val="00E95CF0"/>
    <w:rsid w:val="00E96897"/>
    <w:rsid w:val="00E9727A"/>
    <w:rsid w:val="00E97CC4"/>
    <w:rsid w:val="00EA0050"/>
    <w:rsid w:val="00EA048A"/>
    <w:rsid w:val="00EA0BFE"/>
    <w:rsid w:val="00EA1969"/>
    <w:rsid w:val="00EA344B"/>
    <w:rsid w:val="00EA4675"/>
    <w:rsid w:val="00EA487B"/>
    <w:rsid w:val="00EA4F7A"/>
    <w:rsid w:val="00EA592D"/>
    <w:rsid w:val="00EA5D68"/>
    <w:rsid w:val="00EA6561"/>
    <w:rsid w:val="00EA7CFB"/>
    <w:rsid w:val="00EB100C"/>
    <w:rsid w:val="00EB3B14"/>
    <w:rsid w:val="00EB3E6B"/>
    <w:rsid w:val="00EB46ED"/>
    <w:rsid w:val="00EB4AF3"/>
    <w:rsid w:val="00EB65A9"/>
    <w:rsid w:val="00EB782E"/>
    <w:rsid w:val="00EB7978"/>
    <w:rsid w:val="00EC0E94"/>
    <w:rsid w:val="00EC16D7"/>
    <w:rsid w:val="00EC181D"/>
    <w:rsid w:val="00EC1BB3"/>
    <w:rsid w:val="00EC3C49"/>
    <w:rsid w:val="00EC4272"/>
    <w:rsid w:val="00EC48F1"/>
    <w:rsid w:val="00EC4A53"/>
    <w:rsid w:val="00EC4B0C"/>
    <w:rsid w:val="00EC5C7F"/>
    <w:rsid w:val="00EC6B90"/>
    <w:rsid w:val="00EC6E36"/>
    <w:rsid w:val="00EC6FAF"/>
    <w:rsid w:val="00EC7292"/>
    <w:rsid w:val="00EC780D"/>
    <w:rsid w:val="00EC7C2E"/>
    <w:rsid w:val="00EC7DBA"/>
    <w:rsid w:val="00ED092B"/>
    <w:rsid w:val="00ED0A7E"/>
    <w:rsid w:val="00ED2CD5"/>
    <w:rsid w:val="00ED2F50"/>
    <w:rsid w:val="00ED3234"/>
    <w:rsid w:val="00ED34C5"/>
    <w:rsid w:val="00ED3DDF"/>
    <w:rsid w:val="00ED440C"/>
    <w:rsid w:val="00ED7E16"/>
    <w:rsid w:val="00EE017F"/>
    <w:rsid w:val="00EE02C9"/>
    <w:rsid w:val="00EE1788"/>
    <w:rsid w:val="00EE1B43"/>
    <w:rsid w:val="00EE286C"/>
    <w:rsid w:val="00EE325C"/>
    <w:rsid w:val="00EE34E8"/>
    <w:rsid w:val="00EE37AD"/>
    <w:rsid w:val="00EE3E42"/>
    <w:rsid w:val="00EE3E57"/>
    <w:rsid w:val="00EE4DE0"/>
    <w:rsid w:val="00EE5097"/>
    <w:rsid w:val="00EE5363"/>
    <w:rsid w:val="00EE5DD6"/>
    <w:rsid w:val="00EE6473"/>
    <w:rsid w:val="00EF0F11"/>
    <w:rsid w:val="00EF1394"/>
    <w:rsid w:val="00EF23A7"/>
    <w:rsid w:val="00EF2A3F"/>
    <w:rsid w:val="00EF4F4D"/>
    <w:rsid w:val="00EF5773"/>
    <w:rsid w:val="00EF5B8B"/>
    <w:rsid w:val="00EF5F24"/>
    <w:rsid w:val="00EF65BD"/>
    <w:rsid w:val="00EF7B28"/>
    <w:rsid w:val="00F00225"/>
    <w:rsid w:val="00F00784"/>
    <w:rsid w:val="00F009E9"/>
    <w:rsid w:val="00F01D41"/>
    <w:rsid w:val="00F022F4"/>
    <w:rsid w:val="00F023C9"/>
    <w:rsid w:val="00F02912"/>
    <w:rsid w:val="00F02B58"/>
    <w:rsid w:val="00F02B5F"/>
    <w:rsid w:val="00F02F66"/>
    <w:rsid w:val="00F03498"/>
    <w:rsid w:val="00F0515E"/>
    <w:rsid w:val="00F05168"/>
    <w:rsid w:val="00F064E0"/>
    <w:rsid w:val="00F07F33"/>
    <w:rsid w:val="00F10072"/>
    <w:rsid w:val="00F11553"/>
    <w:rsid w:val="00F11E39"/>
    <w:rsid w:val="00F128D7"/>
    <w:rsid w:val="00F12956"/>
    <w:rsid w:val="00F13C05"/>
    <w:rsid w:val="00F14033"/>
    <w:rsid w:val="00F1437C"/>
    <w:rsid w:val="00F14DF2"/>
    <w:rsid w:val="00F15803"/>
    <w:rsid w:val="00F169B4"/>
    <w:rsid w:val="00F16D7A"/>
    <w:rsid w:val="00F20513"/>
    <w:rsid w:val="00F2060D"/>
    <w:rsid w:val="00F20B61"/>
    <w:rsid w:val="00F20B83"/>
    <w:rsid w:val="00F21E9F"/>
    <w:rsid w:val="00F2262C"/>
    <w:rsid w:val="00F242CF"/>
    <w:rsid w:val="00F26191"/>
    <w:rsid w:val="00F27037"/>
    <w:rsid w:val="00F277AB"/>
    <w:rsid w:val="00F27A7D"/>
    <w:rsid w:val="00F27E25"/>
    <w:rsid w:val="00F30A41"/>
    <w:rsid w:val="00F33369"/>
    <w:rsid w:val="00F338B1"/>
    <w:rsid w:val="00F34AB4"/>
    <w:rsid w:val="00F34E3A"/>
    <w:rsid w:val="00F362A3"/>
    <w:rsid w:val="00F36BF9"/>
    <w:rsid w:val="00F371ED"/>
    <w:rsid w:val="00F403E1"/>
    <w:rsid w:val="00F409F6"/>
    <w:rsid w:val="00F40D8E"/>
    <w:rsid w:val="00F40D9F"/>
    <w:rsid w:val="00F41D89"/>
    <w:rsid w:val="00F42334"/>
    <w:rsid w:val="00F431E3"/>
    <w:rsid w:val="00F447FF"/>
    <w:rsid w:val="00F44939"/>
    <w:rsid w:val="00F456C8"/>
    <w:rsid w:val="00F46C99"/>
    <w:rsid w:val="00F50E66"/>
    <w:rsid w:val="00F51692"/>
    <w:rsid w:val="00F5263C"/>
    <w:rsid w:val="00F5382D"/>
    <w:rsid w:val="00F54298"/>
    <w:rsid w:val="00F5444E"/>
    <w:rsid w:val="00F561C1"/>
    <w:rsid w:val="00F573D6"/>
    <w:rsid w:val="00F57836"/>
    <w:rsid w:val="00F57A10"/>
    <w:rsid w:val="00F601FC"/>
    <w:rsid w:val="00F60DFE"/>
    <w:rsid w:val="00F60F56"/>
    <w:rsid w:val="00F61119"/>
    <w:rsid w:val="00F61226"/>
    <w:rsid w:val="00F619B3"/>
    <w:rsid w:val="00F61B86"/>
    <w:rsid w:val="00F6209D"/>
    <w:rsid w:val="00F6232B"/>
    <w:rsid w:val="00F63077"/>
    <w:rsid w:val="00F63BBB"/>
    <w:rsid w:val="00F63F18"/>
    <w:rsid w:val="00F64768"/>
    <w:rsid w:val="00F64AA1"/>
    <w:rsid w:val="00F6660A"/>
    <w:rsid w:val="00F66C32"/>
    <w:rsid w:val="00F6703F"/>
    <w:rsid w:val="00F703A7"/>
    <w:rsid w:val="00F71E05"/>
    <w:rsid w:val="00F72801"/>
    <w:rsid w:val="00F72DD1"/>
    <w:rsid w:val="00F73465"/>
    <w:rsid w:val="00F73988"/>
    <w:rsid w:val="00F73B3B"/>
    <w:rsid w:val="00F75D9E"/>
    <w:rsid w:val="00F76DFE"/>
    <w:rsid w:val="00F7730B"/>
    <w:rsid w:val="00F77810"/>
    <w:rsid w:val="00F77A48"/>
    <w:rsid w:val="00F77AE2"/>
    <w:rsid w:val="00F804A5"/>
    <w:rsid w:val="00F80C8B"/>
    <w:rsid w:val="00F8178D"/>
    <w:rsid w:val="00F824F8"/>
    <w:rsid w:val="00F829C5"/>
    <w:rsid w:val="00F84C68"/>
    <w:rsid w:val="00F84E04"/>
    <w:rsid w:val="00F850DD"/>
    <w:rsid w:val="00F868DF"/>
    <w:rsid w:val="00F86BCD"/>
    <w:rsid w:val="00F86C4F"/>
    <w:rsid w:val="00F87161"/>
    <w:rsid w:val="00F87620"/>
    <w:rsid w:val="00F87B44"/>
    <w:rsid w:val="00F920FD"/>
    <w:rsid w:val="00F93B62"/>
    <w:rsid w:val="00F97856"/>
    <w:rsid w:val="00FA0FC5"/>
    <w:rsid w:val="00FA1166"/>
    <w:rsid w:val="00FA2AA5"/>
    <w:rsid w:val="00FA2FF4"/>
    <w:rsid w:val="00FA3AE2"/>
    <w:rsid w:val="00FA5C08"/>
    <w:rsid w:val="00FA6012"/>
    <w:rsid w:val="00FA6959"/>
    <w:rsid w:val="00FA6B04"/>
    <w:rsid w:val="00FA6BC1"/>
    <w:rsid w:val="00FA76B9"/>
    <w:rsid w:val="00FB04A9"/>
    <w:rsid w:val="00FB072E"/>
    <w:rsid w:val="00FB16D6"/>
    <w:rsid w:val="00FB2BD8"/>
    <w:rsid w:val="00FB3E75"/>
    <w:rsid w:val="00FB4295"/>
    <w:rsid w:val="00FB4B36"/>
    <w:rsid w:val="00FB4B8F"/>
    <w:rsid w:val="00FB4F9B"/>
    <w:rsid w:val="00FB54B2"/>
    <w:rsid w:val="00FB5ABE"/>
    <w:rsid w:val="00FB70BF"/>
    <w:rsid w:val="00FB739D"/>
    <w:rsid w:val="00FB777B"/>
    <w:rsid w:val="00FC0C34"/>
    <w:rsid w:val="00FC0F34"/>
    <w:rsid w:val="00FC1141"/>
    <w:rsid w:val="00FC136C"/>
    <w:rsid w:val="00FC1D2A"/>
    <w:rsid w:val="00FC2570"/>
    <w:rsid w:val="00FC32FC"/>
    <w:rsid w:val="00FC4692"/>
    <w:rsid w:val="00FC48DE"/>
    <w:rsid w:val="00FC4D49"/>
    <w:rsid w:val="00FC62A6"/>
    <w:rsid w:val="00FC701F"/>
    <w:rsid w:val="00FC7186"/>
    <w:rsid w:val="00FC778D"/>
    <w:rsid w:val="00FC7E50"/>
    <w:rsid w:val="00FD0448"/>
    <w:rsid w:val="00FD1AEB"/>
    <w:rsid w:val="00FD2002"/>
    <w:rsid w:val="00FD331C"/>
    <w:rsid w:val="00FD4D2F"/>
    <w:rsid w:val="00FD4E63"/>
    <w:rsid w:val="00FD5E73"/>
    <w:rsid w:val="00FD6CE3"/>
    <w:rsid w:val="00FD7413"/>
    <w:rsid w:val="00FD7646"/>
    <w:rsid w:val="00FE07F3"/>
    <w:rsid w:val="00FE08CD"/>
    <w:rsid w:val="00FE12B3"/>
    <w:rsid w:val="00FE1A2B"/>
    <w:rsid w:val="00FE24BC"/>
    <w:rsid w:val="00FE2D45"/>
    <w:rsid w:val="00FE315F"/>
    <w:rsid w:val="00FE39C5"/>
    <w:rsid w:val="00FE3D09"/>
    <w:rsid w:val="00FE4A32"/>
    <w:rsid w:val="00FE7AEF"/>
    <w:rsid w:val="00FE7B56"/>
    <w:rsid w:val="00FF167B"/>
    <w:rsid w:val="00FF1CC5"/>
    <w:rsid w:val="00FF234B"/>
    <w:rsid w:val="00FF292B"/>
    <w:rsid w:val="00FF362D"/>
    <w:rsid w:val="00FF6C18"/>
    <w:rsid w:val="0A55D211"/>
    <w:rsid w:val="0BB94818"/>
    <w:rsid w:val="19575E15"/>
    <w:rsid w:val="22CFAF42"/>
    <w:rsid w:val="24609BE8"/>
    <w:rsid w:val="2BCE841A"/>
    <w:rsid w:val="2CFE2186"/>
    <w:rsid w:val="3411E955"/>
    <w:rsid w:val="42286EDF"/>
    <w:rsid w:val="44868C60"/>
    <w:rsid w:val="4ACE91DE"/>
    <w:rsid w:val="4B76474B"/>
    <w:rsid w:val="4D1B9344"/>
    <w:rsid w:val="5694D96F"/>
    <w:rsid w:val="57F85328"/>
    <w:rsid w:val="59F8DC63"/>
    <w:rsid w:val="5F46F22C"/>
    <w:rsid w:val="7F39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086B32A"/>
  <w15:chartTrackingRefBased/>
  <w15:docId w15:val="{78055A31-D0D8-4D8F-B22C-B071825B8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aliases w:val="Klasik Text"/>
    <w:qFormat/>
    <w:rsid w:val="00FC1D2A"/>
    <w:pPr>
      <w:spacing w:before="120" w:after="120" w:line="360" w:lineRule="auto"/>
      <w:ind w:firstLine="709"/>
      <w:jc w:val="both"/>
    </w:pPr>
    <w:rPr>
      <w:rFonts w:ascii="Arial" w:hAnsi="Arial"/>
      <w:sz w:val="24"/>
      <w:szCs w:val="24"/>
    </w:rPr>
  </w:style>
  <w:style w:type="paragraph" w:styleId="Nadpis1">
    <w:name w:val="heading 1"/>
    <w:basedOn w:val="Normln"/>
    <w:next w:val="Normln"/>
    <w:link w:val="Nadpis1Char"/>
    <w:autoRedefine/>
    <w:uiPriority w:val="9"/>
    <w:qFormat/>
    <w:rsid w:val="005C60C1"/>
    <w:pPr>
      <w:keepNext/>
      <w:numPr>
        <w:numId w:val="5"/>
      </w:numPr>
      <w:spacing w:before="240" w:after="240"/>
      <w:jc w:val="left"/>
      <w:outlineLvl w:val="0"/>
    </w:pPr>
    <w:rPr>
      <w:b/>
      <w:bCs/>
      <w:kern w:val="32"/>
      <w:sz w:val="40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5C60C1"/>
    <w:pPr>
      <w:keepNext/>
      <w:numPr>
        <w:ilvl w:val="1"/>
        <w:numId w:val="5"/>
      </w:numPr>
      <w:spacing w:before="240" w:after="60"/>
      <w:jc w:val="left"/>
      <w:outlineLvl w:val="1"/>
    </w:pPr>
    <w:rPr>
      <w:b/>
      <w:bCs/>
      <w:iCs/>
      <w:sz w:val="36"/>
      <w:szCs w:val="28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3B0F88"/>
    <w:pPr>
      <w:keepNext/>
      <w:numPr>
        <w:ilvl w:val="2"/>
        <w:numId w:val="5"/>
      </w:numPr>
      <w:spacing w:before="240" w:after="60"/>
      <w:jc w:val="left"/>
      <w:outlineLvl w:val="2"/>
    </w:pPr>
    <w:rPr>
      <w:b/>
      <w:bCs/>
      <w:sz w:val="32"/>
      <w:szCs w:val="26"/>
    </w:rPr>
  </w:style>
  <w:style w:type="paragraph" w:styleId="Nadpis4">
    <w:name w:val="heading 4"/>
    <w:basedOn w:val="Normln"/>
    <w:next w:val="Normln"/>
    <w:link w:val="Nadpis4Char"/>
    <w:autoRedefine/>
    <w:uiPriority w:val="9"/>
    <w:unhideWhenUsed/>
    <w:qFormat/>
    <w:rsid w:val="00B02644"/>
    <w:pPr>
      <w:keepNext/>
      <w:numPr>
        <w:ilvl w:val="3"/>
        <w:numId w:val="5"/>
      </w:numPr>
      <w:spacing w:before="240" w:after="60"/>
      <w:jc w:val="left"/>
      <w:outlineLvl w:val="3"/>
    </w:pPr>
    <w:rPr>
      <w:b/>
      <w:kern w:val="28"/>
      <w:sz w:val="32"/>
      <w:szCs w:val="28"/>
    </w:rPr>
  </w:style>
  <w:style w:type="paragraph" w:styleId="Nadpis5">
    <w:name w:val="heading 5"/>
    <w:basedOn w:val="Normln"/>
    <w:next w:val="Normln"/>
    <w:link w:val="Nadpis5Char"/>
    <w:uiPriority w:val="9"/>
    <w:unhideWhenUsed/>
    <w:qFormat/>
    <w:rsid w:val="0033125C"/>
    <w:pPr>
      <w:numPr>
        <w:ilvl w:val="4"/>
        <w:numId w:val="5"/>
      </w:numPr>
      <w:spacing w:before="240" w:after="60"/>
      <w:outlineLvl w:val="4"/>
    </w:pPr>
    <w:rPr>
      <w:b/>
      <w:bCs/>
      <w:iCs/>
      <w:szCs w:val="26"/>
    </w:rPr>
  </w:style>
  <w:style w:type="paragraph" w:styleId="Nadpis6">
    <w:name w:val="heading 6"/>
    <w:basedOn w:val="Normln"/>
    <w:next w:val="Normln"/>
    <w:link w:val="Nadpis6Char"/>
    <w:uiPriority w:val="9"/>
    <w:unhideWhenUsed/>
    <w:qFormat/>
    <w:rsid w:val="0033125C"/>
    <w:pPr>
      <w:numPr>
        <w:ilvl w:val="5"/>
        <w:numId w:val="5"/>
      </w:numPr>
      <w:spacing w:before="240" w:after="60"/>
      <w:outlineLvl w:val="5"/>
    </w:pPr>
    <w:rPr>
      <w:b/>
      <w:bCs/>
      <w:szCs w:val="22"/>
    </w:rPr>
  </w:style>
  <w:style w:type="paragraph" w:styleId="Nadpis7">
    <w:name w:val="heading 7"/>
    <w:basedOn w:val="Normln"/>
    <w:next w:val="Normln"/>
    <w:link w:val="Nadpis7Char"/>
    <w:uiPriority w:val="9"/>
    <w:unhideWhenUsed/>
    <w:qFormat/>
    <w:rsid w:val="00215FCF"/>
    <w:pPr>
      <w:numPr>
        <w:ilvl w:val="6"/>
        <w:numId w:val="5"/>
      </w:numPr>
      <w:spacing w:before="240" w:after="60"/>
      <w:outlineLvl w:val="6"/>
    </w:pPr>
    <w:rPr>
      <w:rFonts w:ascii="Calibri" w:hAnsi="Calibri"/>
    </w:rPr>
  </w:style>
  <w:style w:type="paragraph" w:styleId="Nadpis8">
    <w:name w:val="heading 8"/>
    <w:basedOn w:val="Normln"/>
    <w:next w:val="Normln"/>
    <w:link w:val="Nadpis8Char"/>
    <w:uiPriority w:val="9"/>
    <w:unhideWhenUsed/>
    <w:qFormat/>
    <w:rsid w:val="00215FCF"/>
    <w:pPr>
      <w:numPr>
        <w:ilvl w:val="7"/>
        <w:numId w:val="5"/>
      </w:numPr>
      <w:spacing w:before="240" w:after="60"/>
      <w:outlineLvl w:val="7"/>
    </w:pPr>
    <w:rPr>
      <w:rFonts w:ascii="Calibri" w:hAnsi="Calibri"/>
      <w:i/>
      <w:iCs/>
    </w:rPr>
  </w:style>
  <w:style w:type="paragraph" w:styleId="Nadpis9">
    <w:name w:val="heading 9"/>
    <w:basedOn w:val="Normln"/>
    <w:next w:val="Normln"/>
    <w:link w:val="Nadpis9Char"/>
    <w:uiPriority w:val="9"/>
    <w:unhideWhenUsed/>
    <w:qFormat/>
    <w:rsid w:val="00215FCF"/>
    <w:pPr>
      <w:numPr>
        <w:ilvl w:val="8"/>
        <w:numId w:val="5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rsid w:val="00171E2D"/>
    <w:pPr>
      <w:tabs>
        <w:tab w:val="center" w:pos="4536"/>
        <w:tab w:val="right" w:pos="9072"/>
      </w:tabs>
    </w:pPr>
  </w:style>
  <w:style w:type="paragraph" w:styleId="Zpat">
    <w:name w:val="footer"/>
    <w:basedOn w:val="Normln"/>
    <w:link w:val="ZpatChar"/>
    <w:uiPriority w:val="99"/>
    <w:rsid w:val="00171E2D"/>
    <w:pPr>
      <w:tabs>
        <w:tab w:val="center" w:pos="4536"/>
        <w:tab w:val="right" w:pos="9072"/>
      </w:tabs>
    </w:pPr>
  </w:style>
  <w:style w:type="character" w:styleId="Hypertextovodkaz">
    <w:name w:val="Hyperlink"/>
    <w:uiPriority w:val="99"/>
    <w:rsid w:val="00B3427F"/>
    <w:rPr>
      <w:color w:val="0000FF"/>
      <w:u w:val="single"/>
    </w:rPr>
  </w:style>
  <w:style w:type="paragraph" w:styleId="Textbubliny">
    <w:name w:val="Balloon Text"/>
    <w:basedOn w:val="Normln"/>
    <w:semiHidden/>
    <w:rsid w:val="009E53EC"/>
    <w:rPr>
      <w:rFonts w:ascii="Tahoma" w:hAnsi="Tahoma" w:cs="Tahoma"/>
      <w:sz w:val="16"/>
      <w:szCs w:val="16"/>
    </w:rPr>
  </w:style>
  <w:style w:type="paragraph" w:customStyle="1" w:styleId="Rozvrendokumentu">
    <w:name w:val="Rozvržení dokumentu"/>
    <w:basedOn w:val="Normln"/>
    <w:semiHidden/>
    <w:rsid w:val="008B7361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Odstavecseseznamem">
    <w:name w:val="List Paragraph"/>
    <w:basedOn w:val="Normln"/>
    <w:uiPriority w:val="34"/>
    <w:qFormat/>
    <w:rsid w:val="00B84C0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Mkatabulky">
    <w:name w:val="Table Grid"/>
    <w:basedOn w:val="Normlntabulka"/>
    <w:uiPriority w:val="59"/>
    <w:rsid w:val="007130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1Char">
    <w:name w:val="Nadpis 1 Char"/>
    <w:link w:val="Nadpis1"/>
    <w:uiPriority w:val="9"/>
    <w:rsid w:val="005C60C1"/>
    <w:rPr>
      <w:rFonts w:ascii="Arial" w:hAnsi="Arial"/>
      <w:b/>
      <w:bCs/>
      <w:kern w:val="32"/>
      <w:sz w:val="40"/>
      <w:szCs w:val="32"/>
    </w:rPr>
  </w:style>
  <w:style w:type="paragraph" w:styleId="Nzev">
    <w:name w:val="Title"/>
    <w:basedOn w:val="Normln"/>
    <w:next w:val="Normln"/>
    <w:link w:val="NzevChar"/>
    <w:uiPriority w:val="10"/>
    <w:qFormat/>
    <w:rsid w:val="00E17C8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NzevChar">
    <w:name w:val="Název Char"/>
    <w:link w:val="Nzev"/>
    <w:uiPriority w:val="10"/>
    <w:rsid w:val="00E17C86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customStyle="1" w:styleId="NzevVLEVO">
    <w:name w:val="Název_VLEVO"/>
    <w:basedOn w:val="Nzev"/>
    <w:qFormat/>
    <w:rsid w:val="00B141DE"/>
    <w:pPr>
      <w:ind w:firstLine="0"/>
      <w:jc w:val="left"/>
    </w:pPr>
    <w:rPr>
      <w:rFonts w:ascii="Arial" w:hAnsi="Arial"/>
    </w:rPr>
  </w:style>
  <w:style w:type="character" w:customStyle="1" w:styleId="Nadpis2Char">
    <w:name w:val="Nadpis 2 Char"/>
    <w:link w:val="Nadpis2"/>
    <w:uiPriority w:val="9"/>
    <w:rsid w:val="005C60C1"/>
    <w:rPr>
      <w:rFonts w:ascii="Arial" w:hAnsi="Arial"/>
      <w:b/>
      <w:bCs/>
      <w:iCs/>
      <w:sz w:val="36"/>
      <w:szCs w:val="28"/>
    </w:rPr>
  </w:style>
  <w:style w:type="character" w:customStyle="1" w:styleId="Nadpis3Char">
    <w:name w:val="Nadpis 3 Char"/>
    <w:link w:val="Nadpis3"/>
    <w:uiPriority w:val="9"/>
    <w:rsid w:val="003B0F88"/>
    <w:rPr>
      <w:rFonts w:ascii="Arial" w:hAnsi="Arial"/>
      <w:b/>
      <w:bCs/>
      <w:sz w:val="32"/>
      <w:szCs w:val="26"/>
    </w:rPr>
  </w:style>
  <w:style w:type="paragraph" w:styleId="Bezmezer">
    <w:name w:val="No Spacing"/>
    <w:uiPriority w:val="1"/>
    <w:qFormat/>
    <w:rsid w:val="008B02D0"/>
    <w:pPr>
      <w:spacing w:line="360" w:lineRule="auto"/>
      <w:jc w:val="both"/>
    </w:pPr>
    <w:rPr>
      <w:rFonts w:ascii="Arial" w:hAnsi="Arial"/>
      <w:sz w:val="24"/>
      <w:szCs w:val="24"/>
    </w:rPr>
  </w:style>
  <w:style w:type="character" w:customStyle="1" w:styleId="Nadpis4Char">
    <w:name w:val="Nadpis 4 Char"/>
    <w:link w:val="Nadpis4"/>
    <w:uiPriority w:val="9"/>
    <w:rsid w:val="00B02644"/>
    <w:rPr>
      <w:rFonts w:ascii="Arial" w:hAnsi="Arial"/>
      <w:b/>
      <w:kern w:val="28"/>
      <w:sz w:val="32"/>
      <w:szCs w:val="28"/>
    </w:rPr>
  </w:style>
  <w:style w:type="character" w:customStyle="1" w:styleId="Nadpis5Char">
    <w:name w:val="Nadpis 5 Char"/>
    <w:link w:val="Nadpis5"/>
    <w:uiPriority w:val="9"/>
    <w:rsid w:val="0033125C"/>
    <w:rPr>
      <w:rFonts w:ascii="Arial" w:hAnsi="Arial"/>
      <w:b/>
      <w:bCs/>
      <w:iCs/>
      <w:sz w:val="28"/>
      <w:szCs w:val="26"/>
    </w:rPr>
  </w:style>
  <w:style w:type="character" w:customStyle="1" w:styleId="Nadpis6Char">
    <w:name w:val="Nadpis 6 Char"/>
    <w:link w:val="Nadpis6"/>
    <w:uiPriority w:val="9"/>
    <w:rsid w:val="0033125C"/>
    <w:rPr>
      <w:rFonts w:ascii="Arial" w:hAnsi="Arial"/>
      <w:b/>
      <w:bCs/>
      <w:sz w:val="28"/>
      <w:szCs w:val="22"/>
    </w:rPr>
  </w:style>
  <w:style w:type="character" w:customStyle="1" w:styleId="Nadpis7Char">
    <w:name w:val="Nadpis 7 Char"/>
    <w:link w:val="Nadpis7"/>
    <w:uiPriority w:val="9"/>
    <w:rsid w:val="00215FCF"/>
    <w:rPr>
      <w:rFonts w:ascii="Calibri" w:eastAsia="Times New Roman" w:hAnsi="Calibri" w:cs="Times New Roman"/>
      <w:sz w:val="24"/>
      <w:szCs w:val="24"/>
    </w:rPr>
  </w:style>
  <w:style w:type="character" w:customStyle="1" w:styleId="Nadpis8Char">
    <w:name w:val="Nadpis 8 Char"/>
    <w:link w:val="Nadpis8"/>
    <w:uiPriority w:val="9"/>
    <w:rsid w:val="00215FCF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Nadpis9Char">
    <w:name w:val="Nadpis 9 Char"/>
    <w:link w:val="Nadpis9"/>
    <w:uiPriority w:val="9"/>
    <w:rsid w:val="00215FCF"/>
    <w:rPr>
      <w:rFonts w:ascii="Cambria" w:eastAsia="Times New Roman" w:hAnsi="Cambria" w:cs="Times New Roman"/>
      <w:sz w:val="22"/>
      <w:szCs w:val="22"/>
    </w:rPr>
  </w:style>
  <w:style w:type="paragraph" w:styleId="Nadpisobsahu">
    <w:name w:val="TOC Heading"/>
    <w:basedOn w:val="Nadpis1"/>
    <w:next w:val="Normln"/>
    <w:uiPriority w:val="39"/>
    <w:unhideWhenUsed/>
    <w:qFormat/>
    <w:rsid w:val="008B02D0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Obsah1">
    <w:name w:val="toc 1"/>
    <w:basedOn w:val="Normln"/>
    <w:next w:val="Normln"/>
    <w:autoRedefine/>
    <w:uiPriority w:val="39"/>
    <w:unhideWhenUsed/>
    <w:rsid w:val="008B02D0"/>
  </w:style>
  <w:style w:type="paragraph" w:styleId="Obsah2">
    <w:name w:val="toc 2"/>
    <w:basedOn w:val="Normln"/>
    <w:next w:val="Normln"/>
    <w:autoRedefine/>
    <w:uiPriority w:val="39"/>
    <w:unhideWhenUsed/>
    <w:rsid w:val="008B02D0"/>
    <w:pPr>
      <w:ind w:left="240"/>
    </w:pPr>
  </w:style>
  <w:style w:type="paragraph" w:styleId="Obsah3">
    <w:name w:val="toc 3"/>
    <w:basedOn w:val="Normln"/>
    <w:next w:val="Normln"/>
    <w:autoRedefine/>
    <w:uiPriority w:val="39"/>
    <w:unhideWhenUsed/>
    <w:rsid w:val="008B02D0"/>
    <w:pPr>
      <w:ind w:left="480"/>
    </w:pPr>
  </w:style>
  <w:style w:type="paragraph" w:customStyle="1" w:styleId="NormlnBEZODSAZEN">
    <w:name w:val="Normální_BEZ ODSAZENÍ"/>
    <w:basedOn w:val="Normln"/>
    <w:qFormat/>
    <w:rsid w:val="008B02D0"/>
    <w:pPr>
      <w:ind w:firstLine="0"/>
    </w:pPr>
  </w:style>
  <w:style w:type="paragraph" w:styleId="Titulek">
    <w:name w:val="caption"/>
    <w:basedOn w:val="Normln"/>
    <w:next w:val="Normln"/>
    <w:link w:val="TitulekChar"/>
    <w:uiPriority w:val="35"/>
    <w:unhideWhenUsed/>
    <w:qFormat/>
    <w:rsid w:val="004A0123"/>
    <w:pPr>
      <w:jc w:val="center"/>
    </w:pPr>
    <w:rPr>
      <w:b/>
      <w:bCs/>
      <w:sz w:val="20"/>
      <w:szCs w:val="20"/>
    </w:rPr>
  </w:style>
  <w:style w:type="character" w:customStyle="1" w:styleId="ZpatChar">
    <w:name w:val="Zápatí Char"/>
    <w:link w:val="Zpat"/>
    <w:uiPriority w:val="99"/>
    <w:rsid w:val="004A0123"/>
    <w:rPr>
      <w:rFonts w:ascii="Arial" w:hAnsi="Arial"/>
      <w:sz w:val="24"/>
      <w:szCs w:val="24"/>
    </w:rPr>
  </w:style>
  <w:style w:type="paragraph" w:styleId="Seznamobrzk">
    <w:name w:val="table of figures"/>
    <w:basedOn w:val="Normln"/>
    <w:next w:val="Normln"/>
    <w:uiPriority w:val="99"/>
    <w:unhideWhenUsed/>
    <w:rsid w:val="003B4DEA"/>
  </w:style>
  <w:style w:type="paragraph" w:customStyle="1" w:styleId="popisekobrazku">
    <w:name w:val="popisek obrazku"/>
    <w:basedOn w:val="Titulek"/>
    <w:link w:val="popisekobrazkuChar"/>
    <w:qFormat/>
    <w:rsid w:val="002B59F4"/>
    <w:pPr>
      <w:jc w:val="both"/>
    </w:pPr>
    <w:rPr>
      <w:b w:val="0"/>
      <w:sz w:val="16"/>
    </w:rPr>
  </w:style>
  <w:style w:type="character" w:customStyle="1" w:styleId="ZhlavChar">
    <w:name w:val="Záhlaví Char"/>
    <w:link w:val="Zhlav"/>
    <w:uiPriority w:val="99"/>
    <w:rsid w:val="00EF65BD"/>
    <w:rPr>
      <w:rFonts w:ascii="Arial" w:hAnsi="Arial"/>
      <w:sz w:val="24"/>
      <w:szCs w:val="24"/>
    </w:rPr>
  </w:style>
  <w:style w:type="character" w:customStyle="1" w:styleId="TitulekChar">
    <w:name w:val="Titulek Char"/>
    <w:link w:val="Titulek"/>
    <w:uiPriority w:val="35"/>
    <w:rsid w:val="002B59F4"/>
    <w:rPr>
      <w:rFonts w:ascii="Arial" w:hAnsi="Arial"/>
      <w:b/>
      <w:bCs/>
    </w:rPr>
  </w:style>
  <w:style w:type="character" w:customStyle="1" w:styleId="popisekobrazkuChar">
    <w:name w:val="popisek obrazku Char"/>
    <w:link w:val="popisekobrazku"/>
    <w:rsid w:val="002B59F4"/>
    <w:rPr>
      <w:rFonts w:ascii="Arial" w:hAnsi="Arial"/>
      <w:b w:val="0"/>
      <w:bCs/>
      <w:sz w:val="16"/>
    </w:rPr>
  </w:style>
  <w:style w:type="paragraph" w:styleId="Normlnweb">
    <w:name w:val="Normal (Web)"/>
    <w:basedOn w:val="Normln"/>
    <w:uiPriority w:val="99"/>
    <w:unhideWhenUsed/>
    <w:rsid w:val="00D708FB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</w:rPr>
  </w:style>
  <w:style w:type="character" w:customStyle="1" w:styleId="apple-tab-span">
    <w:name w:val="apple-tab-span"/>
    <w:basedOn w:val="Standardnpsmoodstavce"/>
    <w:rsid w:val="00F27037"/>
  </w:style>
  <w:style w:type="paragraph" w:styleId="Podnadpis">
    <w:name w:val="Subtitle"/>
    <w:basedOn w:val="Normln"/>
    <w:next w:val="Normln"/>
    <w:link w:val="PodnadpisChar"/>
    <w:uiPriority w:val="11"/>
    <w:qFormat/>
    <w:rsid w:val="0017452D"/>
    <w:pPr>
      <w:spacing w:after="60"/>
      <w:jc w:val="center"/>
      <w:outlineLvl w:val="1"/>
    </w:pPr>
    <w:rPr>
      <w:rFonts w:ascii="Calibri Light" w:hAnsi="Calibri Light"/>
    </w:rPr>
  </w:style>
  <w:style w:type="character" w:customStyle="1" w:styleId="PodnadpisChar">
    <w:name w:val="Podnadpis Char"/>
    <w:link w:val="Podnadpis"/>
    <w:uiPriority w:val="11"/>
    <w:rsid w:val="0017452D"/>
    <w:rPr>
      <w:rFonts w:ascii="Calibri Light" w:eastAsia="Times New Roman" w:hAnsi="Calibri Light" w:cs="Times New Roman"/>
      <w:sz w:val="24"/>
      <w:szCs w:val="24"/>
    </w:rPr>
  </w:style>
  <w:style w:type="character" w:styleId="Zdraznn">
    <w:name w:val="Emphasis"/>
    <w:uiPriority w:val="20"/>
    <w:qFormat/>
    <w:rsid w:val="0017452D"/>
    <w:rPr>
      <w:i/>
      <w:iCs/>
    </w:rPr>
  </w:style>
  <w:style w:type="character" w:styleId="Zstupntext">
    <w:name w:val="Placeholder Text"/>
    <w:uiPriority w:val="99"/>
    <w:semiHidden/>
    <w:rsid w:val="0043246C"/>
    <w:rPr>
      <w:color w:val="808080"/>
    </w:rPr>
  </w:style>
  <w:style w:type="character" w:styleId="Sledovanodkaz">
    <w:name w:val="FollowedHyperlink"/>
    <w:uiPriority w:val="99"/>
    <w:semiHidden/>
    <w:unhideWhenUsed/>
    <w:rsid w:val="00EA6561"/>
    <w:rPr>
      <w:color w:val="954F72"/>
      <w:u w:val="single"/>
    </w:rPr>
  </w:style>
  <w:style w:type="character" w:styleId="Odkazintenzivn">
    <w:name w:val="Intense Reference"/>
    <w:uiPriority w:val="32"/>
    <w:qFormat/>
    <w:rsid w:val="007D2A3F"/>
    <w:rPr>
      <w:rFonts w:ascii="Arial" w:hAnsi="Arial"/>
      <w:b w:val="0"/>
      <w:bCs/>
      <w:smallCaps/>
      <w:color w:val="4472C4"/>
      <w:spacing w:val="5"/>
      <w:sz w:val="28"/>
      <w:u w:val="single"/>
    </w:rPr>
  </w:style>
  <w:style w:type="paragraph" w:styleId="Obsah4">
    <w:name w:val="toc 4"/>
    <w:basedOn w:val="Normln"/>
    <w:next w:val="Normln"/>
    <w:autoRedefine/>
    <w:uiPriority w:val="39"/>
    <w:unhideWhenUsed/>
    <w:rsid w:val="00C12269"/>
    <w:pPr>
      <w:ind w:left="840"/>
    </w:pPr>
  </w:style>
  <w:style w:type="character" w:customStyle="1" w:styleId="Nevyeenzmnka1">
    <w:name w:val="Nevyřešená zmínka1"/>
    <w:uiPriority w:val="99"/>
    <w:semiHidden/>
    <w:unhideWhenUsed/>
    <w:rsid w:val="00384891"/>
    <w:rPr>
      <w:color w:val="605E5C"/>
      <w:shd w:val="clear" w:color="auto" w:fill="E1DFDD"/>
    </w:rPr>
  </w:style>
  <w:style w:type="paragraph" w:styleId="Obsah5">
    <w:name w:val="toc 5"/>
    <w:basedOn w:val="Normln"/>
    <w:next w:val="Normln"/>
    <w:autoRedefine/>
    <w:uiPriority w:val="39"/>
    <w:unhideWhenUsed/>
    <w:rsid w:val="000710D5"/>
    <w:pPr>
      <w:spacing w:after="100"/>
      <w:ind w:left="1120"/>
    </w:pPr>
  </w:style>
  <w:style w:type="character" w:styleId="Nevyeenzmnka">
    <w:name w:val="Unresolved Mention"/>
    <w:basedOn w:val="Standardnpsmoodstavce"/>
    <w:uiPriority w:val="99"/>
    <w:semiHidden/>
    <w:unhideWhenUsed/>
    <w:rsid w:val="0058636C"/>
    <w:rPr>
      <w:color w:val="605E5C"/>
      <w:shd w:val="clear" w:color="auto" w:fill="E1DFDD"/>
    </w:rPr>
  </w:style>
  <w:style w:type="paragraph" w:styleId="Obsah6">
    <w:name w:val="toc 6"/>
    <w:basedOn w:val="Normln"/>
    <w:next w:val="Normln"/>
    <w:autoRedefine/>
    <w:uiPriority w:val="39"/>
    <w:unhideWhenUsed/>
    <w:rsid w:val="00090D6F"/>
    <w:pPr>
      <w:spacing w:before="0"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Obsah7">
    <w:name w:val="toc 7"/>
    <w:basedOn w:val="Normln"/>
    <w:next w:val="Normln"/>
    <w:autoRedefine/>
    <w:uiPriority w:val="39"/>
    <w:unhideWhenUsed/>
    <w:rsid w:val="00090D6F"/>
    <w:pPr>
      <w:spacing w:before="0"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Obsah8">
    <w:name w:val="toc 8"/>
    <w:basedOn w:val="Normln"/>
    <w:next w:val="Normln"/>
    <w:autoRedefine/>
    <w:uiPriority w:val="39"/>
    <w:unhideWhenUsed/>
    <w:rsid w:val="00090D6F"/>
    <w:pPr>
      <w:spacing w:before="0"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Obsah9">
    <w:name w:val="toc 9"/>
    <w:basedOn w:val="Normln"/>
    <w:next w:val="Normln"/>
    <w:autoRedefine/>
    <w:uiPriority w:val="39"/>
    <w:unhideWhenUsed/>
    <w:rsid w:val="00090D6F"/>
    <w:pPr>
      <w:spacing w:before="0"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wpf-tutorial.com/about-wpf/what-is-wpf/" TargetMode="External"/><Relationship Id="rId21" Type="http://schemas.openxmlformats.org/officeDocument/2006/relationships/image" Target="media/image8.png"/><Relationship Id="rId42" Type="http://schemas.openxmlformats.org/officeDocument/2006/relationships/image" Target="media/image29.png"/><Relationship Id="rId63" Type="http://schemas.openxmlformats.org/officeDocument/2006/relationships/image" Target="media/image50.png"/><Relationship Id="rId84" Type="http://schemas.openxmlformats.org/officeDocument/2006/relationships/image" Target="media/image70.png"/><Relationship Id="rId138" Type="http://schemas.openxmlformats.org/officeDocument/2006/relationships/fontTable" Target="fontTable.xml"/><Relationship Id="rId16" Type="http://schemas.openxmlformats.org/officeDocument/2006/relationships/image" Target="media/image4.png"/><Relationship Id="rId107" Type="http://schemas.openxmlformats.org/officeDocument/2006/relationships/hyperlink" Target="https://stackoverflow.com/questions/35837/what-is-the-difference-between-mercurial-and-git" TargetMode="External"/><Relationship Id="rId11" Type="http://schemas.openxmlformats.org/officeDocument/2006/relationships/header" Target="header1.xml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74" Type="http://schemas.openxmlformats.org/officeDocument/2006/relationships/image" Target="media/image61.png"/><Relationship Id="rId79" Type="http://schemas.openxmlformats.org/officeDocument/2006/relationships/image" Target="media/image65.png"/><Relationship Id="rId102" Type="http://schemas.openxmlformats.org/officeDocument/2006/relationships/hyperlink" Target="http://voho.eu/wiki/git/" TargetMode="External"/><Relationship Id="rId123" Type="http://schemas.openxmlformats.org/officeDocument/2006/relationships/hyperlink" Target="https://www.wpf-tutorial.com/cs/5/xaml/co-je-to-xaml/" TargetMode="External"/><Relationship Id="rId128" Type="http://schemas.openxmlformats.org/officeDocument/2006/relationships/hyperlink" Target="https://octokitnet.readthedocs.io/en/latest/" TargetMode="External"/><Relationship Id="rId5" Type="http://schemas.openxmlformats.org/officeDocument/2006/relationships/numbering" Target="numbering.xml"/><Relationship Id="rId90" Type="http://schemas.openxmlformats.org/officeDocument/2006/relationships/image" Target="media/image76.png"/><Relationship Id="rId95" Type="http://schemas.openxmlformats.org/officeDocument/2006/relationships/hyperlink" Target="https://git-scm.com/book/en/v2/Getting-Started-A-Short-History-of-Git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113" Type="http://schemas.openxmlformats.org/officeDocument/2006/relationships/hyperlink" Target="https://visualstudio.microsoft.com/cs/vs/features/mobile-app-development/" TargetMode="External"/><Relationship Id="rId118" Type="http://schemas.openxmlformats.org/officeDocument/2006/relationships/hyperlink" Target="https://docs.microsoft.com/cs-cz/visualstudio/designers/getting-started-with-wpf?view=vs-2019" TargetMode="External"/><Relationship Id="rId134" Type="http://schemas.openxmlformats.org/officeDocument/2006/relationships/hyperlink" Target="file:///C:\Users\jandu\Documents\GitHub\VersionGitAppDokumentace\Dokumentace-Dufek-V2.docx" TargetMode="External"/><Relationship Id="rId139" Type="http://schemas.openxmlformats.org/officeDocument/2006/relationships/theme" Target="theme/theme1.xml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59" Type="http://schemas.openxmlformats.org/officeDocument/2006/relationships/image" Target="media/image46.png"/><Relationship Id="rId103" Type="http://schemas.openxmlformats.org/officeDocument/2006/relationships/hyperlink" Target="https://git-scm.com/docs/git-merge" TargetMode="External"/><Relationship Id="rId108" Type="http://schemas.openxmlformats.org/officeDocument/2006/relationships/hyperlink" Target="https://techcrunch.com/2012/07/14/what-exactly-is-github-anyway/?guccounter=1" TargetMode="External"/><Relationship Id="rId124" Type="http://schemas.openxmlformats.org/officeDocument/2006/relationships/hyperlink" Target="https://docs.microsoft.com/en-us/visualstudio/xaml-tools/designing-xaml-in-visual-studio?view=vs-2019" TargetMode="External"/><Relationship Id="rId129" Type="http://schemas.openxmlformats.org/officeDocument/2006/relationships/hyperlink" Target="https://github.com/octokit/octokit.net" TargetMode="External"/><Relationship Id="rId54" Type="http://schemas.openxmlformats.org/officeDocument/2006/relationships/image" Target="media/image41.png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91" Type="http://schemas.openxmlformats.org/officeDocument/2006/relationships/hyperlink" Target="https://git-scm.com/" TargetMode="External"/><Relationship Id="rId96" Type="http://schemas.openxmlformats.org/officeDocument/2006/relationships/hyperlink" Target="https://git-scm.com/book/en/v2/Getting-Started-Installing-Gi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49" Type="http://schemas.openxmlformats.org/officeDocument/2006/relationships/image" Target="media/image36.png"/><Relationship Id="rId114" Type="http://schemas.openxmlformats.org/officeDocument/2006/relationships/hyperlink" Target="https://docs.microsoft.com/cs-cz/dotnet/core/introduction" TargetMode="External"/><Relationship Id="rId119" Type="http://schemas.openxmlformats.org/officeDocument/2006/relationships/hyperlink" Target="https://www.itnetwork.cz/csharp/wpf/c-sharp-tutorial-wpf-uvod-a-prvni-formularova-aplikace" TargetMode="External"/><Relationship Id="rId44" Type="http://schemas.openxmlformats.org/officeDocument/2006/relationships/image" Target="media/image31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130" Type="http://schemas.openxmlformats.org/officeDocument/2006/relationships/hyperlink" Target="https://lvcharts.net/App/examples/wpf/start" TargetMode="External"/><Relationship Id="rId135" Type="http://schemas.openxmlformats.org/officeDocument/2006/relationships/hyperlink" Target="file:///C:\Users\jandu\Documents\GitHub\VersionGitAppDokumentace\Dokumentace-Dufek-V2.docx" TargetMode="External"/><Relationship Id="rId13" Type="http://schemas.openxmlformats.org/officeDocument/2006/relationships/header" Target="header2.xml"/><Relationship Id="rId18" Type="http://schemas.openxmlformats.org/officeDocument/2006/relationships/image" Target="media/image6.emf"/><Relationship Id="rId39" Type="http://schemas.openxmlformats.org/officeDocument/2006/relationships/image" Target="media/image26.png"/><Relationship Id="rId109" Type="http://schemas.openxmlformats.org/officeDocument/2006/relationships/hyperlink" Target="https://visualstudiomagazine.com/Home.aspx" TargetMode="External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6" Type="http://schemas.openxmlformats.org/officeDocument/2006/relationships/hyperlink" Target="https://github.com/login" TargetMode="External"/><Relationship Id="rId97" Type="http://schemas.openxmlformats.org/officeDocument/2006/relationships/hyperlink" Target="https://git-scm.com/docs/git-init" TargetMode="External"/><Relationship Id="rId104" Type="http://schemas.openxmlformats.org/officeDocument/2006/relationships/hyperlink" Target="https://git-scm.com/docs/git-commit" TargetMode="External"/><Relationship Id="rId120" Type="http://schemas.openxmlformats.org/officeDocument/2006/relationships/hyperlink" Target="https://www.educba.com/winforms-vs-wpf/" TargetMode="External"/><Relationship Id="rId125" Type="http://schemas.openxmlformats.org/officeDocument/2006/relationships/hyperlink" Target="https://www.nuget.org/" TargetMode="External"/><Relationship Id="rId7" Type="http://schemas.openxmlformats.org/officeDocument/2006/relationships/settings" Target="settings.xml"/><Relationship Id="rId71" Type="http://schemas.openxmlformats.org/officeDocument/2006/relationships/image" Target="media/image58.png"/><Relationship Id="rId92" Type="http://schemas.openxmlformats.org/officeDocument/2006/relationships/hyperlink" Target="https://git-scm.com/about/distributed" TargetMode="External"/><Relationship Id="rId2" Type="http://schemas.openxmlformats.org/officeDocument/2006/relationships/customXml" Target="../customXml/item2.xml"/><Relationship Id="rId29" Type="http://schemas.openxmlformats.org/officeDocument/2006/relationships/image" Target="media/image16.png"/><Relationship Id="rId24" Type="http://schemas.openxmlformats.org/officeDocument/2006/relationships/image" Target="media/image11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66" Type="http://schemas.openxmlformats.org/officeDocument/2006/relationships/image" Target="media/image53.png"/><Relationship Id="rId87" Type="http://schemas.openxmlformats.org/officeDocument/2006/relationships/image" Target="media/image73.png"/><Relationship Id="rId110" Type="http://schemas.openxmlformats.org/officeDocument/2006/relationships/hyperlink" Target="http://moderniprogramovani.cz/instalace/visual-studio/" TargetMode="External"/><Relationship Id="rId115" Type="http://schemas.openxmlformats.org/officeDocument/2006/relationships/hyperlink" Target="https://www.c-sharpcorner.com/article/difference-between-net-framework-and-net-core/" TargetMode="External"/><Relationship Id="rId131" Type="http://schemas.openxmlformats.org/officeDocument/2006/relationships/hyperlink" Target="https://www.jimnuzzi.com/2008/06/29/wpf-xaml-menuitem-styles/" TargetMode="External"/><Relationship Id="rId136" Type="http://schemas.openxmlformats.org/officeDocument/2006/relationships/hyperlink" Target="file:///C:\Users\jandu\Documents\GitHub\VersionGitAppDokumentace\Dokumentace-Dufek-V2.docx" TargetMode="External"/><Relationship Id="rId61" Type="http://schemas.openxmlformats.org/officeDocument/2006/relationships/image" Target="media/image48.png"/><Relationship Id="rId82" Type="http://schemas.openxmlformats.org/officeDocument/2006/relationships/image" Target="media/image68.png"/><Relationship Id="rId19" Type="http://schemas.openxmlformats.org/officeDocument/2006/relationships/oleObject" Target="embeddings/oleObject1.bin"/><Relationship Id="rId14" Type="http://schemas.openxmlformats.org/officeDocument/2006/relationships/footer" Target="footer2.xml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56" Type="http://schemas.openxmlformats.org/officeDocument/2006/relationships/image" Target="media/image43.png"/><Relationship Id="rId77" Type="http://schemas.openxmlformats.org/officeDocument/2006/relationships/image" Target="media/image63.png"/><Relationship Id="rId100" Type="http://schemas.openxmlformats.org/officeDocument/2006/relationships/hyperlink" Target="https://git-scm.com/book/en/v2/Git-Basics-Recording-Changes-to-the-Repository" TargetMode="External"/><Relationship Id="rId105" Type="http://schemas.openxmlformats.org/officeDocument/2006/relationships/hyperlink" Target="https://www.git-tower.com/learn/git/faq/difference-between-git-fetch-git-pull/" TargetMode="External"/><Relationship Id="rId126" Type="http://schemas.openxmlformats.org/officeDocument/2006/relationships/hyperlink" Target="https://docs.microsoft.com/cs-cz/nuget/what-is-nuget" TargetMode="External"/><Relationship Id="rId8" Type="http://schemas.openxmlformats.org/officeDocument/2006/relationships/webSettings" Target="webSettings.xml"/><Relationship Id="rId51" Type="http://schemas.openxmlformats.org/officeDocument/2006/relationships/image" Target="media/image38.png"/><Relationship Id="rId72" Type="http://schemas.openxmlformats.org/officeDocument/2006/relationships/image" Target="media/image59.png"/><Relationship Id="rId93" Type="http://schemas.openxmlformats.org/officeDocument/2006/relationships/hyperlink" Target="https://git-scm.com/about/free-and-open-source" TargetMode="External"/><Relationship Id="rId98" Type="http://schemas.openxmlformats.org/officeDocument/2006/relationships/hyperlink" Target="https://git-scm.com/docs/git-clone" TargetMode="External"/><Relationship Id="rId121" Type="http://schemas.openxmlformats.org/officeDocument/2006/relationships/hyperlink" Target="https://www.wpf-tutorial.com/about-wpf/wpf-vs-winforms/" TargetMode="External"/><Relationship Id="rId3" Type="http://schemas.openxmlformats.org/officeDocument/2006/relationships/customXml" Target="../customXml/item3.xml"/><Relationship Id="rId25" Type="http://schemas.openxmlformats.org/officeDocument/2006/relationships/image" Target="media/image12.png"/><Relationship Id="rId46" Type="http://schemas.openxmlformats.org/officeDocument/2006/relationships/image" Target="media/image33.png"/><Relationship Id="rId67" Type="http://schemas.openxmlformats.org/officeDocument/2006/relationships/image" Target="media/image54.png"/><Relationship Id="rId116" Type="http://schemas.openxmlformats.org/officeDocument/2006/relationships/hyperlink" Target="https://www.itnetwork.cz/csharp/zaklady/c-sharp-tutorial-uvod-do-jazyka-a-dot-net-framework" TargetMode="External"/><Relationship Id="rId137" Type="http://schemas.openxmlformats.org/officeDocument/2006/relationships/footer" Target="footer3.xml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62" Type="http://schemas.openxmlformats.org/officeDocument/2006/relationships/image" Target="media/image49.pn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hyperlink" Target="https://devblogs.microsoft.com/dotnet/windows-forms-designer-for-net-core-released/" TargetMode="External"/><Relationship Id="rId132" Type="http://schemas.openxmlformats.org/officeDocument/2006/relationships/hyperlink" Target="https://winbuzzer.com/2020/03/12/microsoft-says-no-new-visual-basic-features-in-net-5-0-xcxwbn/" TargetMode="External"/><Relationship Id="rId15" Type="http://schemas.openxmlformats.org/officeDocument/2006/relationships/image" Target="media/image3.png"/><Relationship Id="rId36" Type="http://schemas.openxmlformats.org/officeDocument/2006/relationships/image" Target="media/image23.png"/><Relationship Id="rId57" Type="http://schemas.openxmlformats.org/officeDocument/2006/relationships/image" Target="media/image44.png"/><Relationship Id="rId106" Type="http://schemas.openxmlformats.org/officeDocument/2006/relationships/hyperlink" Target="https://www.mercurial-scm.org/" TargetMode="External"/><Relationship Id="rId127" Type="http://schemas.openxmlformats.org/officeDocument/2006/relationships/hyperlink" Target="https://docs.microsoft.com/cs-cz/dotnet/csharp/tour-of-csharp/" TargetMode="External"/><Relationship Id="rId10" Type="http://schemas.openxmlformats.org/officeDocument/2006/relationships/endnotes" Target="endnotes.xml"/><Relationship Id="rId31" Type="http://schemas.openxmlformats.org/officeDocument/2006/relationships/image" Target="media/image18.png"/><Relationship Id="rId52" Type="http://schemas.openxmlformats.org/officeDocument/2006/relationships/image" Target="media/image39.png"/><Relationship Id="rId73" Type="http://schemas.openxmlformats.org/officeDocument/2006/relationships/image" Target="media/image60.png"/><Relationship Id="rId78" Type="http://schemas.openxmlformats.org/officeDocument/2006/relationships/image" Target="media/image64.png"/><Relationship Id="rId94" Type="http://schemas.openxmlformats.org/officeDocument/2006/relationships/hyperlink" Target="https://www.gnu.org/licenses/gpl-faq.cs.html" TargetMode="External"/><Relationship Id="rId99" Type="http://schemas.openxmlformats.org/officeDocument/2006/relationships/hyperlink" Target="https://git-scm.com/book/en/v2/Git-Basics-Getting-a-Git-Repository" TargetMode="External"/><Relationship Id="rId101" Type="http://schemas.openxmlformats.org/officeDocument/2006/relationships/hyperlink" Target="https://git-scm.com/book/cs/v2" TargetMode="External"/><Relationship Id="rId122" Type="http://schemas.openxmlformats.org/officeDocument/2006/relationships/hyperlink" Target="https://docs.microsoft.com/cs-cz/xamarin/xamarin-forms/xaml/xaml-basics/get-started-with-xaml?tabs=windows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6" Type="http://schemas.openxmlformats.org/officeDocument/2006/relationships/image" Target="media/image13.png"/><Relationship Id="rId47" Type="http://schemas.openxmlformats.org/officeDocument/2006/relationships/image" Target="media/image34.png"/><Relationship Id="rId68" Type="http://schemas.openxmlformats.org/officeDocument/2006/relationships/image" Target="media/image55.png"/><Relationship Id="rId89" Type="http://schemas.openxmlformats.org/officeDocument/2006/relationships/image" Target="media/image75.png"/><Relationship Id="rId112" Type="http://schemas.openxmlformats.org/officeDocument/2006/relationships/hyperlink" Target="https://www.stimulsoft.com/en/documentation/online/programming-manual/index.html?engine_right_to_left_wpf_designer_and_viewer.htm" TargetMode="External"/><Relationship Id="rId133" Type="http://schemas.openxmlformats.org/officeDocument/2006/relationships/hyperlink" Target="https://www.doxygen.nl/index.htm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ani&#353;\Plocha\hlavi&#269;ka.dot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– číselná reference" Version="1987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F92911456709946BB1850B179B91565" ma:contentTypeVersion="2" ma:contentTypeDescription="Vytvoří nový dokument" ma:contentTypeScope="" ma:versionID="4a6985ad53283a1ec2ba67c92a3f0422">
  <xsd:schema xmlns:xsd="http://www.w3.org/2001/XMLSchema" xmlns:xs="http://www.w3.org/2001/XMLSchema" xmlns:p="http://schemas.microsoft.com/office/2006/metadata/properties" xmlns:ns3="b71baf1d-4b37-42df-a2a1-54d725e412af" targetNamespace="http://schemas.microsoft.com/office/2006/metadata/properties" ma:root="true" ma:fieldsID="f95f87037388d33aaee74aa7bb07a5eb" ns3:_="">
    <xsd:import namespace="b71baf1d-4b37-42df-a2a1-54d725e412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1baf1d-4b37-42df-a2a1-54d725e412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CA32B5-26C3-45C2-8444-B618E293E5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AB946F3-3016-4084-A635-9216A29822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66B3C9-069C-490A-9E02-EF1BC28D9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1baf1d-4b37-42df-a2a1-54d725e412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DAEA18-7190-4AA7-9959-66A5972EC05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hlavička</Template>
  <TotalTime>3887</TotalTime>
  <Pages>1</Pages>
  <Words>15900</Words>
  <Characters>93811</Characters>
  <Application>Microsoft Office Word</Application>
  <DocSecurity>0</DocSecurity>
  <Lines>781</Lines>
  <Paragraphs>218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Dokumentace-dufekja17</vt:lpstr>
    </vt:vector>
  </TitlesOfParts>
  <Company>Hewlett-Packard Company</Company>
  <LinksUpToDate>false</LinksUpToDate>
  <CharactersWithSpaces>109493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Dokumentace-dufekja17</dc:title>
  <dc:subject/>
  <dc:creator>Dufek Jan</dc:creator>
  <cp:keywords/>
  <cp:lastModifiedBy>Señor Dufkos</cp:lastModifiedBy>
  <cp:revision>1913</cp:revision>
  <cp:lastPrinted>2021-04-06T08:59:00Z</cp:lastPrinted>
  <dcterms:created xsi:type="dcterms:W3CDTF">2020-12-21T12:06:00Z</dcterms:created>
  <dcterms:modified xsi:type="dcterms:W3CDTF">2021-06-13T12:25:00Z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1210399579</vt:i4>
  </property>
  <property fmtid="{D5CDD505-2E9C-101B-9397-08002B2CF9AE}" pid="3" name="_EmailSubject">
    <vt:lpwstr/>
  </property>
  <property fmtid="{D5CDD505-2E9C-101B-9397-08002B2CF9AE}" pid="4" name="_AuthorEmail">
    <vt:lpwstr>F.Hanis@seznam.cz</vt:lpwstr>
  </property>
  <property fmtid="{D5CDD505-2E9C-101B-9397-08002B2CF9AE}" pid="5" name="_AuthorEmailDisplayName">
    <vt:lpwstr>František Haniš</vt:lpwstr>
  </property>
  <property fmtid="{D5CDD505-2E9C-101B-9397-08002B2CF9AE}" pid="6" name="_ReviewingToolsShownOnce">
    <vt:lpwstr/>
  </property>
  <property fmtid="{D5CDD505-2E9C-101B-9397-08002B2CF9AE}" pid="7" name="ContentTypeId">
    <vt:lpwstr>0x0101002F92911456709946BB1850B179B91565</vt:lpwstr>
  </property>
</Properties>
</file>